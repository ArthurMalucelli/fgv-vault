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7C1F2" w14:textId="76AA04B1" w:rsidR="006D67B8" w:rsidRDefault="00961B99" w:rsidP="00961B99">
      <w:pPr>
        <w:tabs>
          <w:tab w:val="clear" w:pos="6521"/>
        </w:tabs>
        <w:jc w:val="center"/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LISTA </w:t>
      </w:r>
      <w:r w:rsidR="000A200D">
        <w:rPr>
          <w:rFonts w:ascii="Arial Black" w:hAnsi="Arial Black"/>
          <w:b/>
          <w:sz w:val="24"/>
        </w:rPr>
        <w:t>2</w:t>
      </w:r>
      <w:r w:rsidRPr="00A226C8">
        <w:rPr>
          <w:rFonts w:ascii="Arial Black" w:hAnsi="Arial Black"/>
          <w:b/>
          <w:sz w:val="24"/>
        </w:rPr>
        <w:t xml:space="preserve"> – </w:t>
      </w:r>
      <w:r w:rsidR="000A200D">
        <w:rPr>
          <w:rFonts w:ascii="Arial Black" w:hAnsi="Arial Black"/>
          <w:b/>
          <w:sz w:val="24"/>
        </w:rPr>
        <w:t>B</w:t>
      </w:r>
      <w:r w:rsidR="004C1703">
        <w:rPr>
          <w:rFonts w:ascii="Arial Black" w:hAnsi="Arial Black"/>
          <w:b/>
          <w:sz w:val="24"/>
        </w:rPr>
        <w:t>alanço Patrimonial</w:t>
      </w:r>
      <w:r>
        <w:rPr>
          <w:rFonts w:ascii="Arial Black" w:hAnsi="Arial Black"/>
          <w:b/>
          <w:sz w:val="24"/>
        </w:rPr>
        <w:t xml:space="preserve"> </w:t>
      </w:r>
    </w:p>
    <w:p w14:paraId="684839DA" w14:textId="77777777" w:rsidR="00961B99" w:rsidRPr="006D67B8" w:rsidRDefault="00961B99" w:rsidP="00961B99">
      <w:pPr>
        <w:tabs>
          <w:tab w:val="clear" w:pos="6521"/>
        </w:tabs>
        <w:jc w:val="center"/>
        <w:rPr>
          <w:rFonts w:ascii="Arial Black" w:hAnsi="Arial Black"/>
          <w:b/>
          <w:color w:val="FF0000"/>
          <w:sz w:val="23"/>
          <w:szCs w:val="23"/>
        </w:rPr>
      </w:pPr>
      <w:r w:rsidRPr="006D67B8">
        <w:rPr>
          <w:rFonts w:ascii="Arial Black" w:hAnsi="Arial Black"/>
          <w:b/>
          <w:color w:val="FF0000"/>
          <w:sz w:val="23"/>
          <w:szCs w:val="23"/>
        </w:rPr>
        <w:t>(Respostas)</w:t>
      </w:r>
    </w:p>
    <w:p w14:paraId="35E05157" w14:textId="77777777" w:rsidR="00806A52" w:rsidRDefault="00806A52" w:rsidP="00806A52"/>
    <w:p w14:paraId="768C356B" w14:textId="77777777" w:rsidR="00A63882" w:rsidRPr="00A01D90" w:rsidRDefault="00A63882" w:rsidP="00A63882">
      <w:pPr>
        <w:pStyle w:val="Estilo2"/>
      </w:pPr>
      <w:bookmarkStart w:id="0" w:name="_Toc128254357"/>
      <w:r w:rsidRPr="00A01D90">
        <w:t>Exercícios Essenciais</w:t>
      </w:r>
      <w:bookmarkEnd w:id="0"/>
    </w:p>
    <w:p w14:paraId="0B34757F" w14:textId="77777777" w:rsidR="00A63882" w:rsidRDefault="00A63882" w:rsidP="00806A52"/>
    <w:p w14:paraId="799D34B8" w14:textId="77777777" w:rsidR="000A200D" w:rsidRDefault="000A200D" w:rsidP="00806A52"/>
    <w:p w14:paraId="1EFC66F0" w14:textId="7B6E5DB9" w:rsidR="000A200D" w:rsidRPr="00A63882" w:rsidRDefault="000A200D" w:rsidP="00DC4D19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 xml:space="preserve">O patrimônio líquido pode ser calculado por meio de </w:t>
      </w:r>
      <w:r w:rsidRPr="00A63882">
        <w:rPr>
          <w:rFonts w:ascii="Arial" w:hAnsi="Arial" w:cs="Arial"/>
          <w:b/>
          <w:sz w:val="22"/>
          <w:szCs w:val="22"/>
        </w:rPr>
        <w:t>UMA</w:t>
      </w:r>
      <w:r w:rsidRPr="00A63882">
        <w:rPr>
          <w:rFonts w:ascii="Arial" w:hAnsi="Arial" w:cs="Arial"/>
          <w:sz w:val="22"/>
          <w:szCs w:val="22"/>
        </w:rPr>
        <w:t xml:space="preserve"> das seguintes equações:</w:t>
      </w:r>
      <w:r w:rsidR="00773FFE">
        <w:rPr>
          <w:rFonts w:ascii="Arial" w:hAnsi="Arial" w:cs="Arial"/>
          <w:sz w:val="22"/>
          <w:szCs w:val="22"/>
        </w:rPr>
        <w:t xml:space="preserve"> </w:t>
      </w:r>
      <w:r w:rsidR="00773FFE" w:rsidRPr="007C1B30">
        <w:rPr>
          <w:rFonts w:ascii="Arial" w:hAnsi="Arial" w:cs="Arial"/>
        </w:rPr>
        <w:t xml:space="preserve">(Fonte: </w:t>
      </w:r>
      <w:r w:rsidR="00773FFE">
        <w:rPr>
          <w:rFonts w:ascii="Arial" w:hAnsi="Arial" w:cs="Arial"/>
        </w:rPr>
        <w:t>Adaptado de e</w:t>
      </w:r>
      <w:r w:rsidR="00773FFE" w:rsidRPr="007C1B30">
        <w:rPr>
          <w:rFonts w:ascii="Arial" w:hAnsi="Arial" w:cs="Arial"/>
        </w:rPr>
        <w:t>xercício elaborado</w:t>
      </w:r>
      <w:r w:rsidR="00773FFE">
        <w:rPr>
          <w:rFonts w:ascii="Arial" w:hAnsi="Arial" w:cs="Arial"/>
        </w:rPr>
        <w:t xml:space="preserve"> pela Profa. Edilene Santos)</w:t>
      </w:r>
    </w:p>
    <w:p w14:paraId="5405D4D6" w14:textId="77777777" w:rsidR="000A200D" w:rsidRPr="00A63882" w:rsidRDefault="000A200D" w:rsidP="000A200D">
      <w:pPr>
        <w:pStyle w:val="PargrafodaLista"/>
        <w:rPr>
          <w:rFonts w:ascii="Arial" w:hAnsi="Arial" w:cs="Arial"/>
          <w:sz w:val="22"/>
          <w:szCs w:val="22"/>
        </w:rPr>
      </w:pPr>
    </w:p>
    <w:p w14:paraId="7EC2F2CD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b/>
          <w:color w:val="FF0000"/>
          <w:sz w:val="22"/>
          <w:szCs w:val="22"/>
          <w:lang w:val="en-US"/>
        </w:rPr>
      </w:pPr>
      <w:proofErr w:type="spellStart"/>
      <w:r w:rsidRPr="00A63882">
        <w:rPr>
          <w:rFonts w:ascii="Arial" w:hAnsi="Arial" w:cs="Arial"/>
          <w:b/>
          <w:color w:val="FF0000"/>
          <w:sz w:val="22"/>
          <w:szCs w:val="22"/>
          <w:lang w:val="en-US"/>
        </w:rPr>
        <w:t>Ativos</w:t>
      </w:r>
      <w:proofErr w:type="spellEnd"/>
      <w:r w:rsidRPr="00A63882">
        <w:rPr>
          <w:rFonts w:ascii="Arial" w:hAnsi="Arial" w:cs="Arial"/>
          <w:b/>
          <w:color w:val="FF0000"/>
          <w:sz w:val="22"/>
          <w:szCs w:val="22"/>
          <w:lang w:val="en-US"/>
        </w:rPr>
        <w:t xml:space="preserve"> (-) capital de </w:t>
      </w:r>
      <w:proofErr w:type="spellStart"/>
      <w:r w:rsidRPr="00A63882">
        <w:rPr>
          <w:rFonts w:ascii="Arial" w:hAnsi="Arial" w:cs="Arial"/>
          <w:b/>
          <w:color w:val="FF0000"/>
          <w:sz w:val="22"/>
          <w:szCs w:val="22"/>
          <w:lang w:val="en-US"/>
        </w:rPr>
        <w:t>terceiros</w:t>
      </w:r>
      <w:proofErr w:type="spellEnd"/>
    </w:p>
    <w:p w14:paraId="17E9933E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Ativos</w:t>
      </w:r>
      <w:proofErr w:type="spellEnd"/>
      <w:r w:rsidRPr="00A63882">
        <w:rPr>
          <w:rFonts w:ascii="Arial" w:hAnsi="Arial" w:cs="Arial"/>
          <w:sz w:val="22"/>
          <w:szCs w:val="22"/>
          <w:lang w:val="en-US"/>
        </w:rPr>
        <w:t xml:space="preserve"> (-) capital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próprio</w:t>
      </w:r>
      <w:proofErr w:type="spellEnd"/>
    </w:p>
    <w:p w14:paraId="76C2733C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>Bens + direitos (-) fonte dos recursos</w:t>
      </w:r>
    </w:p>
    <w:p w14:paraId="1CCBAA1A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</w:rPr>
        <w:t>Bens + direitos</w:t>
      </w:r>
      <w:r w:rsidRPr="00A63882">
        <w:rPr>
          <w:rFonts w:ascii="Arial" w:hAnsi="Arial" w:cs="Arial"/>
          <w:sz w:val="22"/>
          <w:szCs w:val="22"/>
          <w:lang w:val="en-US"/>
        </w:rPr>
        <w:t xml:space="preserve"> (-)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aplicação</w:t>
      </w:r>
      <w:proofErr w:type="spellEnd"/>
      <w:r w:rsidRPr="00A63882">
        <w:rPr>
          <w:rFonts w:ascii="Arial" w:hAnsi="Arial" w:cs="Arial"/>
          <w:sz w:val="22"/>
          <w:szCs w:val="22"/>
          <w:lang w:val="en-US"/>
        </w:rPr>
        <w:t xml:space="preserve"> dos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recursos</w:t>
      </w:r>
      <w:proofErr w:type="spellEnd"/>
    </w:p>
    <w:p w14:paraId="4C497119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Ativos</w:t>
      </w:r>
      <w:proofErr w:type="spellEnd"/>
      <w:r w:rsidRPr="00A63882">
        <w:rPr>
          <w:rFonts w:ascii="Arial" w:hAnsi="Arial" w:cs="Arial"/>
          <w:sz w:val="22"/>
          <w:szCs w:val="22"/>
          <w:lang w:val="en-US"/>
        </w:rPr>
        <w:t xml:space="preserve"> (-)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aplicação</w:t>
      </w:r>
      <w:proofErr w:type="spellEnd"/>
      <w:r w:rsidRPr="00A63882">
        <w:rPr>
          <w:rFonts w:ascii="Arial" w:hAnsi="Arial" w:cs="Arial"/>
          <w:sz w:val="22"/>
          <w:szCs w:val="22"/>
          <w:lang w:val="en-US"/>
        </w:rPr>
        <w:t xml:space="preserve"> dos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recursos</w:t>
      </w:r>
      <w:proofErr w:type="spellEnd"/>
    </w:p>
    <w:p w14:paraId="3884BB20" w14:textId="77777777" w:rsidR="000A200D" w:rsidRDefault="000A200D" w:rsidP="000A200D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6EC8C1C6" w14:textId="57D708B5" w:rsidR="00C224EF" w:rsidRDefault="00C224EF" w:rsidP="00C224EF">
      <w:pPr>
        <w:rPr>
          <w:rFonts w:ascii="Arial" w:hAnsi="Arial" w:cs="Arial"/>
          <w:color w:val="FF0000"/>
          <w:sz w:val="22"/>
          <w:szCs w:val="22"/>
        </w:rPr>
      </w:pPr>
      <w:r w:rsidRPr="00AC1DC8">
        <w:rPr>
          <w:rFonts w:ascii="Arial" w:hAnsi="Arial" w:cs="Arial"/>
          <w:b/>
          <w:bCs/>
          <w:color w:val="FF0000"/>
        </w:rPr>
        <w:t xml:space="preserve">Comentário: </w:t>
      </w:r>
      <w:r w:rsidRPr="00AC1DC8">
        <w:rPr>
          <w:rFonts w:ascii="Arial" w:hAnsi="Arial" w:cs="Arial"/>
          <w:color w:val="FF0000"/>
        </w:rPr>
        <w:t xml:space="preserve">Fonte e aplicação de recursos são formas alternativas de se referir aos ativos, enquanto o capital de terceiros é uma forma alternativa de se referir aos passivos. Logo: Ativo – Passivos = Patrimônio Líquido. </w:t>
      </w:r>
    </w:p>
    <w:p w14:paraId="1956F9D0" w14:textId="77777777" w:rsidR="00C224EF" w:rsidRPr="00C224EF" w:rsidRDefault="00C224EF" w:rsidP="00C224EF">
      <w:pPr>
        <w:rPr>
          <w:rFonts w:ascii="Arial" w:hAnsi="Arial" w:cs="Arial"/>
          <w:sz w:val="22"/>
          <w:szCs w:val="22"/>
        </w:rPr>
      </w:pPr>
    </w:p>
    <w:p w14:paraId="63D9FFE4" w14:textId="77777777" w:rsidR="00C224EF" w:rsidRPr="00C224EF" w:rsidRDefault="00C224EF" w:rsidP="000A200D">
      <w:pPr>
        <w:pStyle w:val="PargrafodaLista"/>
        <w:rPr>
          <w:rFonts w:ascii="Arial" w:hAnsi="Arial" w:cs="Arial"/>
          <w:sz w:val="22"/>
          <w:szCs w:val="22"/>
        </w:rPr>
      </w:pPr>
    </w:p>
    <w:p w14:paraId="570B9BCE" w14:textId="518D02B5" w:rsidR="000A200D" w:rsidRPr="00A63882" w:rsidRDefault="000A200D" w:rsidP="00DC4D19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>Ativos são sempre iguais a passivos + patrimônio líquido porque:</w:t>
      </w:r>
      <w:r w:rsidR="00773FFE">
        <w:rPr>
          <w:rFonts w:ascii="Arial" w:hAnsi="Arial" w:cs="Arial"/>
          <w:sz w:val="22"/>
          <w:szCs w:val="22"/>
        </w:rPr>
        <w:t xml:space="preserve"> </w:t>
      </w:r>
      <w:r w:rsidR="00773FFE" w:rsidRPr="007C1B30">
        <w:rPr>
          <w:rFonts w:ascii="Arial" w:hAnsi="Arial" w:cs="Arial"/>
        </w:rPr>
        <w:t xml:space="preserve">(Fonte: </w:t>
      </w:r>
      <w:r w:rsidR="00773FFE">
        <w:rPr>
          <w:rFonts w:ascii="Arial" w:hAnsi="Arial" w:cs="Arial"/>
        </w:rPr>
        <w:t>Adaptado de e</w:t>
      </w:r>
      <w:r w:rsidR="00773FFE" w:rsidRPr="007C1B30">
        <w:rPr>
          <w:rFonts w:ascii="Arial" w:hAnsi="Arial" w:cs="Arial"/>
        </w:rPr>
        <w:t>xercício elaborado</w:t>
      </w:r>
      <w:r w:rsidR="00773FFE">
        <w:rPr>
          <w:rFonts w:ascii="Arial" w:hAnsi="Arial" w:cs="Arial"/>
        </w:rPr>
        <w:t xml:space="preserve"> pela Profa. Edilene Santos)</w:t>
      </w:r>
    </w:p>
    <w:p w14:paraId="73651E3A" w14:textId="77777777" w:rsidR="000A200D" w:rsidRPr="00A63882" w:rsidRDefault="000A200D" w:rsidP="000A200D">
      <w:pPr>
        <w:pStyle w:val="PargrafodaLista"/>
        <w:rPr>
          <w:rFonts w:ascii="Arial" w:hAnsi="Arial" w:cs="Arial"/>
          <w:sz w:val="22"/>
          <w:szCs w:val="22"/>
        </w:rPr>
      </w:pPr>
    </w:p>
    <w:p w14:paraId="09458299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Capital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próprio</w:t>
      </w:r>
      <w:proofErr w:type="spellEnd"/>
      <w:r w:rsidRPr="00A63882">
        <w:rPr>
          <w:rFonts w:ascii="Arial" w:hAnsi="Arial" w:cs="Arial"/>
          <w:sz w:val="22"/>
          <w:szCs w:val="22"/>
          <w:lang w:val="en-US"/>
        </w:rPr>
        <w:t xml:space="preserve"> = capital de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terceiros</w:t>
      </w:r>
      <w:proofErr w:type="spellEnd"/>
    </w:p>
    <w:p w14:paraId="4AAFCDDF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Capital total = capital de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terceiros</w:t>
      </w:r>
      <w:proofErr w:type="spellEnd"/>
    </w:p>
    <w:p w14:paraId="5579B6E2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</w:rPr>
        <w:t>Bens + direitos</w:t>
      </w:r>
      <w:r w:rsidRPr="00A63882">
        <w:rPr>
          <w:rFonts w:ascii="Arial" w:hAnsi="Arial" w:cs="Arial"/>
          <w:sz w:val="22"/>
          <w:szCs w:val="22"/>
          <w:lang w:val="en-US"/>
        </w:rPr>
        <w:t xml:space="preserve"> = capital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próprio</w:t>
      </w:r>
      <w:proofErr w:type="spellEnd"/>
    </w:p>
    <w:p w14:paraId="3969D1E5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b/>
          <w:color w:val="FF0000"/>
          <w:sz w:val="22"/>
          <w:szCs w:val="22"/>
        </w:rPr>
      </w:pPr>
      <w:r w:rsidRPr="00A63882">
        <w:rPr>
          <w:rFonts w:ascii="Arial" w:hAnsi="Arial" w:cs="Arial"/>
          <w:b/>
          <w:color w:val="FF0000"/>
          <w:sz w:val="22"/>
          <w:szCs w:val="22"/>
        </w:rPr>
        <w:t>Aplicação de recursos = fonte de recursos</w:t>
      </w:r>
    </w:p>
    <w:p w14:paraId="2BA61735" w14:textId="77777777" w:rsidR="000A200D" w:rsidRPr="00A63882" w:rsidRDefault="000A200D" w:rsidP="00DC4D19">
      <w:pPr>
        <w:pStyle w:val="PargrafodaLista"/>
        <w:numPr>
          <w:ilvl w:val="1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</w:rPr>
        <w:t>Bens + direitos</w:t>
      </w:r>
      <w:r w:rsidRPr="00A63882">
        <w:rPr>
          <w:rFonts w:ascii="Arial" w:hAnsi="Arial" w:cs="Arial"/>
          <w:sz w:val="22"/>
          <w:szCs w:val="22"/>
          <w:lang w:val="en-US"/>
        </w:rPr>
        <w:t xml:space="preserve"> = capital de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terceiros</w:t>
      </w:r>
      <w:proofErr w:type="spellEnd"/>
    </w:p>
    <w:p w14:paraId="1DD51E01" w14:textId="77777777" w:rsidR="000A200D" w:rsidRPr="00A63882" w:rsidRDefault="000A200D" w:rsidP="000A200D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13ECC65C" w14:textId="77122809" w:rsidR="000A200D" w:rsidRPr="00A63882" w:rsidRDefault="000A200D" w:rsidP="00DC4D19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>Recursos econômicos detidos por uma empresa são referidos como:</w:t>
      </w:r>
      <w:r w:rsidR="00773FFE">
        <w:rPr>
          <w:rFonts w:ascii="Arial" w:hAnsi="Arial" w:cs="Arial"/>
          <w:sz w:val="22"/>
          <w:szCs w:val="22"/>
        </w:rPr>
        <w:t xml:space="preserve"> </w:t>
      </w:r>
      <w:r w:rsidR="00773FFE">
        <w:rPr>
          <w:rFonts w:ascii="Arial" w:hAnsi="Arial" w:cs="Arial"/>
        </w:rPr>
        <w:t>(Exercício elaborado pela Profa. Diana Almeida)</w:t>
      </w:r>
    </w:p>
    <w:p w14:paraId="7D828186" w14:textId="77777777" w:rsidR="000A200D" w:rsidRPr="00A63882" w:rsidRDefault="000A200D" w:rsidP="000A200D">
      <w:pPr>
        <w:pStyle w:val="PargrafodaLista"/>
        <w:rPr>
          <w:rFonts w:ascii="Arial" w:hAnsi="Arial" w:cs="Arial"/>
          <w:sz w:val="22"/>
          <w:szCs w:val="22"/>
        </w:rPr>
      </w:pPr>
    </w:p>
    <w:p w14:paraId="12AFE42C" w14:textId="77777777" w:rsidR="000A200D" w:rsidRPr="00A63882" w:rsidRDefault="000A200D" w:rsidP="00DC4D19">
      <w:pPr>
        <w:pStyle w:val="PargrafodaLista"/>
        <w:numPr>
          <w:ilvl w:val="1"/>
          <w:numId w:val="3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Credores</w:t>
      </w:r>
      <w:proofErr w:type="spellEnd"/>
    </w:p>
    <w:p w14:paraId="00D13472" w14:textId="77777777" w:rsidR="000A200D" w:rsidRPr="00A63882" w:rsidRDefault="000A200D" w:rsidP="00DC4D19">
      <w:pPr>
        <w:pStyle w:val="PargrafodaLista"/>
        <w:numPr>
          <w:ilvl w:val="1"/>
          <w:numId w:val="3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Passivos</w:t>
      </w:r>
      <w:proofErr w:type="spellEnd"/>
    </w:p>
    <w:p w14:paraId="74D59F53" w14:textId="77777777" w:rsidR="000A200D" w:rsidRPr="00A63882" w:rsidRDefault="000A200D" w:rsidP="00DC4D19">
      <w:pPr>
        <w:pStyle w:val="PargrafodaLista"/>
        <w:numPr>
          <w:ilvl w:val="1"/>
          <w:numId w:val="3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Patrimônio</w:t>
      </w:r>
      <w:proofErr w:type="spellEnd"/>
      <w:r w:rsidRPr="00A6388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Líquido</w:t>
      </w:r>
      <w:proofErr w:type="spellEnd"/>
    </w:p>
    <w:p w14:paraId="424E2FE9" w14:textId="77777777" w:rsidR="000A200D" w:rsidRPr="00A63882" w:rsidRDefault="000A200D" w:rsidP="00DC4D19">
      <w:pPr>
        <w:pStyle w:val="PargrafodaLista"/>
        <w:numPr>
          <w:ilvl w:val="1"/>
          <w:numId w:val="3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Acionistas</w:t>
      </w:r>
      <w:proofErr w:type="spellEnd"/>
    </w:p>
    <w:p w14:paraId="4C90CD4B" w14:textId="77777777" w:rsidR="000A200D" w:rsidRPr="00A63882" w:rsidRDefault="000A200D" w:rsidP="00DC4D19">
      <w:pPr>
        <w:pStyle w:val="PargrafodaLista"/>
        <w:numPr>
          <w:ilvl w:val="1"/>
          <w:numId w:val="3"/>
        </w:numPr>
        <w:rPr>
          <w:rFonts w:ascii="Arial" w:hAnsi="Arial" w:cs="Arial"/>
          <w:b/>
          <w:color w:val="FF0000"/>
          <w:sz w:val="22"/>
          <w:szCs w:val="22"/>
          <w:lang w:val="en-US"/>
        </w:rPr>
      </w:pPr>
      <w:proofErr w:type="spellStart"/>
      <w:r w:rsidRPr="00A63882">
        <w:rPr>
          <w:rFonts w:ascii="Arial" w:hAnsi="Arial" w:cs="Arial"/>
          <w:b/>
          <w:color w:val="FF0000"/>
          <w:sz w:val="22"/>
          <w:szCs w:val="22"/>
          <w:lang w:val="en-US"/>
        </w:rPr>
        <w:t>Ativos</w:t>
      </w:r>
      <w:proofErr w:type="spellEnd"/>
    </w:p>
    <w:p w14:paraId="6A20934E" w14:textId="77777777" w:rsidR="000A200D" w:rsidRPr="00A63882" w:rsidRDefault="000A200D" w:rsidP="000A200D">
      <w:pPr>
        <w:pStyle w:val="PargrafodaLista"/>
        <w:ind w:left="1440"/>
        <w:rPr>
          <w:rFonts w:ascii="Arial" w:hAnsi="Arial" w:cs="Arial"/>
          <w:color w:val="0070C0"/>
          <w:sz w:val="22"/>
          <w:szCs w:val="22"/>
          <w:lang w:val="en-US"/>
        </w:rPr>
      </w:pPr>
    </w:p>
    <w:p w14:paraId="55B85C32" w14:textId="75CDA32C" w:rsidR="00B028BE" w:rsidRPr="00A63882" w:rsidRDefault="00C224EF" w:rsidP="00DC4D19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Equação do Balanço. </w:t>
      </w:r>
      <w:r w:rsidR="00B028BE" w:rsidRPr="00A63882">
        <w:rPr>
          <w:rFonts w:ascii="Arial" w:hAnsi="Arial" w:cs="Arial"/>
          <w:sz w:val="22"/>
          <w:szCs w:val="22"/>
        </w:rPr>
        <w:t xml:space="preserve">Ao final de um determinado ano, o passivo total de uma empresa é de $150.000, os lucros acumulados é de $ 80.000 e o capital social é $ 35.000. Qual o total de ativos a ser reportado no balanço patrimonial? </w:t>
      </w:r>
      <w:r w:rsidR="00B028BE" w:rsidRPr="00773FFE">
        <w:rPr>
          <w:rFonts w:ascii="Arial" w:hAnsi="Arial" w:cs="Arial"/>
        </w:rPr>
        <w:t>(Fonte: Adaptado de Salotti et al</w:t>
      </w:r>
      <w:r w:rsidR="004A27EF" w:rsidRPr="00773FFE">
        <w:rPr>
          <w:rFonts w:ascii="Arial" w:hAnsi="Arial" w:cs="Arial"/>
        </w:rPr>
        <w:t xml:space="preserve"> – Contabilidade Financeira</w:t>
      </w:r>
      <w:r w:rsidR="00B028BE" w:rsidRPr="00773FFE">
        <w:rPr>
          <w:rFonts w:ascii="Arial" w:hAnsi="Arial" w:cs="Arial"/>
        </w:rPr>
        <w:t>, 2019, p. 55).</w:t>
      </w:r>
    </w:p>
    <w:p w14:paraId="1CB5DCBB" w14:textId="77777777" w:rsidR="00B028BE" w:rsidRPr="00A63882" w:rsidRDefault="00B028BE" w:rsidP="00B028BE">
      <w:pPr>
        <w:rPr>
          <w:rFonts w:ascii="Arial" w:hAnsi="Arial" w:cs="Arial"/>
          <w:sz w:val="22"/>
          <w:szCs w:val="22"/>
        </w:rPr>
      </w:pPr>
    </w:p>
    <w:p w14:paraId="07E1C15D" w14:textId="77777777" w:rsidR="00B028BE" w:rsidRPr="00A63882" w:rsidRDefault="00B028BE" w:rsidP="00DC4D19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>$ 290.000</w:t>
      </w:r>
    </w:p>
    <w:p w14:paraId="7AC3AE93" w14:textId="77777777" w:rsidR="00B028BE" w:rsidRPr="00A63882" w:rsidRDefault="00B028BE" w:rsidP="00DC4D19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color w:val="FF0000"/>
          <w:sz w:val="22"/>
          <w:szCs w:val="22"/>
          <w:lang w:val="en-US"/>
        </w:rPr>
      </w:pPr>
      <w:r w:rsidRPr="00A63882">
        <w:rPr>
          <w:rFonts w:ascii="Arial" w:hAnsi="Arial" w:cs="Arial"/>
          <w:b/>
          <w:bCs/>
          <w:color w:val="FF0000"/>
          <w:sz w:val="22"/>
          <w:szCs w:val="22"/>
          <w:lang w:val="en-US"/>
        </w:rPr>
        <w:t>$ 265.000</w:t>
      </w:r>
    </w:p>
    <w:p w14:paraId="400D3A88" w14:textId="77777777" w:rsidR="00B028BE" w:rsidRPr="00A63882" w:rsidRDefault="00B028BE" w:rsidP="00DC4D19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>$ 205.000</w:t>
      </w:r>
    </w:p>
    <w:p w14:paraId="568B5A6E" w14:textId="77777777" w:rsidR="00B028BE" w:rsidRPr="00A63882" w:rsidRDefault="00B028BE" w:rsidP="00DC4D19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>$ 15.000</w:t>
      </w:r>
    </w:p>
    <w:p w14:paraId="46580B8B" w14:textId="77777777" w:rsidR="00B028BE" w:rsidRPr="00A63882" w:rsidRDefault="00B028BE" w:rsidP="00B028BE">
      <w:pPr>
        <w:pStyle w:val="PargrafodaLista"/>
        <w:ind w:left="426"/>
        <w:rPr>
          <w:rFonts w:ascii="Arial" w:hAnsi="Arial" w:cs="Arial"/>
          <w:color w:val="FF0000"/>
          <w:sz w:val="22"/>
          <w:szCs w:val="22"/>
        </w:rPr>
      </w:pPr>
    </w:p>
    <w:p w14:paraId="5C66E20B" w14:textId="6A2507D6" w:rsidR="00B028BE" w:rsidRPr="00AC1DC8" w:rsidRDefault="00B028BE" w:rsidP="00B028BE">
      <w:pPr>
        <w:pStyle w:val="PargrafodaLista"/>
        <w:ind w:left="426"/>
        <w:rPr>
          <w:rFonts w:ascii="Arial" w:hAnsi="Arial" w:cs="Arial"/>
          <w:color w:val="FF0000"/>
        </w:rPr>
      </w:pPr>
      <w:r w:rsidRPr="00AC1DC8">
        <w:rPr>
          <w:rFonts w:ascii="Arial" w:hAnsi="Arial" w:cs="Arial"/>
          <w:color w:val="FF0000"/>
        </w:rPr>
        <w:t xml:space="preserve">Para resolver o exercício, precisamos aplicar a equação contábil: </w:t>
      </w:r>
    </w:p>
    <w:p w14:paraId="363A701E" w14:textId="7668F97C" w:rsidR="00B028BE" w:rsidRPr="00AC1DC8" w:rsidRDefault="00B028BE" w:rsidP="00B028BE">
      <w:pPr>
        <w:pStyle w:val="PargrafodaLista"/>
        <w:ind w:left="426"/>
        <w:rPr>
          <w:rFonts w:ascii="Arial" w:hAnsi="Arial" w:cs="Arial"/>
          <w:color w:val="FF0000"/>
        </w:rPr>
      </w:pPr>
      <w:r w:rsidRPr="00AC1DC8">
        <w:rPr>
          <w:rFonts w:ascii="Arial" w:hAnsi="Arial" w:cs="Arial"/>
          <w:color w:val="FF0000"/>
        </w:rPr>
        <w:t xml:space="preserve">Ativo = Passivo + </w:t>
      </w:r>
      <w:proofErr w:type="spellStart"/>
      <w:r w:rsidRPr="00AC1DC8">
        <w:rPr>
          <w:rFonts w:ascii="Arial" w:hAnsi="Arial" w:cs="Arial"/>
          <w:color w:val="FF0000"/>
        </w:rPr>
        <w:t>Patrimômio</w:t>
      </w:r>
      <w:proofErr w:type="spellEnd"/>
      <w:r w:rsidRPr="00AC1DC8">
        <w:rPr>
          <w:rFonts w:ascii="Arial" w:hAnsi="Arial" w:cs="Arial"/>
          <w:color w:val="FF0000"/>
        </w:rPr>
        <w:t xml:space="preserve"> Líquido</w:t>
      </w:r>
    </w:p>
    <w:p w14:paraId="3438071A" w14:textId="5F9608F8" w:rsidR="00B028BE" w:rsidRPr="00AC1DC8" w:rsidRDefault="00B028BE" w:rsidP="00B028BE">
      <w:pPr>
        <w:pStyle w:val="PargrafodaLista"/>
        <w:ind w:left="426"/>
        <w:rPr>
          <w:rFonts w:ascii="Arial" w:hAnsi="Arial" w:cs="Arial"/>
          <w:color w:val="FF0000"/>
        </w:rPr>
      </w:pPr>
      <w:r w:rsidRPr="00AC1DC8">
        <w:rPr>
          <w:rFonts w:ascii="Arial" w:hAnsi="Arial" w:cs="Arial"/>
          <w:color w:val="FF0000"/>
        </w:rPr>
        <w:t>Ativo = 150.000 + (80.000+35.000)</w:t>
      </w:r>
    </w:p>
    <w:p w14:paraId="19E2EDF5" w14:textId="180D9A53" w:rsidR="00B028BE" w:rsidRPr="00AC1DC8" w:rsidRDefault="00B028BE" w:rsidP="00B028BE">
      <w:pPr>
        <w:pStyle w:val="PargrafodaLista"/>
        <w:ind w:left="426"/>
        <w:rPr>
          <w:rFonts w:ascii="Arial" w:hAnsi="Arial" w:cs="Arial"/>
          <w:b/>
          <w:bCs/>
          <w:color w:val="FF0000"/>
        </w:rPr>
      </w:pPr>
      <w:r w:rsidRPr="00AC1DC8">
        <w:rPr>
          <w:rFonts w:ascii="Arial" w:hAnsi="Arial" w:cs="Arial"/>
          <w:b/>
          <w:bCs/>
          <w:color w:val="FF0000"/>
        </w:rPr>
        <w:t>Ativo = 265.000</w:t>
      </w:r>
    </w:p>
    <w:p w14:paraId="6D912708" w14:textId="77777777" w:rsidR="00B028BE" w:rsidRDefault="00B028BE" w:rsidP="00B028BE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2E1F327F" w14:textId="77777777" w:rsidR="004A27EF" w:rsidRDefault="004A27EF" w:rsidP="00B028BE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3C5355FA" w14:textId="77777777" w:rsidR="004A27EF" w:rsidRDefault="004A27EF" w:rsidP="00B028BE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429E7084" w14:textId="77777777" w:rsidR="004A27EF" w:rsidRDefault="004A27EF" w:rsidP="00B028BE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2346FE56" w14:textId="77777777" w:rsidR="004A27EF" w:rsidRDefault="004A27EF" w:rsidP="00B028BE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61092D56" w14:textId="77777777" w:rsidR="004A27EF" w:rsidRDefault="004A27EF" w:rsidP="00B028BE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7B3FFB5F" w14:textId="77777777" w:rsidR="00AC1DC8" w:rsidRDefault="00AC1DC8" w:rsidP="00B028BE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7EC00819" w14:textId="001D2DA2" w:rsidR="000A200D" w:rsidRPr="00A63882" w:rsidRDefault="004A27EF" w:rsidP="00DC4D19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Equação do Balanço. </w:t>
      </w:r>
      <w:r w:rsidR="000A200D" w:rsidRPr="00A63882">
        <w:rPr>
          <w:rFonts w:ascii="Arial" w:hAnsi="Arial" w:cs="Arial"/>
          <w:sz w:val="22"/>
          <w:szCs w:val="22"/>
        </w:rPr>
        <w:t xml:space="preserve">Preencha o </w:t>
      </w:r>
      <w:r>
        <w:rPr>
          <w:rFonts w:ascii="Arial" w:hAnsi="Arial" w:cs="Arial"/>
          <w:sz w:val="22"/>
          <w:szCs w:val="22"/>
        </w:rPr>
        <w:t>valor</w:t>
      </w:r>
      <w:r w:rsidR="000A200D" w:rsidRPr="00A63882">
        <w:rPr>
          <w:rFonts w:ascii="Arial" w:hAnsi="Arial" w:cs="Arial"/>
          <w:sz w:val="22"/>
          <w:szCs w:val="22"/>
        </w:rPr>
        <w:t xml:space="preserve"> faltante para cada um</w:t>
      </w:r>
      <w:r>
        <w:rPr>
          <w:rFonts w:ascii="Arial" w:hAnsi="Arial" w:cs="Arial"/>
          <w:sz w:val="22"/>
          <w:szCs w:val="22"/>
        </w:rPr>
        <w:t>a</w:t>
      </w:r>
      <w:r w:rsidR="000A200D" w:rsidRPr="00A63882">
        <w:rPr>
          <w:rFonts w:ascii="Arial" w:hAnsi="Arial" w:cs="Arial"/>
          <w:sz w:val="22"/>
          <w:szCs w:val="22"/>
        </w:rPr>
        <w:t xml:space="preserve"> d</w:t>
      </w:r>
      <w:r>
        <w:rPr>
          <w:rFonts w:ascii="Arial" w:hAnsi="Arial" w:cs="Arial"/>
          <w:sz w:val="22"/>
          <w:szCs w:val="22"/>
        </w:rPr>
        <w:t>a</w:t>
      </w:r>
      <w:r w:rsidR="000A200D" w:rsidRPr="00A63882">
        <w:rPr>
          <w:rFonts w:ascii="Arial" w:hAnsi="Arial" w:cs="Arial"/>
          <w:sz w:val="22"/>
          <w:szCs w:val="22"/>
        </w:rPr>
        <w:t xml:space="preserve">s seguintes </w:t>
      </w:r>
      <w:r>
        <w:rPr>
          <w:rFonts w:ascii="Arial" w:hAnsi="Arial" w:cs="Arial"/>
          <w:sz w:val="22"/>
          <w:szCs w:val="22"/>
        </w:rPr>
        <w:t>a seguir</w:t>
      </w:r>
      <w:r w:rsidR="000A200D" w:rsidRPr="00A63882">
        <w:rPr>
          <w:rFonts w:ascii="Arial" w:hAnsi="Arial" w:cs="Arial"/>
          <w:sz w:val="22"/>
          <w:szCs w:val="22"/>
        </w:rPr>
        <w:t>:</w:t>
      </w:r>
      <w:r w:rsidR="00773FFE">
        <w:rPr>
          <w:rFonts w:ascii="Arial" w:hAnsi="Arial" w:cs="Arial"/>
          <w:sz w:val="22"/>
          <w:szCs w:val="22"/>
        </w:rPr>
        <w:t xml:space="preserve"> </w:t>
      </w:r>
      <w:r w:rsidR="00773FFE">
        <w:rPr>
          <w:rFonts w:ascii="Arial" w:hAnsi="Arial" w:cs="Arial"/>
        </w:rPr>
        <w:t>(Exercício elaborado por Profa. Edilene Santos)</w:t>
      </w:r>
    </w:p>
    <w:p w14:paraId="2803B573" w14:textId="77777777" w:rsidR="000A200D" w:rsidRPr="00A63882" w:rsidRDefault="000A200D" w:rsidP="000A200D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Ind w:w="959" w:type="dxa"/>
        <w:tblLook w:val="04A0" w:firstRow="1" w:lastRow="0" w:firstColumn="1" w:lastColumn="0" w:noHBand="0" w:noVBand="1"/>
      </w:tblPr>
      <w:tblGrid>
        <w:gridCol w:w="495"/>
        <w:gridCol w:w="2403"/>
        <w:gridCol w:w="2404"/>
        <w:gridCol w:w="2404"/>
      </w:tblGrid>
      <w:tr w:rsidR="000A200D" w:rsidRPr="00A63882" w14:paraId="47B4D4E7" w14:textId="77777777" w:rsidTr="00EE640A">
        <w:tc>
          <w:tcPr>
            <w:tcW w:w="495" w:type="dxa"/>
          </w:tcPr>
          <w:p w14:paraId="3154B4C0" w14:textId="77777777" w:rsidR="000A200D" w:rsidRPr="00A63882" w:rsidRDefault="000A200D" w:rsidP="00EE640A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03" w:type="dxa"/>
          </w:tcPr>
          <w:p w14:paraId="19A6F787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Ativos</w:t>
            </w:r>
            <w:proofErr w:type="spellEnd"/>
          </w:p>
        </w:tc>
        <w:tc>
          <w:tcPr>
            <w:tcW w:w="2404" w:type="dxa"/>
          </w:tcPr>
          <w:p w14:paraId="3572BE5A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Passivos</w:t>
            </w:r>
            <w:proofErr w:type="spellEnd"/>
          </w:p>
        </w:tc>
        <w:tc>
          <w:tcPr>
            <w:tcW w:w="2404" w:type="dxa"/>
          </w:tcPr>
          <w:p w14:paraId="0DFD410A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Patrimônio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</w:tr>
      <w:tr w:rsidR="000A200D" w:rsidRPr="00A63882" w14:paraId="1F7469D6" w14:textId="77777777" w:rsidTr="00EE640A">
        <w:tc>
          <w:tcPr>
            <w:tcW w:w="495" w:type="dxa"/>
          </w:tcPr>
          <w:p w14:paraId="7F588B90" w14:textId="77777777" w:rsidR="000A200D" w:rsidRPr="00A63882" w:rsidRDefault="000A200D" w:rsidP="00EE640A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(a)</w:t>
            </w:r>
          </w:p>
        </w:tc>
        <w:tc>
          <w:tcPr>
            <w:tcW w:w="2403" w:type="dxa"/>
          </w:tcPr>
          <w:p w14:paraId="02EF17DD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$ 4.000</w:t>
            </w:r>
          </w:p>
        </w:tc>
        <w:tc>
          <w:tcPr>
            <w:tcW w:w="2404" w:type="dxa"/>
          </w:tcPr>
          <w:p w14:paraId="29733933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$ 2.500</w:t>
            </w:r>
          </w:p>
        </w:tc>
        <w:tc>
          <w:tcPr>
            <w:tcW w:w="2404" w:type="dxa"/>
          </w:tcPr>
          <w:p w14:paraId="4466310C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$ 1.500</w:t>
            </w:r>
          </w:p>
        </w:tc>
      </w:tr>
      <w:tr w:rsidR="000A200D" w:rsidRPr="00A63882" w14:paraId="667F63EA" w14:textId="77777777" w:rsidTr="00EE640A">
        <w:tc>
          <w:tcPr>
            <w:tcW w:w="495" w:type="dxa"/>
          </w:tcPr>
          <w:p w14:paraId="500CED5D" w14:textId="77777777" w:rsidR="000A200D" w:rsidRPr="00A63882" w:rsidRDefault="000A200D" w:rsidP="00EE640A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(b)</w:t>
            </w:r>
          </w:p>
        </w:tc>
        <w:tc>
          <w:tcPr>
            <w:tcW w:w="2403" w:type="dxa"/>
          </w:tcPr>
          <w:p w14:paraId="1AFAF296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$ 12.800</w:t>
            </w:r>
          </w:p>
        </w:tc>
        <w:tc>
          <w:tcPr>
            <w:tcW w:w="2404" w:type="dxa"/>
          </w:tcPr>
          <w:p w14:paraId="28392A41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$ 7.100</w:t>
            </w:r>
          </w:p>
        </w:tc>
        <w:tc>
          <w:tcPr>
            <w:tcW w:w="2404" w:type="dxa"/>
          </w:tcPr>
          <w:p w14:paraId="3416B736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$ 5.700</w:t>
            </w:r>
          </w:p>
        </w:tc>
      </w:tr>
      <w:tr w:rsidR="000A200D" w:rsidRPr="00A63882" w14:paraId="03FB3DBB" w14:textId="77777777" w:rsidTr="00EE640A">
        <w:tc>
          <w:tcPr>
            <w:tcW w:w="495" w:type="dxa"/>
          </w:tcPr>
          <w:p w14:paraId="4028E4EB" w14:textId="77777777" w:rsidR="000A200D" w:rsidRPr="00A63882" w:rsidRDefault="000A200D" w:rsidP="00EE640A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(c)</w:t>
            </w:r>
          </w:p>
        </w:tc>
        <w:tc>
          <w:tcPr>
            <w:tcW w:w="2403" w:type="dxa"/>
          </w:tcPr>
          <w:p w14:paraId="7BE2EE33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$ 6.700</w:t>
            </w:r>
          </w:p>
        </w:tc>
        <w:tc>
          <w:tcPr>
            <w:tcW w:w="2404" w:type="dxa"/>
          </w:tcPr>
          <w:p w14:paraId="4BD90AC5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$ 2.800</w:t>
            </w:r>
          </w:p>
        </w:tc>
        <w:tc>
          <w:tcPr>
            <w:tcW w:w="2404" w:type="dxa"/>
          </w:tcPr>
          <w:p w14:paraId="607F054D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$ 3.900</w:t>
            </w:r>
          </w:p>
        </w:tc>
      </w:tr>
      <w:tr w:rsidR="000A200D" w:rsidRPr="00A63882" w14:paraId="649DB395" w14:textId="77777777" w:rsidTr="00EE640A">
        <w:tc>
          <w:tcPr>
            <w:tcW w:w="495" w:type="dxa"/>
          </w:tcPr>
          <w:p w14:paraId="587BF1D8" w14:textId="77777777" w:rsidR="000A200D" w:rsidRPr="00A63882" w:rsidRDefault="000A200D" w:rsidP="00EE640A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(d)</w:t>
            </w:r>
          </w:p>
        </w:tc>
        <w:tc>
          <w:tcPr>
            <w:tcW w:w="2403" w:type="dxa"/>
          </w:tcPr>
          <w:p w14:paraId="25F9CD2D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$ 5.560</w:t>
            </w:r>
          </w:p>
        </w:tc>
        <w:tc>
          <w:tcPr>
            <w:tcW w:w="2404" w:type="dxa"/>
          </w:tcPr>
          <w:p w14:paraId="7B410BCA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2.740</w:t>
            </w:r>
          </w:p>
        </w:tc>
        <w:tc>
          <w:tcPr>
            <w:tcW w:w="2404" w:type="dxa"/>
          </w:tcPr>
          <w:p w14:paraId="096E396D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$ 2.820</w:t>
            </w:r>
          </w:p>
        </w:tc>
      </w:tr>
      <w:tr w:rsidR="000A200D" w:rsidRPr="00A63882" w14:paraId="46F849B1" w14:textId="77777777" w:rsidTr="00EE640A">
        <w:tc>
          <w:tcPr>
            <w:tcW w:w="495" w:type="dxa"/>
          </w:tcPr>
          <w:p w14:paraId="10FF42AF" w14:textId="77777777" w:rsidR="000A200D" w:rsidRPr="00A63882" w:rsidRDefault="000A200D" w:rsidP="00EE640A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(e)</w:t>
            </w:r>
          </w:p>
        </w:tc>
        <w:tc>
          <w:tcPr>
            <w:tcW w:w="2403" w:type="dxa"/>
          </w:tcPr>
          <w:p w14:paraId="2BADE81A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$ 57.000</w:t>
            </w:r>
          </w:p>
        </w:tc>
        <w:tc>
          <w:tcPr>
            <w:tcW w:w="2404" w:type="dxa"/>
          </w:tcPr>
          <w:p w14:paraId="49ADED95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$ 28.000</w:t>
            </w:r>
          </w:p>
        </w:tc>
        <w:tc>
          <w:tcPr>
            <w:tcW w:w="2404" w:type="dxa"/>
          </w:tcPr>
          <w:p w14:paraId="3080598D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$ 29.000</w:t>
            </w:r>
          </w:p>
        </w:tc>
      </w:tr>
    </w:tbl>
    <w:p w14:paraId="3E2FF27A" w14:textId="77777777" w:rsidR="000A200D" w:rsidRDefault="000A200D" w:rsidP="000A200D">
      <w:pPr>
        <w:pStyle w:val="PargrafodaLista"/>
        <w:ind w:left="1440"/>
        <w:rPr>
          <w:rFonts w:ascii="Arial" w:hAnsi="Arial" w:cs="Arial"/>
          <w:color w:val="0070C0"/>
          <w:sz w:val="22"/>
          <w:szCs w:val="22"/>
          <w:lang w:val="en-US"/>
        </w:rPr>
      </w:pPr>
    </w:p>
    <w:p w14:paraId="6B3BCC57" w14:textId="77777777" w:rsidR="00B7448C" w:rsidRDefault="00B7448C" w:rsidP="000A200D">
      <w:pPr>
        <w:pStyle w:val="PargrafodaLista"/>
        <w:ind w:left="1440"/>
        <w:rPr>
          <w:rFonts w:ascii="Arial" w:hAnsi="Arial" w:cs="Arial"/>
          <w:color w:val="0070C0"/>
          <w:sz w:val="22"/>
          <w:szCs w:val="22"/>
          <w:lang w:val="en-US"/>
        </w:rPr>
      </w:pPr>
    </w:p>
    <w:p w14:paraId="7EAB55CE" w14:textId="0D35E8AF" w:rsidR="004A27EF" w:rsidRPr="00A63882" w:rsidRDefault="004A27EF" w:rsidP="004A27EF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</w:rPr>
        <w:t>Equação do Balanço</w:t>
      </w:r>
      <w:r w:rsidRPr="00A63882">
        <w:rPr>
          <w:rFonts w:ascii="Arial" w:hAnsi="Arial" w:cs="Arial"/>
          <w:b/>
          <w:sz w:val="22"/>
          <w:szCs w:val="22"/>
        </w:rPr>
        <w:t>.</w:t>
      </w:r>
      <w:r w:rsidRPr="00A63882">
        <w:rPr>
          <w:rFonts w:ascii="Arial" w:hAnsi="Arial" w:cs="Arial"/>
          <w:sz w:val="22"/>
          <w:szCs w:val="22"/>
        </w:rPr>
        <w:t xml:space="preserve"> O balanço da </w:t>
      </w:r>
      <w:proofErr w:type="spellStart"/>
      <w:r w:rsidRPr="00A63882">
        <w:rPr>
          <w:rFonts w:ascii="Arial" w:hAnsi="Arial" w:cs="Arial"/>
          <w:sz w:val="22"/>
          <w:szCs w:val="22"/>
        </w:rPr>
        <w:t>EuroTel</w:t>
      </w:r>
      <w:proofErr w:type="spellEnd"/>
      <w:r w:rsidRPr="00A63882">
        <w:rPr>
          <w:rFonts w:ascii="Arial" w:hAnsi="Arial" w:cs="Arial"/>
          <w:sz w:val="22"/>
          <w:szCs w:val="22"/>
        </w:rPr>
        <w:t xml:space="preserve">, uma empresa de comunicações da União Europeia, apresenta um ativo circulante de € 20.000 milhões, passivo circulante de € 15.849 milhões, patrimônio líquido de € 17.154 milhões e ativo não circulante de € 29.402 milhões. Qual o valor do passivo não circulante no balanço da </w:t>
      </w:r>
      <w:proofErr w:type="spellStart"/>
      <w:r w:rsidRPr="00A63882">
        <w:rPr>
          <w:rFonts w:ascii="Arial" w:hAnsi="Arial" w:cs="Arial"/>
          <w:sz w:val="22"/>
          <w:szCs w:val="22"/>
        </w:rPr>
        <w:t>EuroTel</w:t>
      </w:r>
      <w:proofErr w:type="spellEnd"/>
      <w:r w:rsidRPr="00A63882">
        <w:rPr>
          <w:rFonts w:ascii="Arial" w:hAnsi="Arial" w:cs="Arial"/>
          <w:sz w:val="22"/>
          <w:szCs w:val="22"/>
        </w:rPr>
        <w:t xml:space="preserve">? </w:t>
      </w:r>
      <w:r w:rsidRPr="00773FFE">
        <w:rPr>
          <w:rFonts w:ascii="Arial" w:hAnsi="Arial" w:cs="Arial"/>
          <w:lang w:val="en-US"/>
        </w:rPr>
        <w:t xml:space="preserve">(Fonte: Financial Accounting: An Introduction to Concepts, Methods and Uses. 14 edition. </w:t>
      </w:r>
      <w:proofErr w:type="spellStart"/>
      <w:r w:rsidRPr="00773FFE">
        <w:rPr>
          <w:rFonts w:ascii="Arial" w:hAnsi="Arial" w:cs="Arial"/>
          <w:lang w:val="en-US"/>
        </w:rPr>
        <w:t>Questão</w:t>
      </w:r>
      <w:proofErr w:type="spellEnd"/>
      <w:r w:rsidRPr="00773FFE">
        <w:rPr>
          <w:rFonts w:ascii="Arial" w:hAnsi="Arial" w:cs="Arial"/>
          <w:lang w:val="en-US"/>
        </w:rPr>
        <w:t xml:space="preserve"> 21, p. 32 – </w:t>
      </w:r>
      <w:proofErr w:type="spellStart"/>
      <w:r w:rsidRPr="00773FFE">
        <w:rPr>
          <w:rFonts w:ascii="Arial" w:hAnsi="Arial" w:cs="Arial"/>
          <w:lang w:val="en-US"/>
        </w:rPr>
        <w:t>tradução</w:t>
      </w:r>
      <w:proofErr w:type="spellEnd"/>
      <w:r w:rsidRPr="00773FFE">
        <w:rPr>
          <w:rFonts w:ascii="Arial" w:hAnsi="Arial" w:cs="Arial"/>
          <w:lang w:val="en-US"/>
        </w:rPr>
        <w:t xml:space="preserve"> livre)</w:t>
      </w:r>
    </w:p>
    <w:p w14:paraId="0E07C48A" w14:textId="77777777" w:rsidR="004A27EF" w:rsidRPr="00A63882" w:rsidRDefault="004A27EF" w:rsidP="004A27EF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8697" w:type="dxa"/>
        <w:tblInd w:w="817" w:type="dxa"/>
        <w:tblLook w:val="04A0" w:firstRow="1" w:lastRow="0" w:firstColumn="1" w:lastColumn="0" w:noHBand="0" w:noVBand="1"/>
      </w:tblPr>
      <w:tblGrid>
        <w:gridCol w:w="1381"/>
        <w:gridCol w:w="348"/>
        <w:gridCol w:w="1413"/>
        <w:gridCol w:w="348"/>
        <w:gridCol w:w="1397"/>
        <w:gridCol w:w="348"/>
        <w:gridCol w:w="1413"/>
        <w:gridCol w:w="348"/>
        <w:gridCol w:w="1701"/>
      </w:tblGrid>
      <w:tr w:rsidR="004A27EF" w:rsidRPr="00A63882" w14:paraId="78EF35C7" w14:textId="77777777" w:rsidTr="00F44210">
        <w:tc>
          <w:tcPr>
            <w:tcW w:w="1381" w:type="dxa"/>
          </w:tcPr>
          <w:p w14:paraId="5B0B899E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48" w:type="dxa"/>
            <w:vMerge w:val="restart"/>
            <w:vAlign w:val="center"/>
          </w:tcPr>
          <w:p w14:paraId="64AB6809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413" w:type="dxa"/>
          </w:tcPr>
          <w:p w14:paraId="1EC301DB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não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3A2AE734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=</w:t>
            </w:r>
          </w:p>
        </w:tc>
        <w:tc>
          <w:tcPr>
            <w:tcW w:w="1397" w:type="dxa"/>
          </w:tcPr>
          <w:p w14:paraId="1AF49C05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35123566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413" w:type="dxa"/>
          </w:tcPr>
          <w:p w14:paraId="16974BC5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não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45428382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701" w:type="dxa"/>
          </w:tcPr>
          <w:p w14:paraId="23BBDBE2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Patrimônio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</w:tr>
      <w:tr w:rsidR="004A27EF" w:rsidRPr="00A63882" w14:paraId="4D0AB10E" w14:textId="77777777" w:rsidTr="00F44210">
        <w:trPr>
          <w:trHeight w:val="283"/>
        </w:trPr>
        <w:tc>
          <w:tcPr>
            <w:tcW w:w="1381" w:type="dxa"/>
            <w:vAlign w:val="center"/>
          </w:tcPr>
          <w:p w14:paraId="0BEF1AD7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€20.000</w:t>
            </w:r>
          </w:p>
        </w:tc>
        <w:tc>
          <w:tcPr>
            <w:tcW w:w="348" w:type="dxa"/>
            <w:vMerge/>
            <w:vAlign w:val="center"/>
          </w:tcPr>
          <w:p w14:paraId="6EE57435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3" w:type="dxa"/>
            <w:vAlign w:val="center"/>
          </w:tcPr>
          <w:p w14:paraId="73A807BE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€29.402</w:t>
            </w:r>
          </w:p>
        </w:tc>
        <w:tc>
          <w:tcPr>
            <w:tcW w:w="348" w:type="dxa"/>
            <w:vMerge/>
            <w:vAlign w:val="center"/>
          </w:tcPr>
          <w:p w14:paraId="103DF2D8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97" w:type="dxa"/>
            <w:vAlign w:val="center"/>
          </w:tcPr>
          <w:p w14:paraId="339A14D2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€15.849</w:t>
            </w:r>
          </w:p>
        </w:tc>
        <w:tc>
          <w:tcPr>
            <w:tcW w:w="348" w:type="dxa"/>
            <w:vMerge/>
            <w:vAlign w:val="center"/>
          </w:tcPr>
          <w:p w14:paraId="391D99A7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3F9C5B95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€16.399</w:t>
            </w:r>
          </w:p>
        </w:tc>
        <w:tc>
          <w:tcPr>
            <w:tcW w:w="348" w:type="dxa"/>
            <w:vMerge/>
            <w:vAlign w:val="center"/>
          </w:tcPr>
          <w:p w14:paraId="6C723AA5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540ABC6" w14:textId="77777777" w:rsidR="004A27EF" w:rsidRPr="00A63882" w:rsidRDefault="004A27EF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€17.154</w:t>
            </w:r>
          </w:p>
        </w:tc>
      </w:tr>
    </w:tbl>
    <w:p w14:paraId="3EDAD96E" w14:textId="77777777" w:rsidR="004A27EF" w:rsidRDefault="004A27EF" w:rsidP="000A200D">
      <w:pPr>
        <w:pStyle w:val="PargrafodaLista"/>
        <w:ind w:left="1440"/>
        <w:rPr>
          <w:rFonts w:ascii="Arial" w:hAnsi="Arial" w:cs="Arial"/>
          <w:color w:val="0070C0"/>
          <w:sz w:val="22"/>
          <w:szCs w:val="22"/>
          <w:lang w:val="en-US"/>
        </w:rPr>
      </w:pPr>
    </w:p>
    <w:p w14:paraId="46A45F1D" w14:textId="77777777" w:rsidR="004A27EF" w:rsidRPr="00A63882" w:rsidRDefault="004A27EF" w:rsidP="000A200D">
      <w:pPr>
        <w:pStyle w:val="PargrafodaLista"/>
        <w:ind w:left="1440"/>
        <w:rPr>
          <w:rFonts w:ascii="Arial" w:hAnsi="Arial" w:cs="Arial"/>
          <w:color w:val="0070C0"/>
          <w:sz w:val="22"/>
          <w:szCs w:val="22"/>
          <w:lang w:val="en-US"/>
        </w:rPr>
      </w:pPr>
    </w:p>
    <w:p w14:paraId="1CD89101" w14:textId="3DD8C180" w:rsidR="000A200D" w:rsidRPr="00A63882" w:rsidRDefault="004A27EF" w:rsidP="004A27EF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b/>
          <w:sz w:val="22"/>
          <w:szCs w:val="22"/>
        </w:rPr>
        <w:t>Equação do Balanço – efeitos das transações.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0A200D" w:rsidRPr="00A63882">
        <w:rPr>
          <w:rFonts w:ascii="Arial" w:hAnsi="Arial" w:cs="Arial"/>
          <w:sz w:val="22"/>
          <w:szCs w:val="22"/>
        </w:rPr>
        <w:t xml:space="preserve">Guy Benjamin investiu suas economias em uma pequena empresa de limpeza. Reconheça as transações listadas </w:t>
      </w:r>
      <w:r>
        <w:rPr>
          <w:rFonts w:ascii="Arial" w:hAnsi="Arial" w:cs="Arial"/>
          <w:sz w:val="22"/>
          <w:szCs w:val="22"/>
        </w:rPr>
        <w:t>na tabela a seguir</w:t>
      </w:r>
      <w:r w:rsidR="000A200D" w:rsidRPr="00A63882">
        <w:rPr>
          <w:rFonts w:ascii="Arial" w:hAnsi="Arial" w:cs="Arial"/>
          <w:sz w:val="22"/>
          <w:szCs w:val="22"/>
        </w:rPr>
        <w:t xml:space="preserve">; </w:t>
      </w:r>
      <w:r w:rsidRPr="00980CCE">
        <w:rPr>
          <w:rFonts w:ascii="Arial" w:hAnsi="Arial" w:cs="Arial"/>
          <w:sz w:val="22"/>
          <w:szCs w:val="22"/>
        </w:rPr>
        <w:t>apure os saldos totais e prove que os valores são consistentes com a equação do Balanço.</w:t>
      </w:r>
    </w:p>
    <w:p w14:paraId="3B3F9826" w14:textId="77777777" w:rsidR="00730508" w:rsidRPr="00A63882" w:rsidRDefault="00730508" w:rsidP="00730508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3985FF2B" w14:textId="77777777" w:rsidR="004A27EF" w:rsidRPr="00980CCE" w:rsidRDefault="004A27EF" w:rsidP="00B7448C">
      <w:pPr>
        <w:pStyle w:val="PargrafodaLista"/>
        <w:numPr>
          <w:ilvl w:val="1"/>
          <w:numId w:val="10"/>
        </w:numPr>
        <w:ind w:left="851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Abertura da empresa por meio de investimento de $ 15.000 em dinheiro.</w:t>
      </w:r>
    </w:p>
    <w:p w14:paraId="649AE65E" w14:textId="77777777" w:rsidR="004A27EF" w:rsidRPr="00980CCE" w:rsidRDefault="004A27EF" w:rsidP="00B7448C">
      <w:pPr>
        <w:pStyle w:val="PargrafodaLista"/>
        <w:numPr>
          <w:ilvl w:val="1"/>
          <w:numId w:val="10"/>
        </w:numPr>
        <w:ind w:left="851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Compra de materiais de escritório por $ 1.500, a prazo.</w:t>
      </w:r>
    </w:p>
    <w:p w14:paraId="25848482" w14:textId="77777777" w:rsidR="004A27EF" w:rsidRPr="00980CCE" w:rsidRDefault="004A27EF" w:rsidP="00B7448C">
      <w:pPr>
        <w:pStyle w:val="PargrafodaLista"/>
        <w:numPr>
          <w:ilvl w:val="1"/>
          <w:numId w:val="10"/>
        </w:numPr>
        <w:ind w:left="851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Compra de equipamentos de limpeza por $ 8.500 à vista.</w:t>
      </w:r>
    </w:p>
    <w:p w14:paraId="67DC3954" w14:textId="3F671052" w:rsidR="004A27EF" w:rsidRPr="00980CCE" w:rsidRDefault="004A27EF" w:rsidP="00B7448C">
      <w:pPr>
        <w:pStyle w:val="PargrafodaLista"/>
        <w:numPr>
          <w:ilvl w:val="1"/>
          <w:numId w:val="10"/>
        </w:numPr>
        <w:ind w:left="851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 xml:space="preserve">Compra adicional de materiais de escritório por $ 2.500, sendo $ 1.500 </w:t>
      </w:r>
      <w:r w:rsidR="00B7448C">
        <w:rPr>
          <w:rFonts w:ascii="Arial" w:hAnsi="Arial" w:cs="Arial"/>
          <w:sz w:val="22"/>
          <w:szCs w:val="22"/>
        </w:rPr>
        <w:t>à vista</w:t>
      </w:r>
      <w:r w:rsidRPr="00980CCE">
        <w:rPr>
          <w:rFonts w:ascii="Arial" w:hAnsi="Arial" w:cs="Arial"/>
          <w:sz w:val="22"/>
          <w:szCs w:val="22"/>
        </w:rPr>
        <w:t xml:space="preserve"> e o restante a prazo.</w:t>
      </w:r>
    </w:p>
    <w:p w14:paraId="77F43B76" w14:textId="6D282E52" w:rsidR="000A200D" w:rsidRPr="00A63882" w:rsidRDefault="000A200D" w:rsidP="004A27EF">
      <w:pPr>
        <w:pStyle w:val="PargrafodaLista"/>
        <w:ind w:left="1134"/>
        <w:rPr>
          <w:rFonts w:ascii="Arial" w:hAnsi="Arial" w:cs="Arial"/>
          <w:sz w:val="22"/>
          <w:szCs w:val="22"/>
        </w:rPr>
      </w:pPr>
    </w:p>
    <w:p w14:paraId="7BEE4589" w14:textId="77777777" w:rsidR="00773FFE" w:rsidRPr="00FC337F" w:rsidRDefault="00773FFE" w:rsidP="00773FFE">
      <w:pPr>
        <w:ind w:left="633"/>
        <w:rPr>
          <w:rFonts w:ascii="Arial" w:hAnsi="Arial" w:cs="Arial"/>
        </w:rPr>
      </w:pPr>
      <w:r w:rsidRPr="007C1B30">
        <w:rPr>
          <w:rFonts w:ascii="Arial" w:hAnsi="Arial" w:cs="Arial"/>
        </w:rPr>
        <w:t xml:space="preserve">(Fonte: </w:t>
      </w:r>
      <w:r>
        <w:rPr>
          <w:rFonts w:ascii="Arial" w:hAnsi="Arial" w:cs="Arial"/>
        </w:rPr>
        <w:t>E</w:t>
      </w:r>
      <w:r w:rsidRPr="007C1B30">
        <w:rPr>
          <w:rFonts w:ascii="Arial" w:hAnsi="Arial" w:cs="Arial"/>
        </w:rPr>
        <w:t>xercício elaborado</w:t>
      </w:r>
      <w:r>
        <w:rPr>
          <w:rFonts w:ascii="Arial" w:hAnsi="Arial" w:cs="Arial"/>
        </w:rPr>
        <w:t xml:space="preserve"> pela Profa. Edilene Santos)</w:t>
      </w:r>
    </w:p>
    <w:p w14:paraId="6F9A0D6F" w14:textId="77777777" w:rsidR="000A200D" w:rsidRDefault="000A200D" w:rsidP="000A200D">
      <w:pPr>
        <w:pStyle w:val="PargrafodaLista"/>
        <w:rPr>
          <w:rFonts w:ascii="Arial" w:hAnsi="Arial" w:cs="Arial"/>
          <w:sz w:val="22"/>
          <w:szCs w:val="22"/>
        </w:rPr>
      </w:pPr>
    </w:p>
    <w:p w14:paraId="5A153DBC" w14:textId="77777777" w:rsidR="00773FFE" w:rsidRPr="00A63882" w:rsidRDefault="00773FFE" w:rsidP="000A200D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297" w:type="dxa"/>
        <w:tblInd w:w="392" w:type="dxa"/>
        <w:tblLook w:val="04A0" w:firstRow="1" w:lastRow="0" w:firstColumn="1" w:lastColumn="0" w:noHBand="0" w:noVBand="1"/>
      </w:tblPr>
      <w:tblGrid>
        <w:gridCol w:w="1474"/>
        <w:gridCol w:w="1501"/>
        <w:gridCol w:w="1320"/>
        <w:gridCol w:w="1651"/>
        <w:gridCol w:w="1757"/>
        <w:gridCol w:w="1594"/>
      </w:tblGrid>
      <w:tr w:rsidR="000A200D" w:rsidRPr="00A63882" w14:paraId="209A2603" w14:textId="77777777" w:rsidTr="000A200D">
        <w:tc>
          <w:tcPr>
            <w:tcW w:w="1474" w:type="dxa"/>
          </w:tcPr>
          <w:p w14:paraId="04024700" w14:textId="77777777" w:rsidR="000A200D" w:rsidRPr="00A63882" w:rsidRDefault="000A200D" w:rsidP="00EE640A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72" w:type="dxa"/>
            <w:gridSpan w:val="3"/>
          </w:tcPr>
          <w:p w14:paraId="666A7F39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Ativos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=</w:t>
            </w:r>
          </w:p>
        </w:tc>
        <w:tc>
          <w:tcPr>
            <w:tcW w:w="1757" w:type="dxa"/>
          </w:tcPr>
          <w:p w14:paraId="1E9F9EB4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Passivos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 +</w:t>
            </w:r>
          </w:p>
        </w:tc>
        <w:tc>
          <w:tcPr>
            <w:tcW w:w="1594" w:type="dxa"/>
          </w:tcPr>
          <w:p w14:paraId="6C980F91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Patrimônio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</w:tr>
      <w:tr w:rsidR="000A200D" w:rsidRPr="00A63882" w14:paraId="40F9F365" w14:textId="77777777" w:rsidTr="000A200D">
        <w:tc>
          <w:tcPr>
            <w:tcW w:w="1474" w:type="dxa"/>
          </w:tcPr>
          <w:p w14:paraId="54B11023" w14:textId="77777777" w:rsidR="000A200D" w:rsidRPr="00A63882" w:rsidRDefault="000A200D" w:rsidP="00EE640A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501" w:type="dxa"/>
          </w:tcPr>
          <w:p w14:paraId="27C500C2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Caixa</w:t>
            </w:r>
          </w:p>
        </w:tc>
        <w:tc>
          <w:tcPr>
            <w:tcW w:w="1320" w:type="dxa"/>
          </w:tcPr>
          <w:p w14:paraId="4BBAD77C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Materiais</w:t>
            </w:r>
            <w:proofErr w:type="spellEnd"/>
          </w:p>
        </w:tc>
        <w:tc>
          <w:tcPr>
            <w:tcW w:w="1651" w:type="dxa"/>
          </w:tcPr>
          <w:p w14:paraId="59E9950D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Equipamentos</w:t>
            </w:r>
            <w:proofErr w:type="spellEnd"/>
          </w:p>
        </w:tc>
        <w:tc>
          <w:tcPr>
            <w:tcW w:w="1757" w:type="dxa"/>
          </w:tcPr>
          <w:p w14:paraId="7107E7DD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Contas</w:t>
            </w:r>
            <w:proofErr w:type="spellEnd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 a Pagar</w:t>
            </w:r>
          </w:p>
        </w:tc>
        <w:tc>
          <w:tcPr>
            <w:tcW w:w="1594" w:type="dxa"/>
          </w:tcPr>
          <w:p w14:paraId="575708D0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Capital</w:t>
            </w:r>
          </w:p>
        </w:tc>
      </w:tr>
      <w:tr w:rsidR="000A200D" w:rsidRPr="00A63882" w14:paraId="761979B3" w14:textId="77777777" w:rsidTr="000A200D">
        <w:tc>
          <w:tcPr>
            <w:tcW w:w="1474" w:type="dxa"/>
          </w:tcPr>
          <w:p w14:paraId="4FFB4FBE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Saldo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1501" w:type="dxa"/>
          </w:tcPr>
          <w:p w14:paraId="772F14FF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320" w:type="dxa"/>
          </w:tcPr>
          <w:p w14:paraId="644566D5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651" w:type="dxa"/>
          </w:tcPr>
          <w:p w14:paraId="5586DE4E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757" w:type="dxa"/>
          </w:tcPr>
          <w:p w14:paraId="320B49E0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594" w:type="dxa"/>
          </w:tcPr>
          <w:p w14:paraId="761DF3A8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0A200D" w:rsidRPr="00A63882" w14:paraId="4EC3CC9F" w14:textId="77777777" w:rsidTr="000A200D">
        <w:tc>
          <w:tcPr>
            <w:tcW w:w="1474" w:type="dxa"/>
          </w:tcPr>
          <w:p w14:paraId="4A5ECA07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(a)</w:t>
            </w:r>
          </w:p>
        </w:tc>
        <w:tc>
          <w:tcPr>
            <w:tcW w:w="1501" w:type="dxa"/>
          </w:tcPr>
          <w:p w14:paraId="31794E14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15.000</w:t>
            </w:r>
          </w:p>
        </w:tc>
        <w:tc>
          <w:tcPr>
            <w:tcW w:w="1320" w:type="dxa"/>
          </w:tcPr>
          <w:p w14:paraId="15B51F73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651" w:type="dxa"/>
          </w:tcPr>
          <w:p w14:paraId="60842B82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757" w:type="dxa"/>
          </w:tcPr>
          <w:p w14:paraId="498604ED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594" w:type="dxa"/>
          </w:tcPr>
          <w:p w14:paraId="3577C4C0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15.000</w:t>
            </w:r>
          </w:p>
        </w:tc>
      </w:tr>
      <w:tr w:rsidR="000A200D" w:rsidRPr="00A63882" w14:paraId="328B4C74" w14:textId="77777777" w:rsidTr="000A200D">
        <w:tc>
          <w:tcPr>
            <w:tcW w:w="1474" w:type="dxa"/>
          </w:tcPr>
          <w:p w14:paraId="488DC58E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(b)</w:t>
            </w:r>
          </w:p>
        </w:tc>
        <w:tc>
          <w:tcPr>
            <w:tcW w:w="1501" w:type="dxa"/>
          </w:tcPr>
          <w:p w14:paraId="01E0B19B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320" w:type="dxa"/>
          </w:tcPr>
          <w:p w14:paraId="240A32B2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1.500</w:t>
            </w:r>
          </w:p>
        </w:tc>
        <w:tc>
          <w:tcPr>
            <w:tcW w:w="1651" w:type="dxa"/>
          </w:tcPr>
          <w:p w14:paraId="364790A9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757" w:type="dxa"/>
          </w:tcPr>
          <w:p w14:paraId="72858480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1.500</w:t>
            </w:r>
          </w:p>
        </w:tc>
        <w:tc>
          <w:tcPr>
            <w:tcW w:w="1594" w:type="dxa"/>
          </w:tcPr>
          <w:p w14:paraId="07390BEE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</w:tr>
      <w:tr w:rsidR="000A200D" w:rsidRPr="00A63882" w14:paraId="67944202" w14:textId="77777777" w:rsidTr="000A200D">
        <w:tc>
          <w:tcPr>
            <w:tcW w:w="1474" w:type="dxa"/>
          </w:tcPr>
          <w:p w14:paraId="2500D150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(c)</w:t>
            </w:r>
          </w:p>
        </w:tc>
        <w:tc>
          <w:tcPr>
            <w:tcW w:w="1501" w:type="dxa"/>
          </w:tcPr>
          <w:p w14:paraId="2B6AB55E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(8.500)</w:t>
            </w:r>
          </w:p>
        </w:tc>
        <w:tc>
          <w:tcPr>
            <w:tcW w:w="1320" w:type="dxa"/>
          </w:tcPr>
          <w:p w14:paraId="37BC9FAE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651" w:type="dxa"/>
          </w:tcPr>
          <w:p w14:paraId="5A46A974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8.500</w:t>
            </w:r>
          </w:p>
        </w:tc>
        <w:tc>
          <w:tcPr>
            <w:tcW w:w="1757" w:type="dxa"/>
          </w:tcPr>
          <w:p w14:paraId="63DFBFC6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594" w:type="dxa"/>
          </w:tcPr>
          <w:p w14:paraId="19CCF9B5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</w:tr>
      <w:tr w:rsidR="000A200D" w:rsidRPr="00A63882" w14:paraId="4761F8B9" w14:textId="77777777" w:rsidTr="000A200D">
        <w:tc>
          <w:tcPr>
            <w:tcW w:w="1474" w:type="dxa"/>
          </w:tcPr>
          <w:p w14:paraId="3DB53BD7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(d)</w:t>
            </w:r>
          </w:p>
        </w:tc>
        <w:tc>
          <w:tcPr>
            <w:tcW w:w="1501" w:type="dxa"/>
          </w:tcPr>
          <w:p w14:paraId="6CC57D45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(1.500)</w:t>
            </w:r>
          </w:p>
        </w:tc>
        <w:tc>
          <w:tcPr>
            <w:tcW w:w="1320" w:type="dxa"/>
          </w:tcPr>
          <w:p w14:paraId="6F63BBEC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2.500</w:t>
            </w:r>
          </w:p>
        </w:tc>
        <w:tc>
          <w:tcPr>
            <w:tcW w:w="1651" w:type="dxa"/>
          </w:tcPr>
          <w:p w14:paraId="602D3050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757" w:type="dxa"/>
          </w:tcPr>
          <w:p w14:paraId="40A35656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1.000</w:t>
            </w:r>
          </w:p>
        </w:tc>
        <w:tc>
          <w:tcPr>
            <w:tcW w:w="1594" w:type="dxa"/>
          </w:tcPr>
          <w:p w14:paraId="553402F3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-</w:t>
            </w:r>
          </w:p>
        </w:tc>
      </w:tr>
      <w:tr w:rsidR="000A200D" w:rsidRPr="00A63882" w14:paraId="32FCA568" w14:textId="77777777" w:rsidTr="000A200D">
        <w:tc>
          <w:tcPr>
            <w:tcW w:w="1474" w:type="dxa"/>
          </w:tcPr>
          <w:p w14:paraId="148F9FE2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Saldo Final</w:t>
            </w:r>
          </w:p>
        </w:tc>
        <w:tc>
          <w:tcPr>
            <w:tcW w:w="1501" w:type="dxa"/>
          </w:tcPr>
          <w:p w14:paraId="64F5704D" w14:textId="77777777" w:rsidR="000A200D" w:rsidRPr="00A63882" w:rsidRDefault="006D67B8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5.000</w:t>
            </w:r>
          </w:p>
        </w:tc>
        <w:tc>
          <w:tcPr>
            <w:tcW w:w="1320" w:type="dxa"/>
          </w:tcPr>
          <w:p w14:paraId="36E21396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4.000</w:t>
            </w:r>
          </w:p>
        </w:tc>
        <w:tc>
          <w:tcPr>
            <w:tcW w:w="1651" w:type="dxa"/>
          </w:tcPr>
          <w:p w14:paraId="1A1644A0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8.500</w:t>
            </w:r>
          </w:p>
        </w:tc>
        <w:tc>
          <w:tcPr>
            <w:tcW w:w="1757" w:type="dxa"/>
          </w:tcPr>
          <w:p w14:paraId="63536D83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2.500</w:t>
            </w:r>
          </w:p>
        </w:tc>
        <w:tc>
          <w:tcPr>
            <w:tcW w:w="1594" w:type="dxa"/>
          </w:tcPr>
          <w:p w14:paraId="129D2E0F" w14:textId="77777777" w:rsidR="000A200D" w:rsidRPr="00A63882" w:rsidRDefault="000A200D" w:rsidP="00EE640A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</w:t>
            </w:r>
            <w:r w:rsidR="006D67B8"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5.0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00</w:t>
            </w:r>
          </w:p>
        </w:tc>
      </w:tr>
    </w:tbl>
    <w:p w14:paraId="216243DA" w14:textId="77777777" w:rsidR="000A200D" w:rsidRPr="00A63882" w:rsidRDefault="000A200D" w:rsidP="000A200D">
      <w:pPr>
        <w:pStyle w:val="PargrafodaLista"/>
        <w:tabs>
          <w:tab w:val="clear" w:pos="6521"/>
        </w:tabs>
        <w:ind w:left="1440"/>
        <w:jc w:val="left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2A9BD926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247B649C" w14:textId="77777777" w:rsidR="00B7448C" w:rsidRDefault="00B7448C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2FF0DD84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259A3D4B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6D3B0AB9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532C078D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08D90BD3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7452FFF9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517B038D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0A58D745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005DB5CE" w14:textId="77777777" w:rsidR="00406B00" w:rsidRDefault="00406B00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59955290" w14:textId="6DA6A353" w:rsidR="00B7448C" w:rsidRPr="00A63882" w:rsidRDefault="00B7448C" w:rsidP="00B7448C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b/>
          <w:sz w:val="22"/>
          <w:szCs w:val="22"/>
        </w:rPr>
        <w:lastRenderedPageBreak/>
        <w:t xml:space="preserve">Equação do Balanço – identificação de transações. </w:t>
      </w:r>
      <w:r w:rsidRPr="00980CCE">
        <w:rPr>
          <w:rFonts w:ascii="Arial" w:hAnsi="Arial" w:cs="Arial"/>
          <w:sz w:val="22"/>
          <w:szCs w:val="22"/>
        </w:rPr>
        <w:t xml:space="preserve">Identifique o saldo inicial dos Lucros Acumulados e descreva as transações que podem ter originado estas movimentações da Confecções N. Office demostradas a seguir. </w:t>
      </w:r>
      <w:r w:rsidRPr="00773FFE">
        <w:rPr>
          <w:rFonts w:ascii="Arial" w:hAnsi="Arial" w:cs="Arial"/>
        </w:rPr>
        <w:t>(Fonte: Adaptado do exercício elaborado pela Prof. Edilene Santana Santos)</w:t>
      </w:r>
    </w:p>
    <w:p w14:paraId="508D383A" w14:textId="77777777" w:rsidR="00B7448C" w:rsidRDefault="00B7448C" w:rsidP="00B7448C">
      <w:pPr>
        <w:pStyle w:val="PargrafodaLista"/>
        <w:rPr>
          <w:rFonts w:ascii="Arial" w:hAnsi="Arial" w:cs="Arial"/>
          <w:sz w:val="22"/>
          <w:szCs w:val="22"/>
        </w:rPr>
      </w:pPr>
    </w:p>
    <w:p w14:paraId="6A828A95" w14:textId="77777777" w:rsidR="00B7448C" w:rsidRPr="00A63882" w:rsidRDefault="00B7448C" w:rsidP="00B7448C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489" w:type="dxa"/>
        <w:tblInd w:w="392" w:type="dxa"/>
        <w:tblLook w:val="04A0" w:firstRow="1" w:lastRow="0" w:firstColumn="1" w:lastColumn="0" w:noHBand="0" w:noVBand="1"/>
      </w:tblPr>
      <w:tblGrid>
        <w:gridCol w:w="2111"/>
        <w:gridCol w:w="804"/>
        <w:gridCol w:w="952"/>
        <w:gridCol w:w="1077"/>
        <w:gridCol w:w="1429"/>
        <w:gridCol w:w="901"/>
        <w:gridCol w:w="848"/>
        <w:gridCol w:w="1367"/>
      </w:tblGrid>
      <w:tr w:rsidR="00B7448C" w:rsidRPr="00B7448C" w14:paraId="7F40B7E2" w14:textId="77777777" w:rsidTr="00F44210">
        <w:tc>
          <w:tcPr>
            <w:tcW w:w="2438" w:type="dxa"/>
            <w:vAlign w:val="center"/>
          </w:tcPr>
          <w:p w14:paraId="54B2E1B6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792" w:type="dxa"/>
            <w:gridSpan w:val="3"/>
          </w:tcPr>
          <w:p w14:paraId="6D89D862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Ativos =</w:t>
            </w:r>
          </w:p>
        </w:tc>
        <w:tc>
          <w:tcPr>
            <w:tcW w:w="2211" w:type="dxa"/>
            <w:gridSpan w:val="2"/>
          </w:tcPr>
          <w:p w14:paraId="5C3F1C90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Passivos +</w:t>
            </w:r>
          </w:p>
        </w:tc>
        <w:tc>
          <w:tcPr>
            <w:tcW w:w="2048" w:type="dxa"/>
            <w:gridSpan w:val="2"/>
          </w:tcPr>
          <w:p w14:paraId="7C37AEFA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PL</w:t>
            </w:r>
          </w:p>
        </w:tc>
      </w:tr>
      <w:tr w:rsidR="00B7448C" w:rsidRPr="00B7448C" w14:paraId="5A1FEED2" w14:textId="77777777" w:rsidTr="00F44210">
        <w:tc>
          <w:tcPr>
            <w:tcW w:w="2438" w:type="dxa"/>
            <w:vAlign w:val="center"/>
          </w:tcPr>
          <w:p w14:paraId="70DB5E19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Transações</w:t>
            </w:r>
          </w:p>
        </w:tc>
        <w:tc>
          <w:tcPr>
            <w:tcW w:w="774" w:type="dxa"/>
          </w:tcPr>
          <w:p w14:paraId="2AB5CECF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Caixa</w:t>
            </w:r>
          </w:p>
        </w:tc>
        <w:tc>
          <w:tcPr>
            <w:tcW w:w="972" w:type="dxa"/>
          </w:tcPr>
          <w:p w14:paraId="1BCB9A11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Contas a receber</w:t>
            </w:r>
          </w:p>
        </w:tc>
        <w:tc>
          <w:tcPr>
            <w:tcW w:w="1046" w:type="dxa"/>
          </w:tcPr>
          <w:p w14:paraId="6CE240DC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Estoques</w:t>
            </w:r>
          </w:p>
        </w:tc>
        <w:tc>
          <w:tcPr>
            <w:tcW w:w="1295" w:type="dxa"/>
          </w:tcPr>
          <w:p w14:paraId="3EDF2B16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Empréstimos a pagar</w:t>
            </w:r>
          </w:p>
        </w:tc>
        <w:tc>
          <w:tcPr>
            <w:tcW w:w="916" w:type="dxa"/>
          </w:tcPr>
          <w:p w14:paraId="1284CBE1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Contas a pagar</w:t>
            </w:r>
          </w:p>
        </w:tc>
        <w:tc>
          <w:tcPr>
            <w:tcW w:w="0" w:type="auto"/>
          </w:tcPr>
          <w:p w14:paraId="0B8E24E6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B7448C">
              <w:rPr>
                <w:rFonts w:ascii="Arial" w:hAnsi="Arial" w:cs="Arial"/>
                <w:b/>
              </w:rPr>
              <w:t>Capital</w:t>
            </w:r>
          </w:p>
        </w:tc>
        <w:tc>
          <w:tcPr>
            <w:tcW w:w="1233" w:type="dxa"/>
          </w:tcPr>
          <w:p w14:paraId="672A3AD5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r w:rsidRPr="00B7448C">
              <w:rPr>
                <w:rFonts w:ascii="Arial" w:hAnsi="Arial" w:cs="Arial"/>
                <w:b/>
              </w:rPr>
              <w:t xml:space="preserve">Lucros </w:t>
            </w:r>
            <w:proofErr w:type="spellStart"/>
            <w:r w:rsidRPr="00B7448C">
              <w:rPr>
                <w:rFonts w:ascii="Arial" w:hAnsi="Arial" w:cs="Arial"/>
                <w:b/>
              </w:rPr>
              <w:t>Acumulad</w:t>
            </w:r>
            <w:r w:rsidRPr="00B7448C">
              <w:rPr>
                <w:rFonts w:ascii="Arial" w:hAnsi="Arial" w:cs="Arial"/>
                <w:b/>
                <w:lang w:val="en-US"/>
              </w:rPr>
              <w:t>os</w:t>
            </w:r>
            <w:proofErr w:type="spellEnd"/>
          </w:p>
        </w:tc>
      </w:tr>
      <w:tr w:rsidR="00B7448C" w:rsidRPr="00B7448C" w14:paraId="274F2816" w14:textId="77777777" w:rsidTr="00F44210">
        <w:trPr>
          <w:trHeight w:val="510"/>
        </w:trPr>
        <w:tc>
          <w:tcPr>
            <w:tcW w:w="2438" w:type="dxa"/>
            <w:vAlign w:val="center"/>
          </w:tcPr>
          <w:p w14:paraId="1619C848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 xml:space="preserve">Saldo </w:t>
            </w:r>
            <w:proofErr w:type="spellStart"/>
            <w:r w:rsidRPr="00B7448C">
              <w:rPr>
                <w:rFonts w:ascii="Arial" w:hAnsi="Arial" w:cs="Arial"/>
                <w:lang w:val="en-US"/>
              </w:rPr>
              <w:t>inicial</w:t>
            </w:r>
            <w:proofErr w:type="spellEnd"/>
          </w:p>
        </w:tc>
        <w:tc>
          <w:tcPr>
            <w:tcW w:w="774" w:type="dxa"/>
            <w:vAlign w:val="center"/>
          </w:tcPr>
          <w:p w14:paraId="76252B66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4.100</w:t>
            </w:r>
          </w:p>
        </w:tc>
        <w:tc>
          <w:tcPr>
            <w:tcW w:w="972" w:type="dxa"/>
            <w:vAlign w:val="center"/>
          </w:tcPr>
          <w:p w14:paraId="0AFEDF92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9.000</w:t>
            </w:r>
          </w:p>
        </w:tc>
        <w:tc>
          <w:tcPr>
            <w:tcW w:w="1046" w:type="dxa"/>
            <w:vAlign w:val="center"/>
          </w:tcPr>
          <w:p w14:paraId="6ED38CB9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700</w:t>
            </w:r>
          </w:p>
        </w:tc>
        <w:tc>
          <w:tcPr>
            <w:tcW w:w="1295" w:type="dxa"/>
            <w:vAlign w:val="center"/>
          </w:tcPr>
          <w:p w14:paraId="44CA873F" w14:textId="2D21BB54" w:rsidR="00B7448C" w:rsidRPr="00B7448C" w:rsidRDefault="00724057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  <w:r w:rsidR="00B7448C" w:rsidRPr="00B7448C">
              <w:rPr>
                <w:rFonts w:ascii="Arial" w:hAnsi="Arial" w:cs="Arial"/>
                <w:lang w:val="en-US"/>
              </w:rPr>
              <w:t>.500</w:t>
            </w:r>
          </w:p>
        </w:tc>
        <w:tc>
          <w:tcPr>
            <w:tcW w:w="916" w:type="dxa"/>
            <w:vAlign w:val="center"/>
          </w:tcPr>
          <w:p w14:paraId="28B36769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800</w:t>
            </w:r>
          </w:p>
        </w:tc>
        <w:tc>
          <w:tcPr>
            <w:tcW w:w="0" w:type="auto"/>
            <w:vAlign w:val="center"/>
          </w:tcPr>
          <w:p w14:paraId="0592F3BA" w14:textId="314E25AB" w:rsidR="00B7448C" w:rsidRPr="00B7448C" w:rsidRDefault="00724057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</w:t>
            </w:r>
            <w:r w:rsidR="00B7448C" w:rsidRPr="00B7448C">
              <w:rPr>
                <w:rFonts w:ascii="Arial" w:hAnsi="Arial" w:cs="Arial"/>
                <w:lang w:val="en-US"/>
              </w:rPr>
              <w:t>.000</w:t>
            </w:r>
          </w:p>
        </w:tc>
        <w:tc>
          <w:tcPr>
            <w:tcW w:w="1233" w:type="dxa"/>
            <w:vAlign w:val="center"/>
          </w:tcPr>
          <w:p w14:paraId="719CCC1B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B7448C">
              <w:rPr>
                <w:rFonts w:ascii="Arial" w:hAnsi="Arial" w:cs="Arial"/>
                <w:b/>
                <w:color w:val="FF0000"/>
                <w:lang w:val="en-US"/>
              </w:rPr>
              <w:t>500</w:t>
            </w:r>
          </w:p>
        </w:tc>
      </w:tr>
      <w:tr w:rsidR="00B7448C" w:rsidRPr="00B7448C" w14:paraId="3129B586" w14:textId="77777777" w:rsidTr="00F44210">
        <w:trPr>
          <w:trHeight w:val="510"/>
        </w:trPr>
        <w:tc>
          <w:tcPr>
            <w:tcW w:w="2438" w:type="dxa"/>
            <w:vAlign w:val="center"/>
          </w:tcPr>
          <w:p w14:paraId="22C1ACA2" w14:textId="77777777" w:rsidR="00B7448C" w:rsidRPr="00B7448C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 xml:space="preserve">a) </w:t>
            </w:r>
            <w:proofErr w:type="spellStart"/>
            <w:r w:rsidRPr="00B7448C">
              <w:rPr>
                <w:rFonts w:ascii="Arial" w:hAnsi="Arial" w:cs="Arial"/>
                <w:color w:val="FF0000"/>
                <w:lang w:val="en-US"/>
              </w:rPr>
              <w:t>Recebimento</w:t>
            </w:r>
            <w:proofErr w:type="spellEnd"/>
            <w:r w:rsidRPr="00B7448C">
              <w:rPr>
                <w:rFonts w:ascii="Arial" w:hAnsi="Arial" w:cs="Arial"/>
                <w:color w:val="FF0000"/>
                <w:lang w:val="en-US"/>
              </w:rPr>
              <w:t xml:space="preserve"> de </w:t>
            </w:r>
            <w:proofErr w:type="spellStart"/>
            <w:r w:rsidRPr="00B7448C">
              <w:rPr>
                <w:rFonts w:ascii="Arial" w:hAnsi="Arial" w:cs="Arial"/>
                <w:color w:val="FF0000"/>
                <w:lang w:val="en-US"/>
              </w:rPr>
              <w:t>clientes</w:t>
            </w:r>
            <w:proofErr w:type="spellEnd"/>
          </w:p>
        </w:tc>
        <w:tc>
          <w:tcPr>
            <w:tcW w:w="774" w:type="dxa"/>
            <w:vAlign w:val="center"/>
          </w:tcPr>
          <w:p w14:paraId="7B08981E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+6.500</w:t>
            </w:r>
          </w:p>
        </w:tc>
        <w:tc>
          <w:tcPr>
            <w:tcW w:w="972" w:type="dxa"/>
            <w:vAlign w:val="center"/>
          </w:tcPr>
          <w:p w14:paraId="13C0ABDD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-6.500</w:t>
            </w:r>
          </w:p>
        </w:tc>
        <w:tc>
          <w:tcPr>
            <w:tcW w:w="1046" w:type="dxa"/>
            <w:vAlign w:val="center"/>
          </w:tcPr>
          <w:p w14:paraId="618E0597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95" w:type="dxa"/>
            <w:vAlign w:val="center"/>
          </w:tcPr>
          <w:p w14:paraId="20795690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69FA8A95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BA35FC7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33" w:type="dxa"/>
            <w:vAlign w:val="center"/>
          </w:tcPr>
          <w:p w14:paraId="559E337A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7448C" w:rsidRPr="00B7448C" w14:paraId="4D141023" w14:textId="77777777" w:rsidTr="00F44210">
        <w:trPr>
          <w:trHeight w:val="510"/>
        </w:trPr>
        <w:tc>
          <w:tcPr>
            <w:tcW w:w="2438" w:type="dxa"/>
            <w:vAlign w:val="center"/>
          </w:tcPr>
          <w:p w14:paraId="2825A63B" w14:textId="77777777" w:rsidR="00B7448C" w:rsidRPr="00B7448C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</w:rPr>
            </w:pPr>
            <w:r w:rsidRPr="00B7448C">
              <w:rPr>
                <w:rFonts w:ascii="Arial" w:hAnsi="Arial" w:cs="Arial"/>
              </w:rPr>
              <w:t xml:space="preserve">b) </w:t>
            </w:r>
            <w:r w:rsidRPr="00B7448C">
              <w:rPr>
                <w:rFonts w:ascii="Arial" w:hAnsi="Arial" w:cs="Arial"/>
                <w:color w:val="FF0000"/>
              </w:rPr>
              <w:t>Compra de estoques a prazo</w:t>
            </w:r>
          </w:p>
        </w:tc>
        <w:tc>
          <w:tcPr>
            <w:tcW w:w="774" w:type="dxa"/>
            <w:vAlign w:val="center"/>
          </w:tcPr>
          <w:p w14:paraId="4766E306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972" w:type="dxa"/>
            <w:vAlign w:val="center"/>
          </w:tcPr>
          <w:p w14:paraId="512042DB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046" w:type="dxa"/>
            <w:vAlign w:val="center"/>
          </w:tcPr>
          <w:p w14:paraId="5DB1B80E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+400</w:t>
            </w:r>
          </w:p>
        </w:tc>
        <w:tc>
          <w:tcPr>
            <w:tcW w:w="1295" w:type="dxa"/>
            <w:vAlign w:val="center"/>
          </w:tcPr>
          <w:p w14:paraId="05EECB87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3502B6BC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+400</w:t>
            </w:r>
          </w:p>
        </w:tc>
        <w:tc>
          <w:tcPr>
            <w:tcW w:w="0" w:type="auto"/>
            <w:vAlign w:val="center"/>
          </w:tcPr>
          <w:p w14:paraId="44292915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33" w:type="dxa"/>
            <w:vAlign w:val="center"/>
          </w:tcPr>
          <w:p w14:paraId="7A19DBD9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7448C" w:rsidRPr="00B7448C" w14:paraId="70ABD225" w14:textId="77777777" w:rsidTr="00F44210">
        <w:trPr>
          <w:trHeight w:val="510"/>
        </w:trPr>
        <w:tc>
          <w:tcPr>
            <w:tcW w:w="2438" w:type="dxa"/>
            <w:vAlign w:val="center"/>
          </w:tcPr>
          <w:p w14:paraId="15BBF5BF" w14:textId="77777777" w:rsidR="00B7448C" w:rsidRPr="00B7448C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</w:rPr>
            </w:pPr>
            <w:r w:rsidRPr="00B7448C">
              <w:rPr>
                <w:rFonts w:ascii="Arial" w:hAnsi="Arial" w:cs="Arial"/>
              </w:rPr>
              <w:t xml:space="preserve">c) </w:t>
            </w:r>
            <w:r w:rsidRPr="00B7448C">
              <w:rPr>
                <w:rFonts w:ascii="Arial" w:hAnsi="Arial" w:cs="Arial"/>
                <w:color w:val="FF0000"/>
              </w:rPr>
              <w:t>Emissão de capital em dinheiro</w:t>
            </w:r>
          </w:p>
        </w:tc>
        <w:tc>
          <w:tcPr>
            <w:tcW w:w="774" w:type="dxa"/>
            <w:vAlign w:val="center"/>
          </w:tcPr>
          <w:p w14:paraId="66CF4A7F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+7.000</w:t>
            </w:r>
          </w:p>
        </w:tc>
        <w:tc>
          <w:tcPr>
            <w:tcW w:w="972" w:type="dxa"/>
            <w:vAlign w:val="center"/>
          </w:tcPr>
          <w:p w14:paraId="3969C720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046" w:type="dxa"/>
            <w:vAlign w:val="center"/>
          </w:tcPr>
          <w:p w14:paraId="2A08DA10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95" w:type="dxa"/>
            <w:vAlign w:val="center"/>
          </w:tcPr>
          <w:p w14:paraId="30A25D92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5FEC87FF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02A394D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+7.000</w:t>
            </w:r>
          </w:p>
        </w:tc>
        <w:tc>
          <w:tcPr>
            <w:tcW w:w="1233" w:type="dxa"/>
            <w:vAlign w:val="center"/>
          </w:tcPr>
          <w:p w14:paraId="3EE4F585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7448C" w:rsidRPr="00B7448C" w14:paraId="07EF577A" w14:textId="77777777" w:rsidTr="00F44210">
        <w:trPr>
          <w:trHeight w:val="510"/>
        </w:trPr>
        <w:tc>
          <w:tcPr>
            <w:tcW w:w="2438" w:type="dxa"/>
            <w:vAlign w:val="center"/>
          </w:tcPr>
          <w:p w14:paraId="0AA9C5B0" w14:textId="77777777" w:rsidR="00B7448C" w:rsidRPr="00B7448C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d)</w:t>
            </w:r>
            <w:r w:rsidRPr="00B7448C">
              <w:rPr>
                <w:rFonts w:ascii="Arial" w:hAnsi="Arial" w:cs="Arial"/>
                <w:color w:val="0070C0"/>
                <w:lang w:val="en-US"/>
              </w:rPr>
              <w:t xml:space="preserve"> </w:t>
            </w:r>
            <w:proofErr w:type="spellStart"/>
            <w:r w:rsidRPr="00B7448C">
              <w:rPr>
                <w:rFonts w:ascii="Arial" w:hAnsi="Arial" w:cs="Arial"/>
                <w:color w:val="FF0000"/>
                <w:lang w:val="en-US"/>
              </w:rPr>
              <w:t>Pagto</w:t>
            </w:r>
            <w:proofErr w:type="spellEnd"/>
            <w:r w:rsidRPr="00B7448C">
              <w:rPr>
                <w:rFonts w:ascii="Arial" w:hAnsi="Arial" w:cs="Arial"/>
                <w:color w:val="FF0000"/>
                <w:lang w:val="en-US"/>
              </w:rPr>
              <w:t xml:space="preserve"> a </w:t>
            </w:r>
            <w:proofErr w:type="spellStart"/>
            <w:r w:rsidRPr="00B7448C">
              <w:rPr>
                <w:rFonts w:ascii="Arial" w:hAnsi="Arial" w:cs="Arial"/>
                <w:color w:val="FF0000"/>
                <w:lang w:val="en-US"/>
              </w:rPr>
              <w:t>fornecedores</w:t>
            </w:r>
            <w:proofErr w:type="spellEnd"/>
          </w:p>
        </w:tc>
        <w:tc>
          <w:tcPr>
            <w:tcW w:w="774" w:type="dxa"/>
            <w:vAlign w:val="center"/>
          </w:tcPr>
          <w:p w14:paraId="2E11A850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-800</w:t>
            </w:r>
          </w:p>
        </w:tc>
        <w:tc>
          <w:tcPr>
            <w:tcW w:w="972" w:type="dxa"/>
            <w:vAlign w:val="center"/>
          </w:tcPr>
          <w:p w14:paraId="7672C174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046" w:type="dxa"/>
            <w:vAlign w:val="center"/>
          </w:tcPr>
          <w:p w14:paraId="2B74686B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95" w:type="dxa"/>
            <w:vAlign w:val="center"/>
          </w:tcPr>
          <w:p w14:paraId="2BD68C4A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60D0CE4B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-800</w:t>
            </w:r>
          </w:p>
        </w:tc>
        <w:tc>
          <w:tcPr>
            <w:tcW w:w="0" w:type="auto"/>
            <w:vAlign w:val="center"/>
          </w:tcPr>
          <w:p w14:paraId="4587042A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33" w:type="dxa"/>
            <w:vAlign w:val="center"/>
          </w:tcPr>
          <w:p w14:paraId="67B78ED4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7448C" w:rsidRPr="00B7448C" w14:paraId="78A12F3F" w14:textId="77777777" w:rsidTr="00F44210">
        <w:trPr>
          <w:trHeight w:val="510"/>
        </w:trPr>
        <w:tc>
          <w:tcPr>
            <w:tcW w:w="2438" w:type="dxa"/>
            <w:vAlign w:val="center"/>
          </w:tcPr>
          <w:p w14:paraId="03FB8B7C" w14:textId="77777777" w:rsidR="00B7448C" w:rsidRPr="00B7448C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 xml:space="preserve">e) </w:t>
            </w:r>
            <w:proofErr w:type="spellStart"/>
            <w:r w:rsidRPr="00B7448C">
              <w:rPr>
                <w:rFonts w:ascii="Arial" w:hAnsi="Arial" w:cs="Arial"/>
                <w:color w:val="FF0000"/>
                <w:lang w:val="en-US"/>
              </w:rPr>
              <w:t>Pagto</w:t>
            </w:r>
            <w:proofErr w:type="spellEnd"/>
            <w:r w:rsidRPr="00B7448C">
              <w:rPr>
                <w:rFonts w:ascii="Arial" w:hAnsi="Arial" w:cs="Arial"/>
                <w:color w:val="FF0000"/>
                <w:lang w:val="en-US"/>
              </w:rPr>
              <w:t xml:space="preserve"> de </w:t>
            </w:r>
            <w:proofErr w:type="spellStart"/>
            <w:r w:rsidRPr="00B7448C">
              <w:rPr>
                <w:rFonts w:ascii="Arial" w:hAnsi="Arial" w:cs="Arial"/>
                <w:color w:val="FF0000"/>
                <w:lang w:val="en-US"/>
              </w:rPr>
              <w:t>empréstimo</w:t>
            </w:r>
            <w:proofErr w:type="spellEnd"/>
          </w:p>
        </w:tc>
        <w:tc>
          <w:tcPr>
            <w:tcW w:w="774" w:type="dxa"/>
            <w:vAlign w:val="center"/>
          </w:tcPr>
          <w:p w14:paraId="6422D54F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-4.900</w:t>
            </w:r>
          </w:p>
        </w:tc>
        <w:tc>
          <w:tcPr>
            <w:tcW w:w="972" w:type="dxa"/>
            <w:vAlign w:val="center"/>
          </w:tcPr>
          <w:p w14:paraId="275E198F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046" w:type="dxa"/>
            <w:vAlign w:val="center"/>
          </w:tcPr>
          <w:p w14:paraId="60073EF7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95" w:type="dxa"/>
            <w:vAlign w:val="center"/>
          </w:tcPr>
          <w:p w14:paraId="11077688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-4.900</w:t>
            </w:r>
          </w:p>
        </w:tc>
        <w:tc>
          <w:tcPr>
            <w:tcW w:w="916" w:type="dxa"/>
            <w:vAlign w:val="center"/>
          </w:tcPr>
          <w:p w14:paraId="665AE8FD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8A92AD8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33" w:type="dxa"/>
            <w:vAlign w:val="center"/>
          </w:tcPr>
          <w:p w14:paraId="1CDD80C1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7448C" w:rsidRPr="00B7448C" w14:paraId="7CCB05B0" w14:textId="77777777" w:rsidTr="00F44210">
        <w:trPr>
          <w:trHeight w:val="510"/>
        </w:trPr>
        <w:tc>
          <w:tcPr>
            <w:tcW w:w="2438" w:type="dxa"/>
            <w:vAlign w:val="center"/>
          </w:tcPr>
          <w:p w14:paraId="5A9E7A7F" w14:textId="77777777" w:rsidR="00B7448C" w:rsidRPr="00B7448C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</w:rPr>
            </w:pPr>
            <w:r w:rsidRPr="00B7448C">
              <w:rPr>
                <w:rFonts w:ascii="Arial" w:hAnsi="Arial" w:cs="Arial"/>
              </w:rPr>
              <w:t xml:space="preserve">f) </w:t>
            </w:r>
            <w:r w:rsidRPr="00B7448C">
              <w:rPr>
                <w:rFonts w:ascii="Arial" w:hAnsi="Arial" w:cs="Arial"/>
                <w:color w:val="FF0000"/>
              </w:rPr>
              <w:t>Compra de estoque à vista</w:t>
            </w:r>
          </w:p>
        </w:tc>
        <w:tc>
          <w:tcPr>
            <w:tcW w:w="774" w:type="dxa"/>
            <w:vAlign w:val="center"/>
          </w:tcPr>
          <w:p w14:paraId="0CCE48A9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-300</w:t>
            </w:r>
          </w:p>
        </w:tc>
        <w:tc>
          <w:tcPr>
            <w:tcW w:w="972" w:type="dxa"/>
            <w:vAlign w:val="center"/>
          </w:tcPr>
          <w:p w14:paraId="60C62BCC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046" w:type="dxa"/>
            <w:vAlign w:val="center"/>
          </w:tcPr>
          <w:p w14:paraId="2D8B17FD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+300</w:t>
            </w:r>
          </w:p>
        </w:tc>
        <w:tc>
          <w:tcPr>
            <w:tcW w:w="1295" w:type="dxa"/>
            <w:vAlign w:val="center"/>
          </w:tcPr>
          <w:p w14:paraId="4C240772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D3E85A5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299CDA2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33" w:type="dxa"/>
            <w:vAlign w:val="center"/>
          </w:tcPr>
          <w:p w14:paraId="6172664A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7448C" w:rsidRPr="00B7448C" w14:paraId="414D3020" w14:textId="77777777" w:rsidTr="00F44210">
        <w:trPr>
          <w:trHeight w:val="510"/>
        </w:trPr>
        <w:tc>
          <w:tcPr>
            <w:tcW w:w="2438" w:type="dxa"/>
            <w:vAlign w:val="center"/>
          </w:tcPr>
          <w:p w14:paraId="13A63BDC" w14:textId="77777777" w:rsidR="00B7448C" w:rsidRPr="00B7448C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</w:rPr>
            </w:pPr>
            <w:r w:rsidRPr="00B7448C">
              <w:rPr>
                <w:rFonts w:ascii="Arial" w:hAnsi="Arial" w:cs="Arial"/>
              </w:rPr>
              <w:t xml:space="preserve">g) </w:t>
            </w:r>
            <w:r w:rsidRPr="00B7448C">
              <w:rPr>
                <w:rFonts w:ascii="Arial" w:hAnsi="Arial" w:cs="Arial"/>
                <w:color w:val="FF0000"/>
              </w:rPr>
              <w:t>Contrato de novo empréstimo</w:t>
            </w:r>
          </w:p>
        </w:tc>
        <w:tc>
          <w:tcPr>
            <w:tcW w:w="774" w:type="dxa"/>
            <w:vAlign w:val="center"/>
          </w:tcPr>
          <w:p w14:paraId="6B531167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+1.200</w:t>
            </w:r>
          </w:p>
        </w:tc>
        <w:tc>
          <w:tcPr>
            <w:tcW w:w="972" w:type="dxa"/>
            <w:vAlign w:val="center"/>
          </w:tcPr>
          <w:p w14:paraId="6CCF9C3E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046" w:type="dxa"/>
            <w:vAlign w:val="center"/>
          </w:tcPr>
          <w:p w14:paraId="73A9F23A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95" w:type="dxa"/>
            <w:vAlign w:val="center"/>
          </w:tcPr>
          <w:p w14:paraId="59BE9713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B7448C">
              <w:rPr>
                <w:rFonts w:ascii="Arial" w:hAnsi="Arial" w:cs="Arial"/>
                <w:lang w:val="en-US"/>
              </w:rPr>
              <w:t>+1.200</w:t>
            </w:r>
          </w:p>
        </w:tc>
        <w:tc>
          <w:tcPr>
            <w:tcW w:w="916" w:type="dxa"/>
            <w:vAlign w:val="center"/>
          </w:tcPr>
          <w:p w14:paraId="7FB6A56A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CF4DAD5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33" w:type="dxa"/>
            <w:vAlign w:val="center"/>
          </w:tcPr>
          <w:p w14:paraId="787BD2A6" w14:textId="77777777" w:rsidR="00B7448C" w:rsidRPr="00B7448C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5A71C4BC" w14:textId="77777777" w:rsidR="00B7448C" w:rsidRDefault="00B7448C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17F1BB56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0C2D6C01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3A4C3C76" w14:textId="4FCB5F3D" w:rsidR="00B7448C" w:rsidRPr="00B7448C" w:rsidRDefault="00B7448C" w:rsidP="00B7448C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b/>
          <w:sz w:val="22"/>
          <w:szCs w:val="22"/>
        </w:rPr>
        <w:t xml:space="preserve">Relações no Balanço Patrimonial. </w:t>
      </w:r>
      <w:r w:rsidRPr="00980CCE">
        <w:rPr>
          <w:rFonts w:ascii="Arial" w:hAnsi="Arial" w:cs="Arial"/>
          <w:sz w:val="22"/>
          <w:szCs w:val="22"/>
        </w:rPr>
        <w:t xml:space="preserve">A tabela abaixo contém alguns itens do Balanço Patrimonial dos últimos 4 anos da Companhia de Esportes, uma varejista de equipamentos esportivos. Complete-a com os saldos pendentes </w:t>
      </w:r>
      <w:r w:rsidRPr="00773FFE">
        <w:rPr>
          <w:rFonts w:ascii="Arial" w:hAnsi="Arial" w:cs="Arial"/>
        </w:rPr>
        <w:t>(Fonte: Adaptado do exercício elaborado pela Prof. Edilene Santana Santos)</w:t>
      </w:r>
      <w:r w:rsidRPr="00980CCE">
        <w:rPr>
          <w:rFonts w:ascii="Arial" w:hAnsi="Arial" w:cs="Arial"/>
          <w:sz w:val="22"/>
          <w:szCs w:val="22"/>
        </w:rPr>
        <w:t xml:space="preserve">: </w:t>
      </w:r>
      <w:r w:rsidRPr="00B7448C">
        <w:rPr>
          <w:rFonts w:ascii="Arial" w:hAnsi="Arial" w:cs="Arial"/>
          <w:sz w:val="22"/>
          <w:szCs w:val="22"/>
        </w:rPr>
        <w:t xml:space="preserve"> </w:t>
      </w:r>
    </w:p>
    <w:p w14:paraId="19B84D84" w14:textId="77777777" w:rsidR="00B7448C" w:rsidRPr="00A63882" w:rsidRDefault="00B7448C" w:rsidP="00B7448C">
      <w:pPr>
        <w:pStyle w:val="PargrafodaLista"/>
        <w:spacing w:after="120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7087" w:type="dxa"/>
        <w:tblInd w:w="1526" w:type="dxa"/>
        <w:tblLook w:val="04A0" w:firstRow="1" w:lastRow="0" w:firstColumn="1" w:lastColumn="0" w:noHBand="0" w:noVBand="1"/>
      </w:tblPr>
      <w:tblGrid>
        <w:gridCol w:w="2551"/>
        <w:gridCol w:w="1134"/>
        <w:gridCol w:w="1134"/>
        <w:gridCol w:w="1134"/>
        <w:gridCol w:w="1134"/>
      </w:tblGrid>
      <w:tr w:rsidR="00B7448C" w:rsidRPr="00A63882" w14:paraId="09E74F19" w14:textId="77777777" w:rsidTr="00F44210">
        <w:tc>
          <w:tcPr>
            <w:tcW w:w="2551" w:type="dxa"/>
            <w:vAlign w:val="center"/>
          </w:tcPr>
          <w:p w14:paraId="4E8281D7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FBBFA7B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Ano 1</w:t>
            </w:r>
          </w:p>
        </w:tc>
        <w:tc>
          <w:tcPr>
            <w:tcW w:w="1134" w:type="dxa"/>
            <w:vAlign w:val="center"/>
          </w:tcPr>
          <w:p w14:paraId="698537AB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Ano 2</w:t>
            </w:r>
          </w:p>
        </w:tc>
        <w:tc>
          <w:tcPr>
            <w:tcW w:w="1134" w:type="dxa"/>
            <w:vAlign w:val="center"/>
          </w:tcPr>
          <w:p w14:paraId="36B5860B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Ano 3</w:t>
            </w:r>
          </w:p>
        </w:tc>
        <w:tc>
          <w:tcPr>
            <w:tcW w:w="1134" w:type="dxa"/>
            <w:vAlign w:val="center"/>
          </w:tcPr>
          <w:p w14:paraId="6CE4358D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Ano 4</w:t>
            </w:r>
          </w:p>
        </w:tc>
      </w:tr>
      <w:tr w:rsidR="00B7448C" w:rsidRPr="00A63882" w14:paraId="5F81CFF2" w14:textId="77777777" w:rsidTr="00F44210">
        <w:trPr>
          <w:trHeight w:val="454"/>
        </w:trPr>
        <w:tc>
          <w:tcPr>
            <w:tcW w:w="2551" w:type="dxa"/>
            <w:vAlign w:val="center"/>
          </w:tcPr>
          <w:p w14:paraId="09D222B7" w14:textId="77777777" w:rsidR="00B7448C" w:rsidRPr="00A63882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Ativo</w:t>
            </w:r>
            <w:proofErr w:type="spellEnd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Não</w:t>
            </w:r>
            <w:proofErr w:type="spellEnd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34" w:type="dxa"/>
            <w:vAlign w:val="center"/>
          </w:tcPr>
          <w:p w14:paraId="5D8A7589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177</w:t>
            </w:r>
          </w:p>
        </w:tc>
        <w:tc>
          <w:tcPr>
            <w:tcW w:w="1134" w:type="dxa"/>
            <w:vAlign w:val="center"/>
          </w:tcPr>
          <w:p w14:paraId="23CBE54F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232</w:t>
            </w:r>
          </w:p>
        </w:tc>
        <w:tc>
          <w:tcPr>
            <w:tcW w:w="1134" w:type="dxa"/>
            <w:vAlign w:val="center"/>
          </w:tcPr>
          <w:p w14:paraId="6028C7B0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309</w:t>
            </w:r>
          </w:p>
        </w:tc>
        <w:tc>
          <w:tcPr>
            <w:tcW w:w="1134" w:type="dxa"/>
            <w:vAlign w:val="center"/>
          </w:tcPr>
          <w:p w14:paraId="1781896D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423</w:t>
            </w:r>
          </w:p>
        </w:tc>
      </w:tr>
      <w:tr w:rsidR="00B7448C" w:rsidRPr="00A63882" w14:paraId="2FD55BF7" w14:textId="77777777" w:rsidTr="00F44210">
        <w:trPr>
          <w:trHeight w:val="454"/>
        </w:trPr>
        <w:tc>
          <w:tcPr>
            <w:tcW w:w="2551" w:type="dxa"/>
            <w:vAlign w:val="center"/>
          </w:tcPr>
          <w:p w14:paraId="12135D58" w14:textId="77777777" w:rsidR="00B7448C" w:rsidRPr="00A63882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Patrimônio</w:t>
            </w:r>
            <w:proofErr w:type="spellEnd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134" w:type="dxa"/>
            <w:vAlign w:val="center"/>
          </w:tcPr>
          <w:p w14:paraId="0BF0B810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326</w:t>
            </w:r>
          </w:p>
        </w:tc>
        <w:tc>
          <w:tcPr>
            <w:tcW w:w="1134" w:type="dxa"/>
            <w:vAlign w:val="center"/>
          </w:tcPr>
          <w:p w14:paraId="2CD1EF0B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288</w:t>
            </w:r>
          </w:p>
        </w:tc>
        <w:tc>
          <w:tcPr>
            <w:tcW w:w="1134" w:type="dxa"/>
            <w:vAlign w:val="center"/>
          </w:tcPr>
          <w:p w14:paraId="0CCC3970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310</w:t>
            </w:r>
          </w:p>
        </w:tc>
        <w:tc>
          <w:tcPr>
            <w:tcW w:w="1134" w:type="dxa"/>
            <w:vAlign w:val="center"/>
          </w:tcPr>
          <w:p w14:paraId="11C43942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334</w:t>
            </w:r>
          </w:p>
        </w:tc>
      </w:tr>
      <w:tr w:rsidR="00B7448C" w:rsidRPr="00A63882" w14:paraId="53D11F8C" w14:textId="77777777" w:rsidTr="00F44210">
        <w:trPr>
          <w:trHeight w:val="454"/>
        </w:trPr>
        <w:tc>
          <w:tcPr>
            <w:tcW w:w="2551" w:type="dxa"/>
            <w:vAlign w:val="center"/>
          </w:tcPr>
          <w:p w14:paraId="2735D50B" w14:textId="77777777" w:rsidR="00B7448C" w:rsidRPr="00A63882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Total de </w:t>
            </w: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Ativos</w:t>
            </w:r>
            <w:proofErr w:type="spellEnd"/>
          </w:p>
        </w:tc>
        <w:tc>
          <w:tcPr>
            <w:tcW w:w="1134" w:type="dxa"/>
            <w:vAlign w:val="center"/>
          </w:tcPr>
          <w:p w14:paraId="573AD751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527</w:t>
            </w:r>
          </w:p>
        </w:tc>
        <w:tc>
          <w:tcPr>
            <w:tcW w:w="1134" w:type="dxa"/>
            <w:vAlign w:val="center"/>
          </w:tcPr>
          <w:p w14:paraId="076333D8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554</w:t>
            </w:r>
          </w:p>
        </w:tc>
        <w:tc>
          <w:tcPr>
            <w:tcW w:w="1134" w:type="dxa"/>
            <w:vAlign w:val="center"/>
          </w:tcPr>
          <w:p w14:paraId="03C88AC9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754</w:t>
            </w:r>
          </w:p>
        </w:tc>
        <w:tc>
          <w:tcPr>
            <w:tcW w:w="1134" w:type="dxa"/>
            <w:vAlign w:val="center"/>
          </w:tcPr>
          <w:p w14:paraId="3F810607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812</w:t>
            </w:r>
          </w:p>
        </w:tc>
      </w:tr>
      <w:tr w:rsidR="00B7448C" w:rsidRPr="00A63882" w14:paraId="0DCB7CE9" w14:textId="77777777" w:rsidTr="00F44210">
        <w:trPr>
          <w:trHeight w:val="454"/>
        </w:trPr>
        <w:tc>
          <w:tcPr>
            <w:tcW w:w="2551" w:type="dxa"/>
            <w:vAlign w:val="center"/>
          </w:tcPr>
          <w:p w14:paraId="18B41202" w14:textId="77777777" w:rsidR="00B7448C" w:rsidRPr="00A63882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34" w:type="dxa"/>
            <w:vAlign w:val="center"/>
          </w:tcPr>
          <w:p w14:paraId="4F238987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187</w:t>
            </w:r>
          </w:p>
        </w:tc>
        <w:tc>
          <w:tcPr>
            <w:tcW w:w="1134" w:type="dxa"/>
            <w:vAlign w:val="center"/>
          </w:tcPr>
          <w:p w14:paraId="215FDFBB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238</w:t>
            </w:r>
          </w:p>
        </w:tc>
        <w:tc>
          <w:tcPr>
            <w:tcW w:w="1134" w:type="dxa"/>
            <w:vAlign w:val="center"/>
          </w:tcPr>
          <w:p w14:paraId="7616BAAF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269</w:t>
            </w:r>
          </w:p>
        </w:tc>
        <w:tc>
          <w:tcPr>
            <w:tcW w:w="1134" w:type="dxa"/>
            <w:vAlign w:val="center"/>
          </w:tcPr>
          <w:p w14:paraId="6104BCCA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290</w:t>
            </w:r>
          </w:p>
        </w:tc>
      </w:tr>
      <w:tr w:rsidR="00B7448C" w:rsidRPr="00A63882" w14:paraId="638CF543" w14:textId="77777777" w:rsidTr="00F44210">
        <w:trPr>
          <w:trHeight w:val="454"/>
        </w:trPr>
        <w:tc>
          <w:tcPr>
            <w:tcW w:w="2551" w:type="dxa"/>
            <w:vAlign w:val="center"/>
          </w:tcPr>
          <w:p w14:paraId="52839CDB" w14:textId="77777777" w:rsidR="00B7448C" w:rsidRPr="00A63882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Ativo</w:t>
            </w:r>
            <w:proofErr w:type="spellEnd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34" w:type="dxa"/>
            <w:vAlign w:val="center"/>
          </w:tcPr>
          <w:p w14:paraId="1E256FD4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350</w:t>
            </w:r>
          </w:p>
        </w:tc>
        <w:tc>
          <w:tcPr>
            <w:tcW w:w="1134" w:type="dxa"/>
            <w:vAlign w:val="center"/>
          </w:tcPr>
          <w:p w14:paraId="1D3FCB92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322</w:t>
            </w:r>
          </w:p>
        </w:tc>
        <w:tc>
          <w:tcPr>
            <w:tcW w:w="1134" w:type="dxa"/>
            <w:vAlign w:val="center"/>
          </w:tcPr>
          <w:p w14:paraId="33715251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445</w:t>
            </w:r>
          </w:p>
        </w:tc>
        <w:tc>
          <w:tcPr>
            <w:tcW w:w="1134" w:type="dxa"/>
            <w:vAlign w:val="center"/>
          </w:tcPr>
          <w:p w14:paraId="1D6FC2B2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389</w:t>
            </w:r>
          </w:p>
        </w:tc>
      </w:tr>
      <w:tr w:rsidR="00B7448C" w:rsidRPr="00A63882" w14:paraId="65E02D8B" w14:textId="77777777" w:rsidTr="00F44210">
        <w:trPr>
          <w:trHeight w:val="454"/>
        </w:trPr>
        <w:tc>
          <w:tcPr>
            <w:tcW w:w="2551" w:type="dxa"/>
            <w:vAlign w:val="center"/>
          </w:tcPr>
          <w:p w14:paraId="31A9F9EF" w14:textId="77777777" w:rsidR="00B7448C" w:rsidRPr="00A63882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Passivos</w:t>
            </w:r>
            <w:proofErr w:type="spellEnd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Não</w:t>
            </w:r>
            <w:proofErr w:type="spellEnd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Circulantes</w:t>
            </w:r>
            <w:proofErr w:type="spellEnd"/>
          </w:p>
        </w:tc>
        <w:tc>
          <w:tcPr>
            <w:tcW w:w="1134" w:type="dxa"/>
            <w:vAlign w:val="center"/>
          </w:tcPr>
          <w:p w14:paraId="60E6238F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14</w:t>
            </w:r>
          </w:p>
        </w:tc>
        <w:tc>
          <w:tcPr>
            <w:tcW w:w="1134" w:type="dxa"/>
            <w:vAlign w:val="center"/>
          </w:tcPr>
          <w:p w14:paraId="77EF07B4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28</w:t>
            </w:r>
          </w:p>
        </w:tc>
        <w:tc>
          <w:tcPr>
            <w:tcW w:w="1134" w:type="dxa"/>
            <w:vAlign w:val="center"/>
          </w:tcPr>
          <w:p w14:paraId="28076DAB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175</w:t>
            </w:r>
          </w:p>
        </w:tc>
        <w:tc>
          <w:tcPr>
            <w:tcW w:w="1134" w:type="dxa"/>
            <w:vAlign w:val="center"/>
          </w:tcPr>
          <w:p w14:paraId="4006F48A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188</w:t>
            </w:r>
          </w:p>
        </w:tc>
      </w:tr>
      <w:tr w:rsidR="00B7448C" w:rsidRPr="00A63882" w14:paraId="1F8266CF" w14:textId="77777777" w:rsidTr="00F44210">
        <w:trPr>
          <w:trHeight w:val="454"/>
        </w:trPr>
        <w:tc>
          <w:tcPr>
            <w:tcW w:w="2551" w:type="dxa"/>
            <w:vAlign w:val="center"/>
          </w:tcPr>
          <w:p w14:paraId="64401E69" w14:textId="77777777" w:rsidR="00B7448C" w:rsidRPr="00A63882" w:rsidRDefault="00B7448C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Total do Passivo e PL</w:t>
            </w:r>
          </w:p>
        </w:tc>
        <w:tc>
          <w:tcPr>
            <w:tcW w:w="1134" w:type="dxa"/>
            <w:vAlign w:val="center"/>
          </w:tcPr>
          <w:p w14:paraId="0ADB9816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527</w:t>
            </w:r>
          </w:p>
        </w:tc>
        <w:tc>
          <w:tcPr>
            <w:tcW w:w="1134" w:type="dxa"/>
            <w:vAlign w:val="center"/>
          </w:tcPr>
          <w:p w14:paraId="256633B9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554</w:t>
            </w:r>
          </w:p>
        </w:tc>
        <w:tc>
          <w:tcPr>
            <w:tcW w:w="1134" w:type="dxa"/>
            <w:vAlign w:val="center"/>
          </w:tcPr>
          <w:p w14:paraId="5CDB0EBB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754</w:t>
            </w:r>
          </w:p>
        </w:tc>
        <w:tc>
          <w:tcPr>
            <w:tcW w:w="1134" w:type="dxa"/>
            <w:vAlign w:val="center"/>
          </w:tcPr>
          <w:p w14:paraId="5AD1038F" w14:textId="77777777" w:rsidR="00B7448C" w:rsidRPr="00A63882" w:rsidRDefault="00B7448C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sz w:val="22"/>
                <w:szCs w:val="22"/>
                <w:lang w:val="en-US"/>
              </w:rPr>
              <w:t>812</w:t>
            </w:r>
          </w:p>
        </w:tc>
      </w:tr>
    </w:tbl>
    <w:p w14:paraId="68AECF37" w14:textId="77777777" w:rsidR="00B7448C" w:rsidRPr="00A63882" w:rsidRDefault="00B7448C" w:rsidP="00B7448C">
      <w:pPr>
        <w:pStyle w:val="PargrafodaLista"/>
        <w:spacing w:after="120"/>
        <w:jc w:val="center"/>
        <w:rPr>
          <w:rFonts w:ascii="Arial" w:hAnsi="Arial" w:cs="Arial"/>
          <w:sz w:val="22"/>
          <w:szCs w:val="22"/>
        </w:rPr>
      </w:pPr>
    </w:p>
    <w:p w14:paraId="15505DC7" w14:textId="77777777" w:rsidR="00B7448C" w:rsidRPr="00B7448C" w:rsidRDefault="00B7448C" w:rsidP="00B7448C">
      <w:pPr>
        <w:spacing w:after="120"/>
        <w:jc w:val="center"/>
        <w:rPr>
          <w:rFonts w:ascii="Arial" w:hAnsi="Arial" w:cs="Arial"/>
          <w:sz w:val="22"/>
          <w:szCs w:val="22"/>
        </w:rPr>
      </w:pPr>
      <w:r w:rsidRPr="00B7448C">
        <w:rPr>
          <w:rFonts w:ascii="Arial" w:hAnsi="Arial" w:cs="Arial"/>
          <w:sz w:val="22"/>
          <w:szCs w:val="22"/>
        </w:rPr>
        <w:t>Ano 3: Ativo Circulante – Passivo Circulante = $ 176</w:t>
      </w:r>
    </w:p>
    <w:p w14:paraId="065C2949" w14:textId="472A6B3E" w:rsidR="004A27EF" w:rsidRPr="00B7448C" w:rsidRDefault="00B7448C" w:rsidP="00B7448C">
      <w:pPr>
        <w:jc w:val="center"/>
        <w:rPr>
          <w:rFonts w:ascii="Arial" w:hAnsi="Arial" w:cs="Arial"/>
          <w:sz w:val="22"/>
          <w:szCs w:val="22"/>
        </w:rPr>
      </w:pPr>
      <w:r w:rsidRPr="00B7448C">
        <w:rPr>
          <w:rFonts w:ascii="Arial" w:hAnsi="Arial" w:cs="Arial"/>
          <w:sz w:val="22"/>
          <w:szCs w:val="22"/>
        </w:rPr>
        <w:t>Ano 4: Ativo Circulante – Passivo Circulante = $ 99</w:t>
      </w:r>
    </w:p>
    <w:p w14:paraId="1590C552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7302C1D0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5C472412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16513FE2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69F79FDF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00754A41" w14:textId="77777777" w:rsidR="004A27EF" w:rsidRDefault="004A27EF" w:rsidP="004A27EF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3B5332E5" w14:textId="77777777" w:rsidR="00AD48FB" w:rsidRPr="00A63882" w:rsidRDefault="00AD48FB" w:rsidP="00AD48FB">
      <w:pPr>
        <w:spacing w:line="276" w:lineRule="auto"/>
        <w:jc w:val="center"/>
        <w:rPr>
          <w:rFonts w:ascii="Arial" w:hAnsi="Arial" w:cs="Arial"/>
          <w:sz w:val="22"/>
          <w:szCs w:val="22"/>
        </w:rPr>
        <w:sectPr w:rsidR="00AD48FB" w:rsidRPr="00A63882" w:rsidSect="00C224EF">
          <w:headerReference w:type="default" r:id="rId8"/>
          <w:footerReference w:type="default" r:id="rId9"/>
          <w:footerReference w:type="first" r:id="rId10"/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851" w:bottom="902" w:left="992" w:header="284" w:footer="284" w:gutter="0"/>
          <w:cols w:space="720"/>
          <w:titlePg/>
          <w:docGrid w:linePitch="272"/>
        </w:sectPr>
      </w:pPr>
    </w:p>
    <w:p w14:paraId="01D46046" w14:textId="08E10EF1" w:rsidR="00AD48FB" w:rsidRPr="00A63882" w:rsidRDefault="00AD48FB" w:rsidP="00B0292C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  <w:r w:rsidRPr="00A63882">
        <w:rPr>
          <w:rFonts w:ascii="Arial" w:hAnsi="Arial" w:cs="Arial"/>
          <w:b/>
          <w:sz w:val="22"/>
          <w:szCs w:val="22"/>
        </w:rPr>
        <w:lastRenderedPageBreak/>
        <w:t xml:space="preserve">Classificação no Balanço Patrimonial. </w:t>
      </w:r>
      <w:r w:rsidR="00B0292C" w:rsidRPr="00980CCE">
        <w:rPr>
          <w:rFonts w:ascii="Arial" w:hAnsi="Arial" w:cs="Arial"/>
          <w:sz w:val="22"/>
          <w:szCs w:val="22"/>
        </w:rPr>
        <w:t xml:space="preserve">Indique se os itens relacionados a seguir são um Ativo (A), Passivo (P) ou Patrimônio Líquido (PL). </w:t>
      </w:r>
      <w:r w:rsidR="00B0292C" w:rsidRPr="00773FFE">
        <w:rPr>
          <w:rFonts w:ascii="Arial" w:hAnsi="Arial" w:cs="Arial"/>
        </w:rPr>
        <w:t>(Fonte: Adaptado de Marion, J. C. Contabilidade Empresarial, p. 12)</w:t>
      </w:r>
    </w:p>
    <w:p w14:paraId="4B7E1DA5" w14:textId="77777777" w:rsidR="00AD48FB" w:rsidRPr="00A63882" w:rsidRDefault="00AD48FB" w:rsidP="00AD48FB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8590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"/>
        <w:gridCol w:w="3175"/>
        <w:gridCol w:w="425"/>
        <w:gridCol w:w="794"/>
        <w:gridCol w:w="3402"/>
      </w:tblGrid>
      <w:tr w:rsidR="00AD48FB" w:rsidRPr="00A63882" w14:paraId="50110F84" w14:textId="77777777" w:rsidTr="00D35CE8">
        <w:trPr>
          <w:trHeight w:val="340"/>
        </w:trPr>
        <w:tc>
          <w:tcPr>
            <w:tcW w:w="794" w:type="dxa"/>
          </w:tcPr>
          <w:p w14:paraId="40440FF8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0E258373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Caixa</w:t>
            </w:r>
          </w:p>
        </w:tc>
        <w:tc>
          <w:tcPr>
            <w:tcW w:w="425" w:type="dxa"/>
          </w:tcPr>
          <w:p w14:paraId="50308AE6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714D7544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402" w:type="dxa"/>
          </w:tcPr>
          <w:p w14:paraId="43989821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Investimentos em outras empresas</w:t>
            </w:r>
          </w:p>
        </w:tc>
      </w:tr>
      <w:tr w:rsidR="00AD48FB" w:rsidRPr="00A63882" w14:paraId="3E61C00B" w14:textId="77777777" w:rsidTr="00D35CE8">
        <w:trPr>
          <w:trHeight w:val="340"/>
        </w:trPr>
        <w:tc>
          <w:tcPr>
            <w:tcW w:w="794" w:type="dxa"/>
          </w:tcPr>
          <w:p w14:paraId="398D1983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75189944" w14:textId="4D721B3D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Depósito </w:t>
            </w:r>
            <w:r w:rsidR="00B0292C">
              <w:rPr>
                <w:rFonts w:ascii="Arial" w:hAnsi="Arial" w:cs="Arial"/>
                <w:sz w:val="22"/>
                <w:szCs w:val="22"/>
              </w:rPr>
              <w:t>no banco</w:t>
            </w:r>
          </w:p>
        </w:tc>
        <w:tc>
          <w:tcPr>
            <w:tcW w:w="425" w:type="dxa"/>
          </w:tcPr>
          <w:p w14:paraId="4BBCCE5F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2545F857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PL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402" w:type="dxa"/>
          </w:tcPr>
          <w:p w14:paraId="0854F5AE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Lucros Acumulados</w:t>
            </w:r>
          </w:p>
        </w:tc>
      </w:tr>
      <w:tr w:rsidR="00AD48FB" w:rsidRPr="00A63882" w14:paraId="0659AC56" w14:textId="77777777" w:rsidTr="00D35CE8">
        <w:trPr>
          <w:trHeight w:val="340"/>
        </w:trPr>
        <w:tc>
          <w:tcPr>
            <w:tcW w:w="794" w:type="dxa"/>
          </w:tcPr>
          <w:p w14:paraId="471149CD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7D491536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Empréstimos a pagar</w:t>
            </w:r>
          </w:p>
        </w:tc>
        <w:tc>
          <w:tcPr>
            <w:tcW w:w="425" w:type="dxa"/>
          </w:tcPr>
          <w:p w14:paraId="77BFAD5A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0F6A55E7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638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02" w:type="dxa"/>
          </w:tcPr>
          <w:p w14:paraId="7D6E2A4C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Edifícios</w:t>
            </w:r>
          </w:p>
        </w:tc>
      </w:tr>
      <w:tr w:rsidR="00AD48FB" w:rsidRPr="00A63882" w14:paraId="6B370CCE" w14:textId="77777777" w:rsidTr="00D35CE8">
        <w:trPr>
          <w:trHeight w:val="340"/>
        </w:trPr>
        <w:tc>
          <w:tcPr>
            <w:tcW w:w="794" w:type="dxa"/>
          </w:tcPr>
          <w:p w14:paraId="39350322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PL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41C6096A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Capital Social</w:t>
            </w:r>
          </w:p>
        </w:tc>
        <w:tc>
          <w:tcPr>
            <w:tcW w:w="425" w:type="dxa"/>
          </w:tcPr>
          <w:p w14:paraId="65640E15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4A7D2F05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638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02" w:type="dxa"/>
          </w:tcPr>
          <w:p w14:paraId="3F81A22A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Terrenos</w:t>
            </w:r>
          </w:p>
        </w:tc>
      </w:tr>
      <w:tr w:rsidR="00AD48FB" w:rsidRPr="00A63882" w14:paraId="49E97552" w14:textId="77777777" w:rsidTr="00D35CE8">
        <w:trPr>
          <w:trHeight w:val="340"/>
        </w:trPr>
        <w:tc>
          <w:tcPr>
            <w:tcW w:w="794" w:type="dxa"/>
          </w:tcPr>
          <w:p w14:paraId="39F33C17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4354FE92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Contas a receber</w:t>
            </w:r>
          </w:p>
        </w:tc>
        <w:tc>
          <w:tcPr>
            <w:tcW w:w="425" w:type="dxa"/>
          </w:tcPr>
          <w:p w14:paraId="2EB6F411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3BBDFF87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</w:t>
            </w: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638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02" w:type="dxa"/>
          </w:tcPr>
          <w:p w14:paraId="03009F3C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Impostos a pagar</w:t>
            </w:r>
          </w:p>
        </w:tc>
      </w:tr>
      <w:tr w:rsidR="00AD48FB" w:rsidRPr="00A63882" w14:paraId="707B0B86" w14:textId="77777777" w:rsidTr="00D35CE8">
        <w:trPr>
          <w:trHeight w:val="340"/>
        </w:trPr>
        <w:tc>
          <w:tcPr>
            <w:tcW w:w="794" w:type="dxa"/>
          </w:tcPr>
          <w:p w14:paraId="1C46B14C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5F0C674E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FGTS a pagar</w:t>
            </w:r>
          </w:p>
        </w:tc>
        <w:tc>
          <w:tcPr>
            <w:tcW w:w="425" w:type="dxa"/>
          </w:tcPr>
          <w:p w14:paraId="79E40C1A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3CB12972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</w:t>
            </w: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638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02" w:type="dxa"/>
          </w:tcPr>
          <w:p w14:paraId="738FD8BF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Dividendos a pagar</w:t>
            </w:r>
          </w:p>
        </w:tc>
      </w:tr>
      <w:tr w:rsidR="00AD48FB" w:rsidRPr="00A63882" w14:paraId="6FD6A14E" w14:textId="77777777" w:rsidTr="00D35CE8">
        <w:trPr>
          <w:trHeight w:val="340"/>
        </w:trPr>
        <w:tc>
          <w:tcPr>
            <w:tcW w:w="794" w:type="dxa"/>
          </w:tcPr>
          <w:p w14:paraId="3B760280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394AB4DA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Equipamentos</w:t>
            </w:r>
          </w:p>
        </w:tc>
        <w:tc>
          <w:tcPr>
            <w:tcW w:w="425" w:type="dxa"/>
          </w:tcPr>
          <w:p w14:paraId="0208EC8F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2B67E9DD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</w:t>
            </w: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638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02" w:type="dxa"/>
          </w:tcPr>
          <w:p w14:paraId="4C839ACE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Empréstimos de sócios</w:t>
            </w:r>
          </w:p>
        </w:tc>
      </w:tr>
      <w:tr w:rsidR="00AD48FB" w:rsidRPr="00A63882" w14:paraId="798E1369" w14:textId="77777777" w:rsidTr="00D35CE8">
        <w:trPr>
          <w:trHeight w:val="340"/>
        </w:trPr>
        <w:tc>
          <w:tcPr>
            <w:tcW w:w="794" w:type="dxa"/>
          </w:tcPr>
          <w:p w14:paraId="17F730B0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01139374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Ações da Petrobras</w:t>
            </w:r>
          </w:p>
        </w:tc>
        <w:tc>
          <w:tcPr>
            <w:tcW w:w="425" w:type="dxa"/>
          </w:tcPr>
          <w:p w14:paraId="670C6F80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631E81B4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402" w:type="dxa"/>
          </w:tcPr>
          <w:p w14:paraId="2462B387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Imóveis para aluguel</w:t>
            </w:r>
          </w:p>
        </w:tc>
      </w:tr>
      <w:tr w:rsidR="00AD48FB" w:rsidRPr="00A63882" w14:paraId="483D673B" w14:textId="77777777" w:rsidTr="00D35CE8">
        <w:trPr>
          <w:trHeight w:val="340"/>
        </w:trPr>
        <w:tc>
          <w:tcPr>
            <w:tcW w:w="794" w:type="dxa"/>
          </w:tcPr>
          <w:p w14:paraId="5A8BAD63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3B878DC0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Obras de arte</w:t>
            </w:r>
          </w:p>
        </w:tc>
        <w:tc>
          <w:tcPr>
            <w:tcW w:w="425" w:type="dxa"/>
          </w:tcPr>
          <w:p w14:paraId="5A55CFF9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29185967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402" w:type="dxa"/>
          </w:tcPr>
          <w:p w14:paraId="262A8502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Empréstimos concedidos a sócios</w:t>
            </w:r>
          </w:p>
        </w:tc>
      </w:tr>
      <w:tr w:rsidR="00AD48FB" w:rsidRPr="00A63882" w14:paraId="08EF33F1" w14:textId="77777777" w:rsidTr="00D35CE8">
        <w:trPr>
          <w:trHeight w:val="340"/>
        </w:trPr>
        <w:tc>
          <w:tcPr>
            <w:tcW w:w="794" w:type="dxa"/>
          </w:tcPr>
          <w:p w14:paraId="76AE238A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PL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175" w:type="dxa"/>
          </w:tcPr>
          <w:p w14:paraId="11964E8F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Capital Próprio</w:t>
            </w:r>
          </w:p>
        </w:tc>
        <w:tc>
          <w:tcPr>
            <w:tcW w:w="425" w:type="dxa"/>
          </w:tcPr>
          <w:p w14:paraId="4E508D4E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0349BC83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402" w:type="dxa"/>
          </w:tcPr>
          <w:p w14:paraId="3ED19288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Adiantamentos a funcionários</w:t>
            </w:r>
          </w:p>
        </w:tc>
      </w:tr>
      <w:tr w:rsidR="00AD48FB" w:rsidRPr="00A63882" w14:paraId="6417D3FE" w14:textId="77777777" w:rsidTr="00D35CE8">
        <w:trPr>
          <w:trHeight w:val="340"/>
        </w:trPr>
        <w:tc>
          <w:tcPr>
            <w:tcW w:w="794" w:type="dxa"/>
          </w:tcPr>
          <w:p w14:paraId="5BA8686F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</w:t>
            </w: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638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175" w:type="dxa"/>
          </w:tcPr>
          <w:p w14:paraId="66BB59E4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Capital de Terceiros</w:t>
            </w:r>
          </w:p>
        </w:tc>
        <w:tc>
          <w:tcPr>
            <w:tcW w:w="425" w:type="dxa"/>
          </w:tcPr>
          <w:p w14:paraId="3C746B6D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594A0824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402" w:type="dxa"/>
          </w:tcPr>
          <w:p w14:paraId="08273B3A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Instalações</w:t>
            </w:r>
          </w:p>
        </w:tc>
      </w:tr>
      <w:tr w:rsidR="00AD48FB" w:rsidRPr="00A63882" w14:paraId="477ADFFF" w14:textId="77777777" w:rsidTr="00D35CE8">
        <w:trPr>
          <w:trHeight w:val="340"/>
        </w:trPr>
        <w:tc>
          <w:tcPr>
            <w:tcW w:w="794" w:type="dxa"/>
          </w:tcPr>
          <w:p w14:paraId="012CB2C2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</w:t>
            </w: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638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175" w:type="dxa"/>
          </w:tcPr>
          <w:p w14:paraId="2AD27D24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Contas a pagar</w:t>
            </w:r>
          </w:p>
        </w:tc>
        <w:tc>
          <w:tcPr>
            <w:tcW w:w="425" w:type="dxa"/>
          </w:tcPr>
          <w:p w14:paraId="68179E8D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6D2A6FB5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402" w:type="dxa"/>
          </w:tcPr>
          <w:p w14:paraId="100C6B3E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Adiantamentos a fornecedores</w:t>
            </w:r>
          </w:p>
        </w:tc>
      </w:tr>
      <w:tr w:rsidR="00AD48FB" w:rsidRPr="00A63882" w14:paraId="06A0A36D" w14:textId="77777777" w:rsidTr="00D35CE8">
        <w:trPr>
          <w:trHeight w:val="340"/>
        </w:trPr>
        <w:tc>
          <w:tcPr>
            <w:tcW w:w="794" w:type="dxa"/>
          </w:tcPr>
          <w:p w14:paraId="4FF01580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P</w:t>
            </w: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638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175" w:type="dxa"/>
          </w:tcPr>
          <w:p w14:paraId="48759D80" w14:textId="77777777" w:rsidR="00AD48FB" w:rsidRPr="00A63882" w:rsidRDefault="00AD48FB" w:rsidP="00D35CE8">
            <w:pPr>
              <w:spacing w:line="276" w:lineRule="auto"/>
              <w:ind w:left="-42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Adiantamentos de clientes</w:t>
            </w:r>
          </w:p>
        </w:tc>
        <w:tc>
          <w:tcPr>
            <w:tcW w:w="425" w:type="dxa"/>
          </w:tcPr>
          <w:p w14:paraId="632814B5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4" w:type="dxa"/>
          </w:tcPr>
          <w:p w14:paraId="13AF6276" w14:textId="77777777" w:rsidR="00AD48FB" w:rsidRPr="00A63882" w:rsidRDefault="00AD48FB" w:rsidP="00D35CE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Pr="00A63882">
              <w:rPr>
                <w:rFonts w:ascii="Arial" w:hAnsi="Arial" w:cs="Arial"/>
                <w:sz w:val="22"/>
                <w:szCs w:val="22"/>
              </w:rPr>
              <w:t xml:space="preserve"> )</w:t>
            </w:r>
          </w:p>
        </w:tc>
        <w:tc>
          <w:tcPr>
            <w:tcW w:w="3402" w:type="dxa"/>
          </w:tcPr>
          <w:p w14:paraId="4A610243" w14:textId="77777777" w:rsidR="00AD48FB" w:rsidRPr="00A63882" w:rsidRDefault="00AD48FB" w:rsidP="00D35CE8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Patente adquirida</w:t>
            </w:r>
          </w:p>
        </w:tc>
      </w:tr>
    </w:tbl>
    <w:p w14:paraId="5BAA5354" w14:textId="77777777" w:rsidR="00AD48FB" w:rsidRPr="00A63882" w:rsidRDefault="00AD48FB" w:rsidP="00AD48FB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304BA957" w14:textId="77777777" w:rsidR="00AD48FB" w:rsidRPr="00A63882" w:rsidRDefault="00AD48FB" w:rsidP="00AD48FB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4F9A658D" w14:textId="4FAFF971" w:rsidR="00AD48FB" w:rsidRPr="00A63882" w:rsidRDefault="00B0292C" w:rsidP="00B0292C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  <w:r w:rsidRPr="00980CCE">
        <w:rPr>
          <w:rFonts w:ascii="Arial" w:hAnsi="Arial" w:cs="Arial"/>
          <w:b/>
          <w:sz w:val="22"/>
          <w:szCs w:val="22"/>
        </w:rPr>
        <w:t xml:space="preserve">Classificação no Balanço Patrimonial. </w:t>
      </w:r>
      <w:r w:rsidRPr="00980CCE">
        <w:rPr>
          <w:rFonts w:ascii="Arial" w:hAnsi="Arial" w:cs="Arial"/>
          <w:sz w:val="22"/>
          <w:szCs w:val="22"/>
        </w:rPr>
        <w:t xml:space="preserve">Com base nos dados da Cia Esperança a seguir, assinale a alternativa correta em cada teste. </w:t>
      </w:r>
      <w:r w:rsidRPr="00773FFE">
        <w:rPr>
          <w:rFonts w:ascii="Arial" w:hAnsi="Arial" w:cs="Arial"/>
        </w:rPr>
        <w:t>(Fonte: Adaptado de Iudícibus &amp; Marion. Contabilidade para Não Contadores, p. 40)</w:t>
      </w:r>
    </w:p>
    <w:p w14:paraId="7136A1DE" w14:textId="77777777" w:rsidR="00AD48FB" w:rsidRPr="00A63882" w:rsidRDefault="00AD48FB" w:rsidP="00AD48FB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099"/>
        <w:gridCol w:w="461"/>
        <w:gridCol w:w="2267"/>
        <w:gridCol w:w="1099"/>
      </w:tblGrid>
      <w:tr w:rsidR="00AD48FB" w:rsidRPr="00A63882" w14:paraId="74826F89" w14:textId="77777777" w:rsidTr="00B0292C">
        <w:tc>
          <w:tcPr>
            <w:tcW w:w="2410" w:type="dxa"/>
          </w:tcPr>
          <w:p w14:paraId="57ECC512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bookmarkStart w:id="1" w:name="_Hlk141626064"/>
            <w:r w:rsidRPr="00A63882">
              <w:rPr>
                <w:rFonts w:ascii="Arial" w:hAnsi="Arial" w:cs="Arial"/>
                <w:sz w:val="22"/>
                <w:szCs w:val="22"/>
              </w:rPr>
              <w:t>Caixa</w:t>
            </w:r>
          </w:p>
        </w:tc>
        <w:tc>
          <w:tcPr>
            <w:tcW w:w="1099" w:type="dxa"/>
          </w:tcPr>
          <w:p w14:paraId="3151347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10.000</w:t>
            </w:r>
          </w:p>
        </w:tc>
        <w:tc>
          <w:tcPr>
            <w:tcW w:w="461" w:type="dxa"/>
          </w:tcPr>
          <w:p w14:paraId="13563C15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7" w:type="dxa"/>
          </w:tcPr>
          <w:p w14:paraId="6E4BA15B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Títulos a receber</w:t>
            </w:r>
          </w:p>
        </w:tc>
        <w:tc>
          <w:tcPr>
            <w:tcW w:w="1099" w:type="dxa"/>
          </w:tcPr>
          <w:p w14:paraId="667A14F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100.000</w:t>
            </w:r>
          </w:p>
        </w:tc>
      </w:tr>
      <w:tr w:rsidR="00AD48FB" w:rsidRPr="00A63882" w14:paraId="156F0F20" w14:textId="77777777" w:rsidTr="00B0292C">
        <w:tc>
          <w:tcPr>
            <w:tcW w:w="2410" w:type="dxa"/>
          </w:tcPr>
          <w:p w14:paraId="4AFDE2FD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Fornecedores a pagar</w:t>
            </w:r>
          </w:p>
        </w:tc>
        <w:tc>
          <w:tcPr>
            <w:tcW w:w="1099" w:type="dxa"/>
          </w:tcPr>
          <w:p w14:paraId="08F9E67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200.000</w:t>
            </w:r>
          </w:p>
        </w:tc>
        <w:tc>
          <w:tcPr>
            <w:tcW w:w="461" w:type="dxa"/>
          </w:tcPr>
          <w:p w14:paraId="760A516B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7" w:type="dxa"/>
          </w:tcPr>
          <w:p w14:paraId="04E263F2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Salários a pagar</w:t>
            </w:r>
          </w:p>
        </w:tc>
        <w:tc>
          <w:tcPr>
            <w:tcW w:w="1099" w:type="dxa"/>
          </w:tcPr>
          <w:p w14:paraId="7C20E7F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60.000</w:t>
            </w:r>
          </w:p>
        </w:tc>
      </w:tr>
      <w:tr w:rsidR="00AD48FB" w:rsidRPr="00A63882" w14:paraId="30F08039" w14:textId="77777777" w:rsidTr="00B0292C">
        <w:tc>
          <w:tcPr>
            <w:tcW w:w="2410" w:type="dxa"/>
          </w:tcPr>
          <w:p w14:paraId="60A3FACA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Contas a receber</w:t>
            </w:r>
          </w:p>
        </w:tc>
        <w:tc>
          <w:tcPr>
            <w:tcW w:w="1099" w:type="dxa"/>
          </w:tcPr>
          <w:p w14:paraId="0DD9121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40.000</w:t>
            </w:r>
          </w:p>
        </w:tc>
        <w:tc>
          <w:tcPr>
            <w:tcW w:w="461" w:type="dxa"/>
          </w:tcPr>
          <w:p w14:paraId="5B98D09A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7" w:type="dxa"/>
          </w:tcPr>
          <w:p w14:paraId="10879DA2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Empréstimos a pagar</w:t>
            </w:r>
          </w:p>
        </w:tc>
        <w:tc>
          <w:tcPr>
            <w:tcW w:w="1099" w:type="dxa"/>
          </w:tcPr>
          <w:p w14:paraId="3DB702B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40.000</w:t>
            </w:r>
          </w:p>
        </w:tc>
      </w:tr>
      <w:tr w:rsidR="00AD48FB" w:rsidRPr="00A63882" w14:paraId="297CF7EA" w14:textId="77777777" w:rsidTr="00B0292C">
        <w:tc>
          <w:tcPr>
            <w:tcW w:w="2410" w:type="dxa"/>
          </w:tcPr>
          <w:p w14:paraId="1573DEB4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Estoques</w:t>
            </w:r>
          </w:p>
        </w:tc>
        <w:tc>
          <w:tcPr>
            <w:tcW w:w="1099" w:type="dxa"/>
          </w:tcPr>
          <w:p w14:paraId="19336A9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50.000</w:t>
            </w:r>
          </w:p>
        </w:tc>
        <w:tc>
          <w:tcPr>
            <w:tcW w:w="461" w:type="dxa"/>
          </w:tcPr>
          <w:p w14:paraId="648E1752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7" w:type="dxa"/>
          </w:tcPr>
          <w:p w14:paraId="3A21A285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Terrenos</w:t>
            </w:r>
          </w:p>
        </w:tc>
        <w:tc>
          <w:tcPr>
            <w:tcW w:w="1099" w:type="dxa"/>
          </w:tcPr>
          <w:p w14:paraId="37649A3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200.000</w:t>
            </w:r>
          </w:p>
        </w:tc>
      </w:tr>
      <w:tr w:rsidR="00AD48FB" w:rsidRPr="00A63882" w14:paraId="5ABE38E9" w14:textId="77777777" w:rsidTr="00B0292C">
        <w:tc>
          <w:tcPr>
            <w:tcW w:w="2410" w:type="dxa"/>
          </w:tcPr>
          <w:p w14:paraId="3A3F8DDF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Capital Social</w:t>
            </w:r>
          </w:p>
        </w:tc>
        <w:tc>
          <w:tcPr>
            <w:tcW w:w="1099" w:type="dxa"/>
          </w:tcPr>
          <w:p w14:paraId="333270E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200.000</w:t>
            </w:r>
          </w:p>
        </w:tc>
        <w:tc>
          <w:tcPr>
            <w:tcW w:w="461" w:type="dxa"/>
          </w:tcPr>
          <w:p w14:paraId="31219C3E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7" w:type="dxa"/>
          </w:tcPr>
          <w:p w14:paraId="7173BFF3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Máquinas</w:t>
            </w:r>
          </w:p>
        </w:tc>
        <w:tc>
          <w:tcPr>
            <w:tcW w:w="1099" w:type="dxa"/>
          </w:tcPr>
          <w:p w14:paraId="0097CDC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63882">
              <w:rPr>
                <w:rFonts w:ascii="Arial" w:hAnsi="Arial" w:cs="Arial"/>
                <w:sz w:val="22"/>
                <w:szCs w:val="22"/>
              </w:rPr>
              <w:t>100.000</w:t>
            </w:r>
          </w:p>
        </w:tc>
      </w:tr>
      <w:bookmarkEnd w:id="1"/>
    </w:tbl>
    <w:p w14:paraId="4E9A38E2" w14:textId="77777777" w:rsidR="00AD48FB" w:rsidRDefault="00AD48FB" w:rsidP="00AD48FB">
      <w:pPr>
        <w:rPr>
          <w:rFonts w:ascii="Arial" w:hAnsi="Arial" w:cs="Arial"/>
          <w:b/>
          <w:sz w:val="22"/>
          <w:szCs w:val="22"/>
        </w:rPr>
      </w:pPr>
    </w:p>
    <w:p w14:paraId="5FE5CCA9" w14:textId="77777777" w:rsidR="00B0292C" w:rsidRDefault="00B0292C" w:rsidP="00AD48FB">
      <w:pPr>
        <w:rPr>
          <w:rFonts w:ascii="Arial" w:hAnsi="Arial" w:cs="Arial"/>
          <w:b/>
          <w:sz w:val="22"/>
          <w:szCs w:val="22"/>
        </w:rPr>
      </w:pPr>
    </w:p>
    <w:p w14:paraId="0D850D2C" w14:textId="77777777" w:rsidR="00AD48FB" w:rsidRPr="00A63882" w:rsidRDefault="00AD48FB" w:rsidP="00AD48FB">
      <w:pPr>
        <w:rPr>
          <w:rFonts w:ascii="Arial" w:hAnsi="Arial" w:cs="Arial"/>
          <w:b/>
          <w:sz w:val="22"/>
          <w:szCs w:val="22"/>
        </w:rPr>
      </w:pPr>
    </w:p>
    <w:p w14:paraId="44570702" w14:textId="77777777" w:rsidR="00AD48FB" w:rsidRPr="00A63882" w:rsidRDefault="00AD48FB" w:rsidP="00B7448C">
      <w:pPr>
        <w:pStyle w:val="PargrafodaLista"/>
        <w:numPr>
          <w:ilvl w:val="1"/>
          <w:numId w:val="12"/>
        </w:numPr>
        <w:rPr>
          <w:rFonts w:ascii="Arial" w:hAnsi="Arial" w:cs="Arial"/>
          <w:sz w:val="22"/>
          <w:szCs w:val="22"/>
        </w:rPr>
        <w:sectPr w:rsidR="00AD48FB" w:rsidRPr="00A63882" w:rsidSect="00B0292C"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851" w:bottom="902" w:left="992" w:header="284" w:footer="284" w:gutter="0"/>
          <w:cols w:space="720"/>
          <w:titlePg/>
          <w:docGrid w:linePitch="272"/>
        </w:sectPr>
      </w:pPr>
    </w:p>
    <w:p w14:paraId="59B4B024" w14:textId="77777777" w:rsidR="00AD48FB" w:rsidRPr="00A63882" w:rsidRDefault="00AD48FB" w:rsidP="00B0292C">
      <w:pPr>
        <w:pStyle w:val="PargrafodaLista"/>
        <w:numPr>
          <w:ilvl w:val="1"/>
          <w:numId w:val="12"/>
        </w:numPr>
        <w:ind w:left="-567" w:right="566" w:hanging="284"/>
        <w:rPr>
          <w:rFonts w:ascii="Arial" w:hAnsi="Arial" w:cs="Arial"/>
          <w:b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>Tanto as origens quanto as aplicações de recursos são:</w:t>
      </w:r>
    </w:p>
    <w:p w14:paraId="03D63BCF" w14:textId="77777777" w:rsidR="00AD48FB" w:rsidRPr="00A63882" w:rsidRDefault="00AD48FB" w:rsidP="00B0292C">
      <w:pPr>
        <w:pStyle w:val="PargrafodaLista"/>
        <w:numPr>
          <w:ilvl w:val="2"/>
          <w:numId w:val="12"/>
        </w:numPr>
        <w:ind w:left="142"/>
        <w:rPr>
          <w:rFonts w:ascii="Arial" w:hAnsi="Arial" w:cs="Arial"/>
          <w:b/>
          <w:sz w:val="22"/>
          <w:szCs w:val="22"/>
          <w:lang w:val="en-US"/>
        </w:rPr>
      </w:pPr>
      <w:r w:rsidRPr="00A63882">
        <w:rPr>
          <w:rFonts w:ascii="Arial" w:hAnsi="Arial" w:cs="Arial"/>
          <w:b/>
          <w:sz w:val="22"/>
          <w:szCs w:val="22"/>
        </w:rPr>
        <w:t xml:space="preserve"> </w:t>
      </w:r>
      <w:r w:rsidRPr="00A63882">
        <w:rPr>
          <w:rFonts w:ascii="Arial" w:hAnsi="Arial" w:cs="Arial"/>
          <w:sz w:val="22"/>
          <w:szCs w:val="22"/>
          <w:lang w:val="en-US"/>
        </w:rPr>
        <w:t>(    )     300.000</w:t>
      </w:r>
    </w:p>
    <w:p w14:paraId="4CC128CC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142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</w:t>
      </w:r>
      <w:r w:rsidRPr="00A63882">
        <w:rPr>
          <w:rFonts w:ascii="Arial" w:hAnsi="Arial" w:cs="Arial"/>
          <w:b/>
          <w:color w:val="FF0000"/>
          <w:sz w:val="22"/>
          <w:szCs w:val="22"/>
          <w:lang w:val="en-US"/>
        </w:rPr>
        <w:t>X</w:t>
      </w:r>
      <w:r w:rsidRPr="00A63882">
        <w:rPr>
          <w:rFonts w:ascii="Arial" w:hAnsi="Arial" w:cs="Arial"/>
          <w:sz w:val="22"/>
          <w:szCs w:val="22"/>
          <w:lang w:val="en-US"/>
        </w:rPr>
        <w:t>)     500.000</w:t>
      </w:r>
    </w:p>
    <w:p w14:paraId="29470795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142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   )  1.000.000</w:t>
      </w:r>
    </w:p>
    <w:p w14:paraId="24FAA111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142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   ) 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Nenhum</w:t>
      </w:r>
      <w:proofErr w:type="spellEnd"/>
    </w:p>
    <w:p w14:paraId="3E01DD05" w14:textId="77777777" w:rsidR="00AD48FB" w:rsidRPr="00A63882" w:rsidRDefault="00AD48FB" w:rsidP="00AD48FB">
      <w:pPr>
        <w:rPr>
          <w:rFonts w:ascii="Arial" w:hAnsi="Arial" w:cs="Arial"/>
          <w:b/>
          <w:sz w:val="22"/>
          <w:szCs w:val="22"/>
          <w:lang w:val="en-US"/>
        </w:rPr>
      </w:pPr>
    </w:p>
    <w:p w14:paraId="6888EC78" w14:textId="77777777" w:rsidR="00AD48FB" w:rsidRPr="00A63882" w:rsidRDefault="00AD48FB" w:rsidP="00B0292C">
      <w:pPr>
        <w:pStyle w:val="PargrafodaLista"/>
        <w:numPr>
          <w:ilvl w:val="1"/>
          <w:numId w:val="12"/>
        </w:numPr>
        <w:ind w:left="-567" w:hanging="284"/>
        <w:rPr>
          <w:rFonts w:ascii="Arial" w:hAnsi="Arial" w:cs="Arial"/>
          <w:b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>Capital de terceiros é igual a:</w:t>
      </w:r>
    </w:p>
    <w:p w14:paraId="67E4A7C2" w14:textId="77777777" w:rsidR="00AD48FB" w:rsidRPr="00A63882" w:rsidRDefault="00AD48FB" w:rsidP="00B0292C">
      <w:pPr>
        <w:pStyle w:val="PargrafodaLista"/>
        <w:numPr>
          <w:ilvl w:val="2"/>
          <w:numId w:val="12"/>
        </w:numPr>
        <w:ind w:left="142"/>
        <w:rPr>
          <w:rFonts w:ascii="Arial" w:hAnsi="Arial" w:cs="Arial"/>
          <w:b/>
          <w:sz w:val="22"/>
          <w:szCs w:val="22"/>
          <w:lang w:val="en-US"/>
        </w:rPr>
      </w:pPr>
      <w:r w:rsidRPr="00A63882">
        <w:rPr>
          <w:rFonts w:ascii="Arial" w:hAnsi="Arial" w:cs="Arial"/>
          <w:b/>
          <w:sz w:val="22"/>
          <w:szCs w:val="22"/>
        </w:rPr>
        <w:t xml:space="preserve"> </w:t>
      </w:r>
      <w:r w:rsidRPr="00A63882">
        <w:rPr>
          <w:rFonts w:ascii="Arial" w:hAnsi="Arial" w:cs="Arial"/>
          <w:sz w:val="22"/>
          <w:szCs w:val="22"/>
          <w:lang w:val="en-US"/>
        </w:rPr>
        <w:t>(    )     500.000</w:t>
      </w:r>
    </w:p>
    <w:p w14:paraId="4A04BA75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142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</w:t>
      </w:r>
      <w:r w:rsidRPr="00A63882">
        <w:rPr>
          <w:rFonts w:ascii="Arial" w:hAnsi="Arial" w:cs="Arial"/>
          <w:b/>
          <w:color w:val="FF0000"/>
          <w:sz w:val="22"/>
          <w:szCs w:val="22"/>
          <w:lang w:val="en-US"/>
        </w:rPr>
        <w:t>X</w:t>
      </w:r>
      <w:r w:rsidRPr="00A63882">
        <w:rPr>
          <w:rFonts w:ascii="Arial" w:hAnsi="Arial" w:cs="Arial"/>
          <w:sz w:val="22"/>
          <w:szCs w:val="22"/>
          <w:lang w:val="en-US"/>
        </w:rPr>
        <w:t>)     300.000</w:t>
      </w:r>
    </w:p>
    <w:p w14:paraId="3271F372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142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   )     200.000</w:t>
      </w:r>
    </w:p>
    <w:p w14:paraId="58952731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142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   )  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Nenhum</w:t>
      </w:r>
      <w:proofErr w:type="spellEnd"/>
    </w:p>
    <w:p w14:paraId="01EDCC16" w14:textId="77777777" w:rsidR="00B0292C" w:rsidRPr="00B0292C" w:rsidRDefault="00AD48FB" w:rsidP="00B0292C">
      <w:pPr>
        <w:pStyle w:val="PargrafodaLista"/>
        <w:numPr>
          <w:ilvl w:val="1"/>
          <w:numId w:val="12"/>
        </w:numPr>
        <w:ind w:left="0" w:hanging="284"/>
        <w:rPr>
          <w:rFonts w:ascii="Arial" w:hAnsi="Arial" w:cs="Arial"/>
          <w:b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>O valor do capital próprio é igual a:</w:t>
      </w:r>
    </w:p>
    <w:p w14:paraId="6D0D6747" w14:textId="72354D92" w:rsidR="00AD48FB" w:rsidRPr="00A63882" w:rsidRDefault="00AD48FB" w:rsidP="00B0292C">
      <w:pPr>
        <w:pStyle w:val="PargrafodaLista"/>
        <w:ind w:left="0"/>
        <w:rPr>
          <w:rFonts w:ascii="Arial" w:hAnsi="Arial" w:cs="Arial"/>
          <w:b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ab/>
        <w:t>O valor do capital próprio é igual a</w:t>
      </w:r>
      <w:r w:rsidRPr="00A63882">
        <w:rPr>
          <w:rFonts w:ascii="Arial" w:hAnsi="Arial" w:cs="Arial"/>
          <w:sz w:val="22"/>
          <w:szCs w:val="22"/>
        </w:rPr>
        <w:tab/>
        <w:t>O valor do capital próprio é igual a:</w:t>
      </w:r>
    </w:p>
    <w:p w14:paraId="363FFEE3" w14:textId="77777777" w:rsidR="00AD48FB" w:rsidRPr="00A63882" w:rsidRDefault="00AD48FB" w:rsidP="00B0292C">
      <w:pPr>
        <w:pStyle w:val="PargrafodaLista"/>
        <w:numPr>
          <w:ilvl w:val="2"/>
          <w:numId w:val="12"/>
        </w:numPr>
        <w:ind w:left="567"/>
        <w:rPr>
          <w:rFonts w:ascii="Arial" w:hAnsi="Arial" w:cs="Arial"/>
          <w:b/>
          <w:sz w:val="22"/>
          <w:szCs w:val="22"/>
          <w:lang w:val="en-US"/>
        </w:rPr>
      </w:pPr>
      <w:r w:rsidRPr="00A63882">
        <w:rPr>
          <w:rFonts w:ascii="Arial" w:hAnsi="Arial" w:cs="Arial"/>
          <w:b/>
          <w:sz w:val="22"/>
          <w:szCs w:val="22"/>
        </w:rPr>
        <w:t xml:space="preserve"> </w:t>
      </w:r>
      <w:r w:rsidRPr="00A63882">
        <w:rPr>
          <w:rFonts w:ascii="Arial" w:hAnsi="Arial" w:cs="Arial"/>
          <w:sz w:val="22"/>
          <w:szCs w:val="22"/>
          <w:lang w:val="en-US"/>
        </w:rPr>
        <w:t>(    )     100.000</w:t>
      </w:r>
    </w:p>
    <w:p w14:paraId="50221A1D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567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</w:t>
      </w:r>
      <w:r w:rsidRPr="00A63882">
        <w:rPr>
          <w:rFonts w:ascii="Arial" w:hAnsi="Arial" w:cs="Arial"/>
          <w:b/>
          <w:color w:val="FF0000"/>
          <w:sz w:val="22"/>
          <w:szCs w:val="22"/>
          <w:lang w:val="en-US"/>
        </w:rPr>
        <w:t>X</w:t>
      </w:r>
      <w:r w:rsidRPr="00A63882">
        <w:rPr>
          <w:rFonts w:ascii="Arial" w:hAnsi="Arial" w:cs="Arial"/>
          <w:sz w:val="22"/>
          <w:szCs w:val="22"/>
          <w:lang w:val="en-US"/>
        </w:rPr>
        <w:t>)     200.000</w:t>
      </w:r>
    </w:p>
    <w:p w14:paraId="4750A799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567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   )     500.000</w:t>
      </w:r>
    </w:p>
    <w:p w14:paraId="7C3A62FC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567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   )  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Nenhum</w:t>
      </w:r>
      <w:proofErr w:type="spellEnd"/>
    </w:p>
    <w:p w14:paraId="66F4458C" w14:textId="77777777" w:rsidR="00AD48FB" w:rsidRPr="00A63882" w:rsidRDefault="00AD48FB" w:rsidP="00AD48FB">
      <w:pPr>
        <w:rPr>
          <w:rFonts w:ascii="Arial" w:hAnsi="Arial" w:cs="Arial"/>
          <w:b/>
          <w:sz w:val="22"/>
          <w:szCs w:val="22"/>
          <w:lang w:val="en-US"/>
        </w:rPr>
      </w:pPr>
    </w:p>
    <w:p w14:paraId="441CEA32" w14:textId="77777777" w:rsidR="00AD48FB" w:rsidRPr="00A63882" w:rsidRDefault="00AD48FB" w:rsidP="00B0292C">
      <w:pPr>
        <w:pStyle w:val="PargrafodaLista"/>
        <w:numPr>
          <w:ilvl w:val="1"/>
          <w:numId w:val="12"/>
        </w:numPr>
        <w:ind w:left="0" w:hanging="284"/>
        <w:rPr>
          <w:rFonts w:ascii="Arial" w:hAnsi="Arial" w:cs="Arial"/>
          <w:b/>
          <w:sz w:val="22"/>
          <w:szCs w:val="22"/>
        </w:rPr>
      </w:pPr>
      <w:r w:rsidRPr="00A63882">
        <w:rPr>
          <w:rFonts w:ascii="Arial" w:hAnsi="Arial" w:cs="Arial"/>
          <w:sz w:val="22"/>
          <w:szCs w:val="22"/>
        </w:rPr>
        <w:t>Ativo Não circulante é igual a:</w:t>
      </w:r>
    </w:p>
    <w:p w14:paraId="24514DF1" w14:textId="77777777" w:rsidR="00AD48FB" w:rsidRPr="00A63882" w:rsidRDefault="00AD48FB" w:rsidP="00B0292C">
      <w:pPr>
        <w:pStyle w:val="PargrafodaLista"/>
        <w:numPr>
          <w:ilvl w:val="2"/>
          <w:numId w:val="12"/>
        </w:numPr>
        <w:ind w:left="567"/>
        <w:rPr>
          <w:rFonts w:ascii="Arial" w:hAnsi="Arial" w:cs="Arial"/>
          <w:b/>
          <w:sz w:val="22"/>
          <w:szCs w:val="22"/>
          <w:lang w:val="en-US"/>
        </w:rPr>
      </w:pPr>
      <w:r w:rsidRPr="00A63882">
        <w:rPr>
          <w:rFonts w:ascii="Arial" w:hAnsi="Arial" w:cs="Arial"/>
          <w:b/>
          <w:sz w:val="22"/>
          <w:szCs w:val="22"/>
        </w:rPr>
        <w:t xml:space="preserve"> </w:t>
      </w:r>
      <w:r w:rsidRPr="00A63882">
        <w:rPr>
          <w:rFonts w:ascii="Arial" w:hAnsi="Arial" w:cs="Arial"/>
          <w:sz w:val="22"/>
          <w:szCs w:val="22"/>
          <w:lang w:val="en-US"/>
        </w:rPr>
        <w:t>(    )     500.000</w:t>
      </w:r>
    </w:p>
    <w:p w14:paraId="5E27DEDB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567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</w:t>
      </w:r>
      <w:r w:rsidRPr="00A63882">
        <w:rPr>
          <w:rFonts w:ascii="Arial" w:hAnsi="Arial" w:cs="Arial"/>
          <w:b/>
          <w:color w:val="FF0000"/>
          <w:sz w:val="22"/>
          <w:szCs w:val="22"/>
          <w:lang w:val="en-US"/>
        </w:rPr>
        <w:t>X</w:t>
      </w:r>
      <w:r w:rsidRPr="00A63882">
        <w:rPr>
          <w:rFonts w:ascii="Arial" w:hAnsi="Arial" w:cs="Arial"/>
          <w:sz w:val="22"/>
          <w:szCs w:val="22"/>
          <w:lang w:val="en-US"/>
        </w:rPr>
        <w:t>)     300.000</w:t>
      </w:r>
    </w:p>
    <w:p w14:paraId="3A9D5C43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567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   )     200.000</w:t>
      </w:r>
    </w:p>
    <w:p w14:paraId="41E954F9" w14:textId="77777777" w:rsidR="00AD48FB" w:rsidRPr="00A63882" w:rsidRDefault="00AD48FB" w:rsidP="00B0292C">
      <w:pPr>
        <w:pStyle w:val="PargrafodaLista"/>
        <w:numPr>
          <w:ilvl w:val="2"/>
          <w:numId w:val="12"/>
        </w:numPr>
        <w:tabs>
          <w:tab w:val="clear" w:pos="6521"/>
        </w:tabs>
        <w:ind w:left="567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t xml:space="preserve"> (    )     </w:t>
      </w:r>
      <w:proofErr w:type="spellStart"/>
      <w:r w:rsidRPr="00A63882">
        <w:rPr>
          <w:rFonts w:ascii="Arial" w:hAnsi="Arial" w:cs="Arial"/>
          <w:sz w:val="22"/>
          <w:szCs w:val="22"/>
          <w:lang w:val="en-US"/>
        </w:rPr>
        <w:t>Nenhum</w:t>
      </w:r>
      <w:proofErr w:type="spellEnd"/>
    </w:p>
    <w:p w14:paraId="2F6DBE1B" w14:textId="77777777" w:rsidR="00AD48FB" w:rsidRPr="00A63882" w:rsidRDefault="00AD48FB" w:rsidP="00B7448C">
      <w:pPr>
        <w:pStyle w:val="PargrafodaLista"/>
        <w:numPr>
          <w:ilvl w:val="2"/>
          <w:numId w:val="12"/>
        </w:numPr>
        <w:tabs>
          <w:tab w:val="clear" w:pos="6521"/>
        </w:tabs>
        <w:ind w:left="1276"/>
        <w:rPr>
          <w:rFonts w:ascii="Arial" w:hAnsi="Arial" w:cs="Arial"/>
          <w:sz w:val="22"/>
          <w:szCs w:val="22"/>
          <w:lang w:val="en-US"/>
        </w:rPr>
        <w:sectPr w:rsidR="00AD48FB" w:rsidRPr="00A63882" w:rsidSect="00FA438F"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2126" w:bottom="902" w:left="1560" w:header="284" w:footer="505" w:gutter="0"/>
          <w:cols w:num="2" w:space="567"/>
          <w:titlePg/>
          <w:docGrid w:linePitch="272"/>
        </w:sectPr>
      </w:pPr>
    </w:p>
    <w:p w14:paraId="2022EFFF" w14:textId="77777777" w:rsidR="00AD48FB" w:rsidRPr="00A63882" w:rsidRDefault="00AD48FB" w:rsidP="00AD48FB">
      <w:pPr>
        <w:tabs>
          <w:tab w:val="clear" w:pos="6521"/>
        </w:tabs>
        <w:rPr>
          <w:rFonts w:ascii="Arial" w:hAnsi="Arial" w:cs="Arial"/>
          <w:sz w:val="22"/>
          <w:szCs w:val="22"/>
          <w:lang w:val="en-US"/>
        </w:rPr>
      </w:pPr>
    </w:p>
    <w:p w14:paraId="363E5170" w14:textId="4E62A2FF" w:rsidR="00AD48FB" w:rsidRPr="00A63882" w:rsidRDefault="00AD48FB" w:rsidP="00AD48FB">
      <w:pPr>
        <w:pStyle w:val="PargrafodaLista"/>
        <w:jc w:val="center"/>
        <w:rPr>
          <w:rFonts w:ascii="Arial" w:hAnsi="Arial" w:cs="Arial"/>
          <w:sz w:val="22"/>
          <w:szCs w:val="22"/>
        </w:rPr>
      </w:pPr>
    </w:p>
    <w:p w14:paraId="0FC70950" w14:textId="77777777" w:rsidR="00AD48FB" w:rsidRPr="00A63882" w:rsidRDefault="00AD48FB" w:rsidP="00AD48FB">
      <w:pPr>
        <w:pStyle w:val="PargrafodaLista"/>
        <w:jc w:val="center"/>
        <w:rPr>
          <w:rFonts w:ascii="Arial" w:hAnsi="Arial" w:cs="Arial"/>
          <w:sz w:val="22"/>
          <w:szCs w:val="22"/>
        </w:rPr>
      </w:pPr>
    </w:p>
    <w:p w14:paraId="61BCEA72" w14:textId="77777777" w:rsidR="00AD48FB" w:rsidRPr="00A63882" w:rsidRDefault="00AD48FB" w:rsidP="00AD48FB">
      <w:pPr>
        <w:pStyle w:val="PargrafodaLista"/>
        <w:jc w:val="center"/>
        <w:rPr>
          <w:rFonts w:ascii="Arial" w:hAnsi="Arial" w:cs="Arial"/>
          <w:sz w:val="22"/>
          <w:szCs w:val="22"/>
        </w:rPr>
      </w:pPr>
    </w:p>
    <w:p w14:paraId="277B13F2" w14:textId="77777777" w:rsidR="00AD48FB" w:rsidRPr="00A63882" w:rsidRDefault="00AD48FB" w:rsidP="00AD48FB">
      <w:pPr>
        <w:pStyle w:val="PargrafodaLista"/>
        <w:jc w:val="center"/>
        <w:rPr>
          <w:rFonts w:ascii="Arial" w:hAnsi="Arial" w:cs="Arial"/>
          <w:sz w:val="22"/>
          <w:szCs w:val="22"/>
        </w:rPr>
      </w:pPr>
    </w:p>
    <w:p w14:paraId="37B90068" w14:textId="77777777" w:rsidR="00AD48FB" w:rsidRPr="00A63882" w:rsidRDefault="00AD48FB" w:rsidP="00AD48FB">
      <w:pPr>
        <w:pStyle w:val="PargrafodaLista"/>
        <w:jc w:val="center"/>
        <w:rPr>
          <w:rFonts w:ascii="Arial" w:hAnsi="Arial" w:cs="Arial"/>
          <w:sz w:val="22"/>
          <w:szCs w:val="22"/>
        </w:rPr>
      </w:pPr>
    </w:p>
    <w:p w14:paraId="4F517949" w14:textId="77777777" w:rsidR="00AD48FB" w:rsidRPr="00A63882" w:rsidRDefault="00AD48FB" w:rsidP="00AD48FB">
      <w:pPr>
        <w:pStyle w:val="PargrafodaLista"/>
        <w:jc w:val="center"/>
        <w:rPr>
          <w:rFonts w:ascii="Arial" w:hAnsi="Arial" w:cs="Arial"/>
          <w:sz w:val="22"/>
          <w:szCs w:val="22"/>
        </w:rPr>
      </w:pPr>
    </w:p>
    <w:p w14:paraId="03A6C7C1" w14:textId="77777777" w:rsidR="00AD48FB" w:rsidRPr="00A63882" w:rsidRDefault="00AD48FB" w:rsidP="00AD48FB">
      <w:pPr>
        <w:pStyle w:val="PargrafodaLista"/>
        <w:jc w:val="center"/>
        <w:rPr>
          <w:rFonts w:ascii="Arial" w:hAnsi="Arial" w:cs="Arial"/>
          <w:sz w:val="22"/>
          <w:szCs w:val="22"/>
        </w:rPr>
      </w:pPr>
    </w:p>
    <w:p w14:paraId="3049EF9C" w14:textId="77777777" w:rsidR="00AD48FB" w:rsidRPr="00A63882" w:rsidRDefault="00AD48FB" w:rsidP="00AD48FB">
      <w:pPr>
        <w:pStyle w:val="PargrafodaLista"/>
        <w:jc w:val="center"/>
        <w:rPr>
          <w:rFonts w:ascii="Arial" w:hAnsi="Arial" w:cs="Arial"/>
          <w:sz w:val="22"/>
          <w:szCs w:val="22"/>
        </w:rPr>
      </w:pPr>
    </w:p>
    <w:p w14:paraId="1C51A80E" w14:textId="77777777" w:rsidR="00E321CE" w:rsidRPr="00980CCE" w:rsidRDefault="00E321CE" w:rsidP="00E321CE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b/>
          <w:sz w:val="22"/>
          <w:szCs w:val="22"/>
        </w:rPr>
        <w:lastRenderedPageBreak/>
        <w:t xml:space="preserve">Registros contábeis com planilha para várias transações. </w:t>
      </w:r>
      <w:r w:rsidRPr="00980CCE">
        <w:rPr>
          <w:rFonts w:ascii="Arial" w:hAnsi="Arial" w:cs="Arial"/>
          <w:sz w:val="22"/>
          <w:szCs w:val="22"/>
        </w:rPr>
        <w:t xml:space="preserve">Registrar as seguintes operações da Winkle Mercearia S/A na planilha a seguir. A loja: </w:t>
      </w:r>
    </w:p>
    <w:p w14:paraId="03A8D29E" w14:textId="77777777" w:rsidR="00E321CE" w:rsidRPr="00980CCE" w:rsidRDefault="00E321CE" w:rsidP="00E321CE">
      <w:pPr>
        <w:ind w:left="360"/>
        <w:rPr>
          <w:rFonts w:ascii="Arial" w:hAnsi="Arial" w:cs="Arial"/>
          <w:sz w:val="22"/>
          <w:szCs w:val="22"/>
        </w:rPr>
      </w:pPr>
    </w:p>
    <w:p w14:paraId="7EA4AD58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(1) Recebe US$ 30.000 de John Winkle em troca de 1.000 ações ordinárias da empresa, ao valor nominal de US$ 30.</w:t>
      </w:r>
    </w:p>
    <w:p w14:paraId="0E9B00C8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(2) Entrega uma nota promissória com prazo de 60 dias a um banco, a juros de 8% e recebe US$ 5.000 em dinheiro.</w:t>
      </w:r>
    </w:p>
    <w:p w14:paraId="6B79BD37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(3) Aluga um edifício e paga antecipadamente o aluguel anual de US$ 12.000.</w:t>
      </w:r>
    </w:p>
    <w:p w14:paraId="385CC88A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(4) Adquire equipamentos ao custo de US$ 8.000 e emite um cheque para pagamento integral.</w:t>
      </w:r>
    </w:p>
    <w:p w14:paraId="5A861CCA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(5) Adquire mercadorias ao custo de US$ 25.000. A empresa emite um cheque de US$ 12.000, e o restante será pago em 30 dias.</w:t>
      </w:r>
    </w:p>
    <w:p w14:paraId="660B563C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(6) Assina um contrato com um restaurante próximo, que se compromete a comprar US$ 2.000 de mantimentos semanalmente. A empresa recebe um cheque antecipado pelas encomendas das duas primeiras semanas.</w:t>
      </w:r>
    </w:p>
    <w:p w14:paraId="5BF8285E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(7) Contrata uma apólice de seguro de incêndio, cuja cobertura é de US$ 50.000, válida a partir do próximo mês. Ela paga o prêmio de US$ 1.200 por um ano de vigência da apólice.</w:t>
      </w:r>
    </w:p>
    <w:p w14:paraId="5A317F8E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(8) Paga US$ 600 para anúncios que aparecerão em jornais no próximo mês.</w:t>
      </w:r>
    </w:p>
    <w:p w14:paraId="37F74985" w14:textId="77777777" w:rsidR="00E321CE" w:rsidRPr="00980CCE" w:rsidRDefault="00E321CE" w:rsidP="00E321CE">
      <w:pPr>
        <w:ind w:left="709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(9) Faz um pedido aos fornecedores de $ 35.000 de mercadorias, as quais serão entregues pelo fornecedor no próximo mês.</w:t>
      </w:r>
    </w:p>
    <w:p w14:paraId="24CC527A" w14:textId="77777777" w:rsidR="00E321CE" w:rsidRPr="00980CCE" w:rsidRDefault="00E321CE" w:rsidP="00E321CE">
      <w:pPr>
        <w:rPr>
          <w:rFonts w:ascii="Arial" w:hAnsi="Arial" w:cs="Arial"/>
          <w:sz w:val="22"/>
          <w:szCs w:val="22"/>
        </w:rPr>
      </w:pPr>
    </w:p>
    <w:p w14:paraId="4D84E005" w14:textId="77777777" w:rsidR="00E321CE" w:rsidRPr="00980CCE" w:rsidRDefault="00E321CE" w:rsidP="00E321CE">
      <w:pPr>
        <w:ind w:left="567"/>
        <w:rPr>
          <w:rFonts w:ascii="Arial" w:hAnsi="Arial" w:cs="Arial"/>
          <w:sz w:val="22"/>
          <w:szCs w:val="22"/>
          <w:lang w:val="en-GB"/>
        </w:rPr>
        <w:sectPr w:rsidR="00E321CE" w:rsidRPr="00980CCE" w:rsidSect="0062372C"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851" w:bottom="902" w:left="992" w:header="284" w:footer="283" w:gutter="0"/>
          <w:cols w:space="720"/>
          <w:titlePg/>
          <w:docGrid w:linePitch="272"/>
        </w:sectPr>
      </w:pPr>
      <w:r w:rsidRPr="00773FFE">
        <w:rPr>
          <w:rFonts w:ascii="Arial" w:hAnsi="Arial" w:cs="Arial"/>
        </w:rPr>
        <w:t xml:space="preserve">(Fonte: Adaptado de Weil, Shipper &amp; Francis. </w:t>
      </w:r>
      <w:r w:rsidRPr="00773FFE">
        <w:rPr>
          <w:rFonts w:ascii="Arial" w:hAnsi="Arial" w:cs="Arial"/>
          <w:lang w:val="en-GB"/>
        </w:rPr>
        <w:t xml:space="preserve">Financial Accounting,14 edition, </w:t>
      </w:r>
      <w:proofErr w:type="spellStart"/>
      <w:r w:rsidRPr="00773FFE">
        <w:rPr>
          <w:rFonts w:ascii="Arial" w:hAnsi="Arial" w:cs="Arial"/>
          <w:lang w:val="en-GB"/>
        </w:rPr>
        <w:t>Questão</w:t>
      </w:r>
      <w:proofErr w:type="spellEnd"/>
      <w:r w:rsidRPr="00773FFE">
        <w:rPr>
          <w:rFonts w:ascii="Arial" w:hAnsi="Arial" w:cs="Arial"/>
          <w:lang w:val="en-GB"/>
        </w:rPr>
        <w:t xml:space="preserve"> 12, p. 65)</w:t>
      </w:r>
    </w:p>
    <w:p w14:paraId="212DC2FF" w14:textId="42ED1529" w:rsidR="00AD48FB" w:rsidRPr="00E321CE" w:rsidRDefault="00AD48FB" w:rsidP="00AD48FB">
      <w:pPr>
        <w:ind w:left="709" w:firstLine="11"/>
        <w:rPr>
          <w:rFonts w:ascii="Arial" w:hAnsi="Arial" w:cs="Arial"/>
          <w:sz w:val="22"/>
          <w:szCs w:val="22"/>
          <w:lang w:val="en-GB"/>
        </w:rPr>
      </w:pPr>
    </w:p>
    <w:p w14:paraId="739E8753" w14:textId="77777777" w:rsidR="00AD48FB" w:rsidRPr="00A63882" w:rsidRDefault="00AD48FB" w:rsidP="00AD48FB">
      <w:pPr>
        <w:rPr>
          <w:rFonts w:ascii="Arial" w:hAnsi="Arial" w:cs="Arial"/>
          <w:sz w:val="22"/>
          <w:szCs w:val="22"/>
          <w:lang w:val="en-US"/>
        </w:rPr>
      </w:pPr>
    </w:p>
    <w:p w14:paraId="23BA816D" w14:textId="77777777" w:rsidR="00AD48FB" w:rsidRPr="00A63882" w:rsidRDefault="00AD48FB" w:rsidP="00AD48FB">
      <w:pPr>
        <w:tabs>
          <w:tab w:val="clear" w:pos="6521"/>
        </w:tabs>
        <w:jc w:val="left"/>
        <w:rPr>
          <w:rFonts w:ascii="Arial" w:hAnsi="Arial" w:cs="Arial"/>
          <w:sz w:val="22"/>
          <w:szCs w:val="22"/>
          <w:lang w:val="en-US"/>
        </w:rPr>
      </w:pPr>
      <w:r w:rsidRPr="00A63882">
        <w:rPr>
          <w:rFonts w:ascii="Arial" w:hAnsi="Arial" w:cs="Arial"/>
          <w:sz w:val="22"/>
          <w:szCs w:val="22"/>
          <w:lang w:val="en-US"/>
        </w:rPr>
        <w:br w:type="page"/>
      </w:r>
    </w:p>
    <w:p w14:paraId="4503F941" w14:textId="77777777" w:rsidR="00AD48FB" w:rsidRPr="00A63882" w:rsidRDefault="00AD48FB" w:rsidP="00AD48FB">
      <w:pPr>
        <w:rPr>
          <w:rFonts w:ascii="Arial" w:hAnsi="Arial" w:cs="Arial"/>
          <w:sz w:val="22"/>
          <w:szCs w:val="22"/>
          <w:lang w:val="en-US"/>
        </w:rPr>
        <w:sectPr w:rsidR="00AD48FB" w:rsidRPr="00A63882" w:rsidSect="004A27EF"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1440" w:bottom="902" w:left="993" w:header="284" w:footer="283" w:gutter="0"/>
          <w:cols w:space="720"/>
          <w:titlePg/>
          <w:docGrid w:linePitch="272"/>
        </w:sectPr>
      </w:pPr>
    </w:p>
    <w:tbl>
      <w:tblPr>
        <w:tblStyle w:val="Tabelacomgrade"/>
        <w:tblpPr w:leftFromText="141" w:rightFromText="141" w:horzAnchor="margin" w:tblpY="970"/>
        <w:tblW w:w="15365" w:type="dxa"/>
        <w:tblLook w:val="04A0" w:firstRow="1" w:lastRow="0" w:firstColumn="1" w:lastColumn="0" w:noHBand="0" w:noVBand="1"/>
      </w:tblPr>
      <w:tblGrid>
        <w:gridCol w:w="2891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AD48FB" w:rsidRPr="00A63882" w14:paraId="391AD0A5" w14:textId="77777777" w:rsidTr="00D35CE8">
        <w:tc>
          <w:tcPr>
            <w:tcW w:w="2891" w:type="dxa"/>
            <w:vMerge w:val="restart"/>
            <w:vAlign w:val="center"/>
          </w:tcPr>
          <w:p w14:paraId="447E1778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lastRenderedPageBreak/>
              <w:t>BALANÇO PATRIMONIAL</w:t>
            </w:r>
          </w:p>
        </w:tc>
        <w:tc>
          <w:tcPr>
            <w:tcW w:w="1134" w:type="dxa"/>
            <w:vMerge w:val="restart"/>
            <w:vAlign w:val="center"/>
          </w:tcPr>
          <w:p w14:paraId="34571CCD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Saldo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10206" w:type="dxa"/>
            <w:gridSpan w:val="9"/>
            <w:vAlign w:val="center"/>
          </w:tcPr>
          <w:p w14:paraId="0CF8C5E2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Transações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por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número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)</w:t>
            </w:r>
          </w:p>
        </w:tc>
        <w:tc>
          <w:tcPr>
            <w:tcW w:w="1134" w:type="dxa"/>
            <w:vMerge w:val="restart"/>
            <w:vAlign w:val="center"/>
          </w:tcPr>
          <w:p w14:paraId="3ECC27AC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Saldo final</w:t>
            </w:r>
          </w:p>
        </w:tc>
      </w:tr>
      <w:tr w:rsidR="00AD48FB" w:rsidRPr="00A63882" w14:paraId="6A59F2D2" w14:textId="77777777" w:rsidTr="00D35CE8">
        <w:tc>
          <w:tcPr>
            <w:tcW w:w="2891" w:type="dxa"/>
            <w:vMerge/>
          </w:tcPr>
          <w:p w14:paraId="54C317A4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Merge/>
          </w:tcPr>
          <w:p w14:paraId="5B6ED647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61F4A9E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(1)</w:t>
            </w:r>
          </w:p>
        </w:tc>
        <w:tc>
          <w:tcPr>
            <w:tcW w:w="1134" w:type="dxa"/>
            <w:vAlign w:val="center"/>
          </w:tcPr>
          <w:p w14:paraId="397E6DA9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(2)</w:t>
            </w:r>
          </w:p>
        </w:tc>
        <w:tc>
          <w:tcPr>
            <w:tcW w:w="1134" w:type="dxa"/>
            <w:vAlign w:val="center"/>
          </w:tcPr>
          <w:p w14:paraId="4241B334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(3)</w:t>
            </w:r>
          </w:p>
        </w:tc>
        <w:tc>
          <w:tcPr>
            <w:tcW w:w="1134" w:type="dxa"/>
            <w:vAlign w:val="center"/>
          </w:tcPr>
          <w:p w14:paraId="6D849E51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(4)</w:t>
            </w:r>
          </w:p>
        </w:tc>
        <w:tc>
          <w:tcPr>
            <w:tcW w:w="1134" w:type="dxa"/>
            <w:vAlign w:val="center"/>
          </w:tcPr>
          <w:p w14:paraId="13BA6DC2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(5)</w:t>
            </w:r>
          </w:p>
        </w:tc>
        <w:tc>
          <w:tcPr>
            <w:tcW w:w="1134" w:type="dxa"/>
            <w:vAlign w:val="center"/>
          </w:tcPr>
          <w:p w14:paraId="72116757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(6)</w:t>
            </w:r>
          </w:p>
        </w:tc>
        <w:tc>
          <w:tcPr>
            <w:tcW w:w="1134" w:type="dxa"/>
            <w:vAlign w:val="center"/>
          </w:tcPr>
          <w:p w14:paraId="20B679D5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(7)</w:t>
            </w:r>
          </w:p>
        </w:tc>
        <w:tc>
          <w:tcPr>
            <w:tcW w:w="1134" w:type="dxa"/>
            <w:vAlign w:val="center"/>
          </w:tcPr>
          <w:p w14:paraId="136C925C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(8)</w:t>
            </w:r>
          </w:p>
        </w:tc>
        <w:tc>
          <w:tcPr>
            <w:tcW w:w="1134" w:type="dxa"/>
            <w:vAlign w:val="center"/>
          </w:tcPr>
          <w:p w14:paraId="47378CD1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(9)</w:t>
            </w:r>
          </w:p>
        </w:tc>
        <w:tc>
          <w:tcPr>
            <w:tcW w:w="1134" w:type="dxa"/>
            <w:vMerge/>
            <w:vAlign w:val="center"/>
          </w:tcPr>
          <w:p w14:paraId="39220D03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AD48FB" w:rsidRPr="00A63882" w14:paraId="4F67A284" w14:textId="77777777" w:rsidTr="00D35CE8">
        <w:tc>
          <w:tcPr>
            <w:tcW w:w="2891" w:type="dxa"/>
          </w:tcPr>
          <w:p w14:paraId="17C54E1D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</w:p>
        </w:tc>
        <w:tc>
          <w:tcPr>
            <w:tcW w:w="1134" w:type="dxa"/>
          </w:tcPr>
          <w:p w14:paraId="075270A0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0B7658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6BF60E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6F5953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669A09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D4318A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21576F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C80BED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225F5E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58824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F8B55C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AD48FB" w:rsidRPr="00A63882" w14:paraId="698EDD28" w14:textId="77777777" w:rsidTr="00D35CE8">
        <w:tc>
          <w:tcPr>
            <w:tcW w:w="2891" w:type="dxa"/>
          </w:tcPr>
          <w:p w14:paraId="55D28455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Ativo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34" w:type="dxa"/>
          </w:tcPr>
          <w:p w14:paraId="082B9DAE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C4CC5C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84CF5A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B79F47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0A56F5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5AD808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C29652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B1B8C5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AE3143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48C11B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C919F0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44.000</w:t>
            </w:r>
          </w:p>
        </w:tc>
      </w:tr>
      <w:tr w:rsidR="00AD48FB" w:rsidRPr="00A63882" w14:paraId="026DF987" w14:textId="77777777" w:rsidTr="00D35CE8">
        <w:tc>
          <w:tcPr>
            <w:tcW w:w="2891" w:type="dxa"/>
          </w:tcPr>
          <w:p w14:paraId="28C72CE9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Caixa</w:t>
            </w:r>
          </w:p>
        </w:tc>
        <w:tc>
          <w:tcPr>
            <w:tcW w:w="1134" w:type="dxa"/>
          </w:tcPr>
          <w:p w14:paraId="7C12B744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50D969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30.000</w:t>
            </w:r>
          </w:p>
        </w:tc>
        <w:tc>
          <w:tcPr>
            <w:tcW w:w="1134" w:type="dxa"/>
          </w:tcPr>
          <w:p w14:paraId="255859C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5.000</w:t>
            </w:r>
          </w:p>
        </w:tc>
        <w:tc>
          <w:tcPr>
            <w:tcW w:w="1134" w:type="dxa"/>
          </w:tcPr>
          <w:p w14:paraId="4978350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(12.000)</w:t>
            </w:r>
          </w:p>
        </w:tc>
        <w:tc>
          <w:tcPr>
            <w:tcW w:w="1134" w:type="dxa"/>
          </w:tcPr>
          <w:p w14:paraId="2397274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(8.000)</w:t>
            </w:r>
          </w:p>
        </w:tc>
        <w:tc>
          <w:tcPr>
            <w:tcW w:w="1134" w:type="dxa"/>
          </w:tcPr>
          <w:p w14:paraId="78CBCC6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(12.000)</w:t>
            </w:r>
          </w:p>
        </w:tc>
        <w:tc>
          <w:tcPr>
            <w:tcW w:w="1134" w:type="dxa"/>
          </w:tcPr>
          <w:p w14:paraId="3D6D68E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4.000</w:t>
            </w:r>
          </w:p>
        </w:tc>
        <w:tc>
          <w:tcPr>
            <w:tcW w:w="1134" w:type="dxa"/>
          </w:tcPr>
          <w:p w14:paraId="295F405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(1.200)</w:t>
            </w:r>
          </w:p>
        </w:tc>
        <w:tc>
          <w:tcPr>
            <w:tcW w:w="1134" w:type="dxa"/>
          </w:tcPr>
          <w:p w14:paraId="46330C5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(600)</w:t>
            </w:r>
          </w:p>
        </w:tc>
        <w:tc>
          <w:tcPr>
            <w:tcW w:w="1134" w:type="dxa"/>
          </w:tcPr>
          <w:p w14:paraId="2F6D1FD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86AC0A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5.200</w:t>
            </w:r>
          </w:p>
        </w:tc>
      </w:tr>
      <w:tr w:rsidR="00AD48FB" w:rsidRPr="00A63882" w14:paraId="078E5CCF" w14:textId="77777777" w:rsidTr="00D35CE8">
        <w:tc>
          <w:tcPr>
            <w:tcW w:w="2891" w:type="dxa"/>
          </w:tcPr>
          <w:p w14:paraId="500A5342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Aluguel</w:t>
            </w:r>
            <w:proofErr w:type="spellEnd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pago</w:t>
            </w:r>
            <w:proofErr w:type="spellEnd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antecipado</w:t>
            </w:r>
            <w:proofErr w:type="spellEnd"/>
          </w:p>
        </w:tc>
        <w:tc>
          <w:tcPr>
            <w:tcW w:w="1134" w:type="dxa"/>
          </w:tcPr>
          <w:p w14:paraId="3728F30E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901360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E82917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2147EA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12.000</w:t>
            </w:r>
          </w:p>
        </w:tc>
        <w:tc>
          <w:tcPr>
            <w:tcW w:w="1134" w:type="dxa"/>
          </w:tcPr>
          <w:p w14:paraId="174B3AC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C1A14F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FA2540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17EF27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E28186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33D974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E0CFB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12.000</w:t>
            </w:r>
          </w:p>
        </w:tc>
      </w:tr>
      <w:tr w:rsidR="00AD48FB" w:rsidRPr="00A63882" w14:paraId="34D18994" w14:textId="77777777" w:rsidTr="00D35CE8">
        <w:tc>
          <w:tcPr>
            <w:tcW w:w="2891" w:type="dxa"/>
          </w:tcPr>
          <w:p w14:paraId="7B8B1ED4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Estoques</w:t>
            </w:r>
          </w:p>
        </w:tc>
        <w:tc>
          <w:tcPr>
            <w:tcW w:w="1134" w:type="dxa"/>
          </w:tcPr>
          <w:p w14:paraId="232A9C9C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4C6CE3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9E2AB2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7CD3C2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789927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3C4A11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25.000</w:t>
            </w:r>
          </w:p>
        </w:tc>
        <w:tc>
          <w:tcPr>
            <w:tcW w:w="1134" w:type="dxa"/>
          </w:tcPr>
          <w:p w14:paraId="1964E29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E55C8F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C0CA81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C986E5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ECCE09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25.000</w:t>
            </w:r>
          </w:p>
        </w:tc>
      </w:tr>
      <w:tr w:rsidR="00AD48FB" w:rsidRPr="00A63882" w14:paraId="790764A3" w14:textId="77777777" w:rsidTr="00D35CE8">
        <w:tc>
          <w:tcPr>
            <w:tcW w:w="2891" w:type="dxa"/>
          </w:tcPr>
          <w:p w14:paraId="6597C27D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Seguros pagos antecipados</w:t>
            </w:r>
          </w:p>
        </w:tc>
        <w:tc>
          <w:tcPr>
            <w:tcW w:w="1134" w:type="dxa"/>
          </w:tcPr>
          <w:p w14:paraId="0A0D1971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395CA5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480074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EA3236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92EC2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6799E8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2C39A8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0B0B3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1.200</w:t>
            </w:r>
          </w:p>
        </w:tc>
        <w:tc>
          <w:tcPr>
            <w:tcW w:w="1134" w:type="dxa"/>
          </w:tcPr>
          <w:p w14:paraId="43B9702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C1167A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2C274C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1.200</w:t>
            </w:r>
          </w:p>
        </w:tc>
      </w:tr>
      <w:tr w:rsidR="00AD48FB" w:rsidRPr="00A63882" w14:paraId="43092954" w14:textId="77777777" w:rsidTr="00D35CE8">
        <w:tc>
          <w:tcPr>
            <w:tcW w:w="2891" w:type="dxa"/>
          </w:tcPr>
          <w:p w14:paraId="2BACB9B4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Propaganda paga antecipada</w:t>
            </w:r>
          </w:p>
        </w:tc>
        <w:tc>
          <w:tcPr>
            <w:tcW w:w="1134" w:type="dxa"/>
          </w:tcPr>
          <w:p w14:paraId="1C5CFBF2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63A265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FDCBC2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22A1B8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46DCB5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1F0AF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8F4C3A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103C02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7EF7F3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600</w:t>
            </w:r>
          </w:p>
        </w:tc>
        <w:tc>
          <w:tcPr>
            <w:tcW w:w="1134" w:type="dxa"/>
          </w:tcPr>
          <w:p w14:paraId="69EF71A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1E7573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600</w:t>
            </w:r>
          </w:p>
        </w:tc>
      </w:tr>
      <w:tr w:rsidR="00AD48FB" w:rsidRPr="00A63882" w14:paraId="71AFA914" w14:textId="77777777" w:rsidTr="00D35CE8">
        <w:tc>
          <w:tcPr>
            <w:tcW w:w="2891" w:type="dxa"/>
          </w:tcPr>
          <w:p w14:paraId="51834146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Ativo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Não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34" w:type="dxa"/>
          </w:tcPr>
          <w:p w14:paraId="336BF864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024E5A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28A080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463241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A6CC35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98E24E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D29FB3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E977C9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4949B1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40F2F4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949F4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8.000</w:t>
            </w:r>
          </w:p>
        </w:tc>
      </w:tr>
      <w:tr w:rsidR="00AD48FB" w:rsidRPr="00A63882" w14:paraId="1F550C24" w14:textId="77777777" w:rsidTr="00D35CE8">
        <w:tc>
          <w:tcPr>
            <w:tcW w:w="2891" w:type="dxa"/>
          </w:tcPr>
          <w:p w14:paraId="7AF6643D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Equipamentos</w:t>
            </w:r>
            <w:proofErr w:type="spellEnd"/>
          </w:p>
        </w:tc>
        <w:tc>
          <w:tcPr>
            <w:tcW w:w="1134" w:type="dxa"/>
          </w:tcPr>
          <w:p w14:paraId="597081A7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C2AC97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080E13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B4C807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0E89F9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8.000</w:t>
            </w:r>
          </w:p>
        </w:tc>
        <w:tc>
          <w:tcPr>
            <w:tcW w:w="1134" w:type="dxa"/>
          </w:tcPr>
          <w:p w14:paraId="473EEED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45EAF6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F7B42A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6B8EAC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F1342D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0F7D93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8.000</w:t>
            </w:r>
          </w:p>
        </w:tc>
      </w:tr>
      <w:tr w:rsidR="00AD48FB" w:rsidRPr="00A63882" w14:paraId="317B1A4D" w14:textId="77777777" w:rsidTr="00D35CE8">
        <w:tc>
          <w:tcPr>
            <w:tcW w:w="2891" w:type="dxa"/>
          </w:tcPr>
          <w:p w14:paraId="1CBF8FE8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C006E0D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78AE07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5D1CC8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CA06A0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1115D1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22D62E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237CAB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1690BC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5F497D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372242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CE2524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1815BE54" w14:textId="77777777" w:rsidTr="00D35CE8">
        <w:tc>
          <w:tcPr>
            <w:tcW w:w="2891" w:type="dxa"/>
          </w:tcPr>
          <w:p w14:paraId="5AACD1C4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Total de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ativos</w:t>
            </w:r>
            <w:proofErr w:type="spellEnd"/>
          </w:p>
        </w:tc>
        <w:tc>
          <w:tcPr>
            <w:tcW w:w="1134" w:type="dxa"/>
          </w:tcPr>
          <w:p w14:paraId="32F82538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4B8A71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AEEFDB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D881FB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A36497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FAC14F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7AC57C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9B0ABF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9C2C70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05A214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CBB4A1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52.000</w:t>
            </w:r>
          </w:p>
        </w:tc>
      </w:tr>
      <w:tr w:rsidR="00AD48FB" w:rsidRPr="00A63882" w14:paraId="3BAA9AE1" w14:textId="77777777" w:rsidTr="00D35CE8">
        <w:tc>
          <w:tcPr>
            <w:tcW w:w="2891" w:type="dxa"/>
          </w:tcPr>
          <w:p w14:paraId="153366EC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 &amp; PL</w:t>
            </w:r>
          </w:p>
        </w:tc>
        <w:tc>
          <w:tcPr>
            <w:tcW w:w="1134" w:type="dxa"/>
          </w:tcPr>
          <w:p w14:paraId="70002D5E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1D973D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E3E19A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F6C1DD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1C1EE6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7E4378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932A91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78D6B3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756799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B84601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066327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1FD774EF" w14:textId="77777777" w:rsidTr="00D35CE8">
        <w:tc>
          <w:tcPr>
            <w:tcW w:w="2891" w:type="dxa"/>
          </w:tcPr>
          <w:p w14:paraId="1B04848E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34" w:type="dxa"/>
          </w:tcPr>
          <w:p w14:paraId="175DF4C2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A8380A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1EB802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29F365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0F3DAC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61DE3C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3B84C6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05879C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D44265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A7F1AF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93B37C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22.000</w:t>
            </w:r>
          </w:p>
        </w:tc>
      </w:tr>
      <w:tr w:rsidR="00AD48FB" w:rsidRPr="00A63882" w14:paraId="454AD928" w14:textId="77777777" w:rsidTr="00D35CE8">
        <w:tc>
          <w:tcPr>
            <w:tcW w:w="2891" w:type="dxa"/>
          </w:tcPr>
          <w:p w14:paraId="27ADABAC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Nota </w:t>
            </w: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Promissória</w:t>
            </w:r>
            <w:proofErr w:type="spellEnd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134" w:type="dxa"/>
          </w:tcPr>
          <w:p w14:paraId="4C9FBDD3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742276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FEEC63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5.000</w:t>
            </w:r>
          </w:p>
        </w:tc>
        <w:tc>
          <w:tcPr>
            <w:tcW w:w="1134" w:type="dxa"/>
          </w:tcPr>
          <w:p w14:paraId="76378C2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C09131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32DCEC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F63042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4A263A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4D57BD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CFDE61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36FDBA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5.000</w:t>
            </w:r>
          </w:p>
        </w:tc>
      </w:tr>
      <w:tr w:rsidR="00AD48FB" w:rsidRPr="00A63882" w14:paraId="332F05F8" w14:textId="77777777" w:rsidTr="00D35CE8">
        <w:tc>
          <w:tcPr>
            <w:tcW w:w="2891" w:type="dxa"/>
          </w:tcPr>
          <w:p w14:paraId="6379A98C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Fornecedores</w:t>
            </w:r>
            <w:proofErr w:type="spellEnd"/>
          </w:p>
        </w:tc>
        <w:tc>
          <w:tcPr>
            <w:tcW w:w="1134" w:type="dxa"/>
          </w:tcPr>
          <w:p w14:paraId="4D6A4DC7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236B70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818DC1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CC12A7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985FCB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43CFAE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13.000</w:t>
            </w:r>
          </w:p>
        </w:tc>
        <w:tc>
          <w:tcPr>
            <w:tcW w:w="1134" w:type="dxa"/>
          </w:tcPr>
          <w:p w14:paraId="32735F5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F1E6A0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CD5351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A62FBA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25C8A3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13.000</w:t>
            </w:r>
          </w:p>
        </w:tc>
      </w:tr>
      <w:tr w:rsidR="00AD48FB" w:rsidRPr="00A63882" w14:paraId="224846B3" w14:textId="77777777" w:rsidTr="00D35CE8">
        <w:tc>
          <w:tcPr>
            <w:tcW w:w="2891" w:type="dxa"/>
          </w:tcPr>
          <w:p w14:paraId="2E04D875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Adiantamento</w:t>
            </w:r>
            <w:proofErr w:type="spellEnd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clientes</w:t>
            </w:r>
            <w:proofErr w:type="spellEnd"/>
          </w:p>
        </w:tc>
        <w:tc>
          <w:tcPr>
            <w:tcW w:w="1134" w:type="dxa"/>
          </w:tcPr>
          <w:p w14:paraId="0AF0D76D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48518A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110D23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D5E076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B4F292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6EA872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E4E94D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4.000</w:t>
            </w:r>
          </w:p>
        </w:tc>
        <w:tc>
          <w:tcPr>
            <w:tcW w:w="1134" w:type="dxa"/>
          </w:tcPr>
          <w:p w14:paraId="67AFE69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22F53A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CA90B1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C1BD1B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4.000</w:t>
            </w:r>
          </w:p>
        </w:tc>
      </w:tr>
      <w:tr w:rsidR="00AD48FB" w:rsidRPr="00A63882" w14:paraId="324BE1C8" w14:textId="77777777" w:rsidTr="00D35CE8">
        <w:tc>
          <w:tcPr>
            <w:tcW w:w="2891" w:type="dxa"/>
          </w:tcPr>
          <w:p w14:paraId="49CCFADF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7C11F8B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6E3EBD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0DC6B5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30F556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E4B437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868860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CEB555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B35184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EF0845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C124B9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4EA79B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20DD0CEE" w14:textId="77777777" w:rsidTr="00D35CE8">
        <w:tc>
          <w:tcPr>
            <w:tcW w:w="2891" w:type="dxa"/>
          </w:tcPr>
          <w:p w14:paraId="24218502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4F85EEA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75E11E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EE164B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7E0C6B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5347AA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953260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5E6929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9927F9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435FB2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5F0061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425954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7D20113D" w14:textId="77777777" w:rsidTr="00D35CE8">
        <w:tc>
          <w:tcPr>
            <w:tcW w:w="2891" w:type="dxa"/>
          </w:tcPr>
          <w:p w14:paraId="5B45C028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Não Circulante</w:t>
            </w:r>
          </w:p>
        </w:tc>
        <w:tc>
          <w:tcPr>
            <w:tcW w:w="1134" w:type="dxa"/>
          </w:tcPr>
          <w:p w14:paraId="1DE99321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4BE0F3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A5B5E1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E367F4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BBD096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E1F7D8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91E8EB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455B5A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726CA3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627A3A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9BEF09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55806806" w14:textId="77777777" w:rsidTr="00D35CE8">
        <w:tc>
          <w:tcPr>
            <w:tcW w:w="2891" w:type="dxa"/>
          </w:tcPr>
          <w:p w14:paraId="52424932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3FEDCB4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365C18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1BF281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D7213E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C71A5E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EF6A93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7C5BCE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7EDC12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71845C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939646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9CE2C2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215F804A" w14:textId="77777777" w:rsidTr="00D35CE8">
        <w:tc>
          <w:tcPr>
            <w:tcW w:w="2891" w:type="dxa"/>
          </w:tcPr>
          <w:p w14:paraId="3A238D30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0EC5092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4DB944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6D369B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78A75B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5D3A45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35528F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510CFB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0FD665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44CD12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201B1E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61366E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3BE1C07A" w14:textId="77777777" w:rsidTr="00D35CE8">
        <w:tc>
          <w:tcPr>
            <w:tcW w:w="2891" w:type="dxa"/>
          </w:tcPr>
          <w:p w14:paraId="67C95E96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33E9A2D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3AD899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384262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FB82D6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7B3ECE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C94B4F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FEE0C3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A5685B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453EBF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28FFE3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918EA5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7E52D6C9" w14:textId="77777777" w:rsidTr="00D35CE8">
        <w:tc>
          <w:tcPr>
            <w:tcW w:w="2891" w:type="dxa"/>
          </w:tcPr>
          <w:p w14:paraId="5EA1D1C0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Patrimônio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134" w:type="dxa"/>
          </w:tcPr>
          <w:p w14:paraId="00F88CE5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A41CE0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98911F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A843ED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E6B00A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A0555B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9B562A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E95B9F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10B2B5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48A8BC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22270E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30.000</w:t>
            </w:r>
          </w:p>
        </w:tc>
      </w:tr>
      <w:tr w:rsidR="00AD48FB" w:rsidRPr="00A63882" w14:paraId="2A4891A5" w14:textId="77777777" w:rsidTr="00D35CE8">
        <w:tc>
          <w:tcPr>
            <w:tcW w:w="2891" w:type="dxa"/>
          </w:tcPr>
          <w:p w14:paraId="4B06E10C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Capital</w:t>
            </w:r>
          </w:p>
        </w:tc>
        <w:tc>
          <w:tcPr>
            <w:tcW w:w="1134" w:type="dxa"/>
          </w:tcPr>
          <w:p w14:paraId="61F455DC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58EC43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30.000</w:t>
            </w:r>
          </w:p>
        </w:tc>
        <w:tc>
          <w:tcPr>
            <w:tcW w:w="1134" w:type="dxa"/>
          </w:tcPr>
          <w:p w14:paraId="010A766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96C3F9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8CFF08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C4B2F4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B61191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70C26E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83D318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EA1D81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1EADDB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30.000</w:t>
            </w:r>
          </w:p>
        </w:tc>
      </w:tr>
      <w:tr w:rsidR="00AD48FB" w:rsidRPr="00A63882" w14:paraId="5BD957D3" w14:textId="77777777" w:rsidTr="00D35CE8">
        <w:tc>
          <w:tcPr>
            <w:tcW w:w="2891" w:type="dxa"/>
          </w:tcPr>
          <w:p w14:paraId="3D082A74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D5187DE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BD646C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6665FA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070E40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E8061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13F0A6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A8008E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CE1A7B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7ECA4C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C7A12B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22D386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1A57CB72" w14:textId="77777777" w:rsidTr="00D35CE8">
        <w:tc>
          <w:tcPr>
            <w:tcW w:w="2891" w:type="dxa"/>
          </w:tcPr>
          <w:p w14:paraId="3C0B3163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47286D9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8ABEB2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66A0DF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DA696C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AF3D05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68BCD4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C4E0CE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952E9E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CE3AB1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27747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5AC9EE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5B8C6213" w14:textId="77777777" w:rsidTr="00D35CE8">
        <w:tc>
          <w:tcPr>
            <w:tcW w:w="2891" w:type="dxa"/>
          </w:tcPr>
          <w:p w14:paraId="3524A69D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&amp; PL</w:t>
            </w:r>
          </w:p>
        </w:tc>
        <w:tc>
          <w:tcPr>
            <w:tcW w:w="1134" w:type="dxa"/>
          </w:tcPr>
          <w:p w14:paraId="5A18927A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BB82A0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332763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1ECE94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8BE1A7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00A209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F9241F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8FA52A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6420FB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F62802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0DC393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52.000</w:t>
            </w:r>
          </w:p>
        </w:tc>
      </w:tr>
    </w:tbl>
    <w:p w14:paraId="339B6458" w14:textId="77777777" w:rsidR="00AD48FB" w:rsidRPr="00A63882" w:rsidRDefault="00AD48FB" w:rsidP="00AD48FB">
      <w:pPr>
        <w:rPr>
          <w:rFonts w:ascii="Arial" w:hAnsi="Arial" w:cs="Arial"/>
          <w:sz w:val="22"/>
          <w:szCs w:val="22"/>
          <w:lang w:val="en-US"/>
        </w:rPr>
        <w:sectPr w:rsidR="00AD48FB" w:rsidRPr="00A63882" w:rsidSect="004A27EF"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992" w:right="902" w:bottom="1440" w:left="902" w:header="284" w:footer="283" w:gutter="0"/>
          <w:cols w:space="720"/>
          <w:docGrid w:linePitch="272"/>
        </w:sectPr>
      </w:pPr>
    </w:p>
    <w:p w14:paraId="134D29EB" w14:textId="77777777" w:rsidR="00E321CE" w:rsidRPr="00980CCE" w:rsidRDefault="00E321CE" w:rsidP="00E321CE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b/>
          <w:sz w:val="22"/>
          <w:szCs w:val="22"/>
        </w:rPr>
        <w:lastRenderedPageBreak/>
        <w:t xml:space="preserve">Registrando transações e preparando o balanço patrimonial. </w:t>
      </w:r>
      <w:r w:rsidRPr="00980CCE">
        <w:rPr>
          <w:rFonts w:ascii="Arial" w:hAnsi="Arial" w:cs="Arial"/>
          <w:sz w:val="22"/>
          <w:szCs w:val="22"/>
        </w:rPr>
        <w:t xml:space="preserve">A Moulton Corporation realizou as sete transações a seguir em dezembro do Ano 12, preparando-se para abrir o negócio em 1o de janeiro do Ano 13. </w:t>
      </w:r>
    </w:p>
    <w:p w14:paraId="124DE97A" w14:textId="77777777" w:rsidR="00E321CE" w:rsidRPr="00980CCE" w:rsidRDefault="00E321CE" w:rsidP="00E321CE">
      <w:pPr>
        <w:pStyle w:val="PargrafodaLista"/>
        <w:rPr>
          <w:rFonts w:ascii="Arial" w:hAnsi="Arial" w:cs="Arial"/>
          <w:sz w:val="22"/>
          <w:szCs w:val="22"/>
        </w:rPr>
      </w:pPr>
    </w:p>
    <w:p w14:paraId="52029D46" w14:textId="77777777" w:rsidR="00E321CE" w:rsidRPr="00980CCE" w:rsidRDefault="00E321CE" w:rsidP="00E321CE">
      <w:pPr>
        <w:pStyle w:val="PargrafodaLista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 xml:space="preserve">Emitiu 80.000 ações ordinárias com valor nominal de $10, em dinheiro. </w:t>
      </w:r>
    </w:p>
    <w:p w14:paraId="495869DC" w14:textId="77777777" w:rsidR="00E321CE" w:rsidRPr="00980CCE" w:rsidRDefault="00E321CE" w:rsidP="00E321CE">
      <w:pPr>
        <w:pStyle w:val="PargrafodaLista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Adquiriu um terreno no valor de $50.000 e um edifício no valor de $450.000, ambos à vista. O edifício tem uma vida útil esperada de 25 anos a partir de 1</w:t>
      </w:r>
      <w:r w:rsidRPr="00980CCE">
        <w:rPr>
          <w:rFonts w:ascii="Arial" w:hAnsi="Arial" w:cs="Arial"/>
          <w:sz w:val="22"/>
          <w:szCs w:val="22"/>
          <w:vertAlign w:val="superscript"/>
        </w:rPr>
        <w:t>o</w:t>
      </w:r>
      <w:r w:rsidRPr="00980CCE">
        <w:rPr>
          <w:rFonts w:ascii="Arial" w:hAnsi="Arial" w:cs="Arial"/>
          <w:sz w:val="22"/>
          <w:szCs w:val="22"/>
        </w:rPr>
        <w:t xml:space="preserve"> de janeiro do Ano 13.</w:t>
      </w:r>
    </w:p>
    <w:p w14:paraId="5FE1F82F" w14:textId="77777777" w:rsidR="00E321CE" w:rsidRPr="00980CCE" w:rsidRDefault="00E321CE" w:rsidP="00E321CE">
      <w:pPr>
        <w:pStyle w:val="PargrafodaLista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 xml:space="preserve">Comprou mercadorias de vários fornecedores ao custo de $280.000, a prazo. </w:t>
      </w:r>
    </w:p>
    <w:p w14:paraId="7AFB060D" w14:textId="77777777" w:rsidR="00E321CE" w:rsidRPr="00980CCE" w:rsidRDefault="00E321CE" w:rsidP="00E321CE">
      <w:pPr>
        <w:pStyle w:val="PargrafodaLista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 xml:space="preserve">Pelo estoque comprado em (c), pagou $250.000 ao preço original de fatura, a tempo de obter um desconto de 2% para pagamento à vista. A empresa trata os descontos recebidos como uma redução no custo do estoque. A empresa ainda não pagou os $30.000 restantes das compras a prazo. </w:t>
      </w:r>
    </w:p>
    <w:p w14:paraId="0B241EE8" w14:textId="77777777" w:rsidR="00E321CE" w:rsidRPr="00980CCE" w:rsidRDefault="00E321CE" w:rsidP="00E321CE">
      <w:pPr>
        <w:pStyle w:val="PargrafodaLista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Pagou $12.000 por uma apólice de seguro de um ano sobre o terreno e edifício. A cobertura do seguro começa em 1</w:t>
      </w:r>
      <w:r w:rsidRPr="00980CCE">
        <w:rPr>
          <w:rFonts w:ascii="Arial" w:hAnsi="Arial" w:cs="Arial"/>
          <w:sz w:val="22"/>
          <w:szCs w:val="22"/>
          <w:vertAlign w:val="superscript"/>
        </w:rPr>
        <w:t>o</w:t>
      </w:r>
      <w:r w:rsidRPr="00980CCE">
        <w:rPr>
          <w:rFonts w:ascii="Arial" w:hAnsi="Arial" w:cs="Arial"/>
          <w:sz w:val="22"/>
          <w:szCs w:val="22"/>
        </w:rPr>
        <w:t xml:space="preserve"> de janeiro.</w:t>
      </w:r>
    </w:p>
    <w:p w14:paraId="03C25944" w14:textId="77777777" w:rsidR="00E321CE" w:rsidRPr="00980CCE" w:rsidRDefault="00E321CE" w:rsidP="00E321CE">
      <w:pPr>
        <w:pStyle w:val="PargrafodaLista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Tomou um empréstimo de $300.000 de um banco em 31 de dezembro do Ano 12. O empréstimo tem uma taxa de juros de 8% ao ano e prazo de cinco anos. Os juros são devidos em 1</w:t>
      </w:r>
      <w:r w:rsidRPr="00980CCE">
        <w:rPr>
          <w:rFonts w:ascii="Arial" w:hAnsi="Arial" w:cs="Arial"/>
          <w:sz w:val="22"/>
          <w:szCs w:val="22"/>
          <w:vertAlign w:val="superscript"/>
        </w:rPr>
        <w:t>o</w:t>
      </w:r>
      <w:r w:rsidRPr="00980CCE">
        <w:rPr>
          <w:rFonts w:ascii="Arial" w:hAnsi="Arial" w:cs="Arial"/>
          <w:sz w:val="22"/>
          <w:szCs w:val="22"/>
        </w:rPr>
        <w:t xml:space="preserve"> de janeiro de cada ano, começando em 1</w:t>
      </w:r>
      <w:r w:rsidRPr="00980CCE">
        <w:rPr>
          <w:rFonts w:ascii="Arial" w:hAnsi="Arial" w:cs="Arial"/>
          <w:sz w:val="22"/>
          <w:szCs w:val="22"/>
          <w:vertAlign w:val="superscript"/>
        </w:rPr>
        <w:t>o</w:t>
      </w:r>
      <w:r w:rsidRPr="00980CCE">
        <w:rPr>
          <w:rFonts w:ascii="Arial" w:hAnsi="Arial" w:cs="Arial"/>
          <w:sz w:val="22"/>
          <w:szCs w:val="22"/>
        </w:rPr>
        <w:t xml:space="preserve"> de janeiro do Ano 14, e o principal vence em 31 de dezembro do Ano 17. </w:t>
      </w:r>
    </w:p>
    <w:p w14:paraId="51E734E8" w14:textId="77777777" w:rsidR="00E321CE" w:rsidRPr="00980CCE" w:rsidRDefault="00E321CE" w:rsidP="00E321CE">
      <w:pPr>
        <w:pStyle w:val="PargrafodaLista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 xml:space="preserve">Adquiriu equipamento em 31 de dezembro ao custo de $80.000 e assinou uma nota promissória pagável ao fornecedor a uma taxa de 6% ao ano. A nota promissória vence em 30 de junho do Ano 13. O equipamento tem vida útil estimada de 5 anos. </w:t>
      </w:r>
    </w:p>
    <w:p w14:paraId="2DE592C1" w14:textId="77777777" w:rsidR="00E321CE" w:rsidRPr="00980CCE" w:rsidRDefault="00E321CE" w:rsidP="00E321CE">
      <w:pPr>
        <w:ind w:left="1080"/>
        <w:rPr>
          <w:rFonts w:ascii="Arial" w:hAnsi="Arial" w:cs="Arial"/>
          <w:sz w:val="22"/>
          <w:szCs w:val="22"/>
        </w:rPr>
      </w:pPr>
    </w:p>
    <w:p w14:paraId="5B3BD439" w14:textId="77777777" w:rsidR="00E321CE" w:rsidRPr="00980CCE" w:rsidRDefault="00E321CE" w:rsidP="00E321CE">
      <w:pPr>
        <w:pStyle w:val="PargrafodaLista"/>
        <w:numPr>
          <w:ilvl w:val="0"/>
          <w:numId w:val="9"/>
        </w:numPr>
        <w:tabs>
          <w:tab w:val="clear" w:pos="6521"/>
          <w:tab w:val="left" w:pos="567"/>
        </w:tabs>
        <w:rPr>
          <w:rFonts w:ascii="Arial" w:hAnsi="Arial" w:cs="Arial"/>
          <w:sz w:val="22"/>
          <w:szCs w:val="22"/>
        </w:rPr>
      </w:pPr>
      <w:r w:rsidRPr="00980CCE">
        <w:rPr>
          <w:rFonts w:ascii="Arial" w:hAnsi="Arial" w:cs="Arial"/>
          <w:sz w:val="22"/>
          <w:szCs w:val="22"/>
        </w:rPr>
        <w:t>Registre o impacto (aumento e diminuição) das transações na equação contábil, conforme a tabela abaixo.</w:t>
      </w:r>
    </w:p>
    <w:p w14:paraId="21496DF1" w14:textId="77777777" w:rsidR="00E321CE" w:rsidRPr="00773FFE" w:rsidRDefault="00E321CE" w:rsidP="00E321CE">
      <w:pPr>
        <w:pStyle w:val="PargrafodaLista"/>
        <w:numPr>
          <w:ilvl w:val="0"/>
          <w:numId w:val="9"/>
        </w:numPr>
        <w:tabs>
          <w:tab w:val="clear" w:pos="6521"/>
          <w:tab w:val="left" w:pos="567"/>
        </w:tabs>
        <w:rPr>
          <w:rFonts w:ascii="Arial" w:hAnsi="Arial" w:cs="Arial"/>
        </w:rPr>
      </w:pPr>
      <w:r w:rsidRPr="00980CCE">
        <w:rPr>
          <w:rFonts w:ascii="Arial" w:hAnsi="Arial" w:cs="Arial"/>
          <w:sz w:val="22"/>
          <w:szCs w:val="22"/>
        </w:rPr>
        <w:t>Prepare o balanço patrimonial da Moulton Corporation em 31 de dezembro, utilizand</w:t>
      </w:r>
      <w:r>
        <w:rPr>
          <w:rFonts w:ascii="Arial" w:hAnsi="Arial" w:cs="Arial"/>
          <w:sz w:val="22"/>
          <w:szCs w:val="22"/>
        </w:rPr>
        <w:t>o</w:t>
      </w:r>
      <w:r w:rsidRPr="00980CCE">
        <w:rPr>
          <w:rFonts w:ascii="Arial" w:hAnsi="Arial" w:cs="Arial"/>
          <w:sz w:val="22"/>
          <w:szCs w:val="22"/>
        </w:rPr>
        <w:t xml:space="preserve"> a planilha a seguir. </w:t>
      </w:r>
      <w:r w:rsidRPr="00773FFE">
        <w:rPr>
          <w:rFonts w:ascii="Arial" w:hAnsi="Arial" w:cs="Arial"/>
        </w:rPr>
        <w:t>(Fonte: Adaptado de Weil, Shipper &amp; Francis. Contabilidade Financeira, 14 edição. Questão 13, p. 67-68)</w:t>
      </w:r>
    </w:p>
    <w:p w14:paraId="22E3F1E8" w14:textId="74198D43" w:rsidR="00AD48FB" w:rsidRPr="00A63882" w:rsidRDefault="00AD48FB" w:rsidP="00E321CE">
      <w:pPr>
        <w:pStyle w:val="PargrafodaLista"/>
        <w:tabs>
          <w:tab w:val="clear" w:pos="6521"/>
          <w:tab w:val="left" w:pos="567"/>
        </w:tabs>
        <w:ind w:left="786"/>
        <w:rPr>
          <w:rFonts w:ascii="Arial" w:hAnsi="Arial" w:cs="Arial"/>
          <w:sz w:val="22"/>
          <w:szCs w:val="22"/>
        </w:rPr>
      </w:pPr>
    </w:p>
    <w:p w14:paraId="1DC40D00" w14:textId="77777777" w:rsidR="00AD48FB" w:rsidRPr="00A63882" w:rsidRDefault="00AD48FB" w:rsidP="00AD48FB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053389ED" w14:textId="77777777" w:rsidR="00AD48FB" w:rsidRPr="00A63882" w:rsidRDefault="00AD48FB" w:rsidP="00AD48FB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tbl>
      <w:tblPr>
        <w:tblW w:w="10040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1"/>
        <w:gridCol w:w="1076"/>
        <w:gridCol w:w="1116"/>
        <w:gridCol w:w="1016"/>
        <w:gridCol w:w="1175"/>
        <w:gridCol w:w="1309"/>
        <w:gridCol w:w="1136"/>
        <w:gridCol w:w="1295"/>
        <w:gridCol w:w="1235"/>
      </w:tblGrid>
      <w:tr w:rsidR="00AD48FB" w:rsidRPr="00E321CE" w14:paraId="4B8C900D" w14:textId="77777777" w:rsidTr="00D35CE8">
        <w:trPr>
          <w:trHeight w:val="270"/>
        </w:trPr>
        <w:tc>
          <w:tcPr>
            <w:tcW w:w="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14:paraId="253F032B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Transa-ções</w:t>
            </w:r>
          </w:p>
        </w:tc>
        <w:tc>
          <w:tcPr>
            <w:tcW w:w="44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D6959B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bCs/>
              </w:rPr>
            </w:pPr>
            <w:r w:rsidRPr="00E321CE">
              <w:rPr>
                <w:rFonts w:ascii="Arial" w:hAnsi="Arial" w:cs="Arial"/>
                <w:b/>
                <w:bCs/>
              </w:rPr>
              <w:t>ATIVO =</w:t>
            </w:r>
          </w:p>
        </w:tc>
        <w:tc>
          <w:tcPr>
            <w:tcW w:w="36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DA2C9AB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bCs/>
              </w:rPr>
            </w:pPr>
            <w:r w:rsidRPr="00E321CE">
              <w:rPr>
                <w:rFonts w:ascii="Arial" w:hAnsi="Arial" w:cs="Arial"/>
                <w:b/>
                <w:bCs/>
              </w:rPr>
              <w:t>PASSIVO   +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1F9463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bCs/>
              </w:rPr>
            </w:pPr>
            <w:r w:rsidRPr="00E321CE">
              <w:rPr>
                <w:rFonts w:ascii="Arial" w:hAnsi="Arial" w:cs="Arial"/>
                <w:b/>
                <w:bCs/>
              </w:rPr>
              <w:t>PL</w:t>
            </w:r>
          </w:p>
        </w:tc>
      </w:tr>
      <w:tr w:rsidR="00AD48FB" w:rsidRPr="00E321CE" w14:paraId="603A1F19" w14:textId="77777777" w:rsidTr="00D35CE8">
        <w:trPr>
          <w:trHeight w:val="525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7F26C0" w14:textId="77777777" w:rsidR="00AD48FB" w:rsidRPr="00E321CE" w:rsidRDefault="00AD48FB" w:rsidP="00D35CE8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E8066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Caixa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908B12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Seguro Antecipado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3E5FD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Estoque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0AFA73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Imobilizado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36BD0F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Fornecedores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FB387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Nota Promissória a Pagar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971C07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Empréstimos Longo Prazo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1B3E83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Capital</w:t>
            </w:r>
          </w:p>
        </w:tc>
      </w:tr>
      <w:tr w:rsidR="00AD48FB" w:rsidRPr="00E321CE" w14:paraId="09930116" w14:textId="77777777" w:rsidTr="00D35CE8">
        <w:trPr>
          <w:trHeight w:val="51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C7F77F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E8ED2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800.000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69ACEF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C31D4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07D29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E848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E3762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CF815F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A2DA07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800.000</w:t>
            </w:r>
          </w:p>
        </w:tc>
      </w:tr>
      <w:tr w:rsidR="00AD48FB" w:rsidRPr="00E321CE" w14:paraId="5E57A3D7" w14:textId="77777777" w:rsidTr="00D35CE8">
        <w:trPr>
          <w:trHeight w:val="51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9D4CFE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b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FA3F9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(500.000)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6254A2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5A823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202607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500.000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F8FD2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D2464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09C42B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B78AE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AD48FB" w:rsidRPr="00E321CE" w14:paraId="5A38B9A8" w14:textId="77777777" w:rsidTr="00D35CE8">
        <w:trPr>
          <w:trHeight w:val="51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356198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c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DF30A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9192E8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DCB0A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280.000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2302BE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D1122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280.000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72497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43632A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3FFF7A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AD48FB" w:rsidRPr="00E321CE" w14:paraId="1C396940" w14:textId="77777777" w:rsidTr="00D35CE8">
        <w:trPr>
          <w:trHeight w:val="51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374B61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3B0E9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(245.000)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EB6D154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978ED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(5.000)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F10E37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B2008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(250.000)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8BAC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B174E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DD8B65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AD48FB" w:rsidRPr="00E321CE" w14:paraId="4189E6DC" w14:textId="77777777" w:rsidTr="00D35CE8">
        <w:trPr>
          <w:trHeight w:val="51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8781A2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50556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(12.000)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82A73C8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12.000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89AB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436CBE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F72FD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B3610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B6021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7A227D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AD48FB" w:rsidRPr="00E321CE" w14:paraId="53D93B66" w14:textId="77777777" w:rsidTr="00D35CE8">
        <w:trPr>
          <w:trHeight w:val="51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6A4A68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f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5525F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300.000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25D124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5289F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842DBD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B5433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9E644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43B25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300.000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CB1AE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AD48FB" w:rsidRPr="00E321CE" w14:paraId="772AB347" w14:textId="77777777" w:rsidTr="00D35CE8">
        <w:trPr>
          <w:trHeight w:val="51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C89411" w14:textId="77777777" w:rsidR="00AD48FB" w:rsidRPr="00E321CE" w:rsidRDefault="00AD48FB" w:rsidP="00D35CE8">
            <w:pPr>
              <w:jc w:val="center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>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52C1D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DA298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712F3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1EF35B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80.000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AC64D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61C17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80.000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B066F5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6AC596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AD48FB" w:rsidRPr="00E321CE" w14:paraId="25AD6920" w14:textId="77777777" w:rsidTr="00D35CE8">
        <w:trPr>
          <w:trHeight w:val="51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C2C95F1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bCs/>
              </w:rPr>
            </w:pPr>
            <w:r w:rsidRPr="00E321CE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5810ECD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343.000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1968F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12.000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99563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275.000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4BB99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580.000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D9DC51B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30.000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F858F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80.000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D39663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300.000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3D5332" w14:textId="77777777" w:rsidR="00AD48FB" w:rsidRPr="00E321CE" w:rsidRDefault="00AD48FB" w:rsidP="00D35CE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321CE">
              <w:rPr>
                <w:rFonts w:ascii="Arial" w:hAnsi="Arial" w:cs="Arial"/>
                <w:b/>
                <w:color w:val="FF0000"/>
              </w:rPr>
              <w:t>800.000</w:t>
            </w:r>
          </w:p>
        </w:tc>
      </w:tr>
    </w:tbl>
    <w:p w14:paraId="08A6C0CD" w14:textId="77777777" w:rsidR="00AD48FB" w:rsidRPr="00A63882" w:rsidRDefault="00AD48FB" w:rsidP="00AD48FB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003F3997" w14:textId="77777777" w:rsidR="00AD48FB" w:rsidRPr="00A63882" w:rsidRDefault="00AD48FB" w:rsidP="00AD48FB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1491036A" w14:textId="77777777" w:rsidR="00AD48FB" w:rsidRPr="00A63882" w:rsidRDefault="00AD48FB" w:rsidP="00AD48FB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1A3CBDC6" w14:textId="77777777" w:rsidR="00AD48FB" w:rsidRPr="00A63882" w:rsidRDefault="00AD48FB" w:rsidP="00AD48FB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2749029E" w14:textId="77777777" w:rsidR="00AD48FB" w:rsidRPr="00A63882" w:rsidRDefault="00AD48FB" w:rsidP="00AD48FB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0429DABF" w14:textId="77777777" w:rsidR="00E321CE" w:rsidRDefault="00E321CE" w:rsidP="00AD48FB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  <w:sectPr w:rsidR="00E321CE" w:rsidSect="00406B00"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902" w:right="851" w:bottom="902" w:left="992" w:header="284" w:footer="284" w:gutter="0"/>
          <w:cols w:space="720"/>
          <w:docGrid w:linePitch="272"/>
        </w:sectPr>
      </w:pPr>
    </w:p>
    <w:p w14:paraId="36F64172" w14:textId="77777777" w:rsidR="00AD48FB" w:rsidRPr="00A63882" w:rsidRDefault="00AD48FB" w:rsidP="00AD48FB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81D29EF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pPr w:leftFromText="141" w:rightFromText="141" w:vertAnchor="page" w:horzAnchor="margin" w:tblpX="959" w:tblpY="1411"/>
        <w:tblW w:w="13387" w:type="dxa"/>
        <w:tblLook w:val="04A0" w:firstRow="1" w:lastRow="0" w:firstColumn="1" w:lastColumn="0" w:noHBand="0" w:noVBand="1"/>
      </w:tblPr>
      <w:tblGrid>
        <w:gridCol w:w="2829"/>
        <w:gridCol w:w="1114"/>
        <w:gridCol w:w="1322"/>
        <w:gridCol w:w="1202"/>
        <w:gridCol w:w="1123"/>
        <w:gridCol w:w="1283"/>
        <w:gridCol w:w="1125"/>
        <w:gridCol w:w="1123"/>
        <w:gridCol w:w="1116"/>
        <w:gridCol w:w="1150"/>
      </w:tblGrid>
      <w:tr w:rsidR="00AD48FB" w:rsidRPr="00A63882" w14:paraId="393C0FE1" w14:textId="77777777" w:rsidTr="00D35CE8">
        <w:tc>
          <w:tcPr>
            <w:tcW w:w="2837" w:type="dxa"/>
            <w:vMerge w:val="restart"/>
            <w:vAlign w:val="center"/>
          </w:tcPr>
          <w:p w14:paraId="71DEA0D2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BALANÇO PATRIMONIAL</w:t>
            </w:r>
          </w:p>
        </w:tc>
        <w:tc>
          <w:tcPr>
            <w:tcW w:w="1116" w:type="dxa"/>
            <w:vMerge w:val="restart"/>
            <w:vAlign w:val="center"/>
          </w:tcPr>
          <w:p w14:paraId="04CC80D1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Saldo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8303" w:type="dxa"/>
            <w:gridSpan w:val="7"/>
            <w:vAlign w:val="center"/>
          </w:tcPr>
          <w:p w14:paraId="34769463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Transações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por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letra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)</w:t>
            </w:r>
          </w:p>
        </w:tc>
        <w:tc>
          <w:tcPr>
            <w:tcW w:w="1131" w:type="dxa"/>
            <w:vMerge w:val="restart"/>
            <w:vAlign w:val="center"/>
          </w:tcPr>
          <w:p w14:paraId="4427783A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Saldo final</w:t>
            </w:r>
          </w:p>
        </w:tc>
      </w:tr>
      <w:tr w:rsidR="00AD48FB" w:rsidRPr="00A63882" w14:paraId="71C06B70" w14:textId="77777777" w:rsidTr="00D35CE8">
        <w:tc>
          <w:tcPr>
            <w:tcW w:w="2837" w:type="dxa"/>
            <w:vMerge/>
          </w:tcPr>
          <w:p w14:paraId="5039F72A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16" w:type="dxa"/>
            <w:vMerge/>
          </w:tcPr>
          <w:p w14:paraId="5ACBEA96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vAlign w:val="center"/>
          </w:tcPr>
          <w:p w14:paraId="5BF35EA6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(a)</w:t>
            </w:r>
          </w:p>
        </w:tc>
        <w:tc>
          <w:tcPr>
            <w:tcW w:w="1203" w:type="dxa"/>
            <w:vAlign w:val="center"/>
          </w:tcPr>
          <w:p w14:paraId="2282DE33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(b)</w:t>
            </w:r>
          </w:p>
        </w:tc>
        <w:tc>
          <w:tcPr>
            <w:tcW w:w="1124" w:type="dxa"/>
            <w:vAlign w:val="center"/>
          </w:tcPr>
          <w:p w14:paraId="1193007B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(c)</w:t>
            </w:r>
          </w:p>
        </w:tc>
        <w:tc>
          <w:tcPr>
            <w:tcW w:w="1284" w:type="dxa"/>
            <w:vAlign w:val="center"/>
          </w:tcPr>
          <w:p w14:paraId="4F8619C4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(d)</w:t>
            </w:r>
          </w:p>
        </w:tc>
        <w:tc>
          <w:tcPr>
            <w:tcW w:w="1126" w:type="dxa"/>
            <w:vAlign w:val="center"/>
          </w:tcPr>
          <w:p w14:paraId="66975F0D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(e)</w:t>
            </w:r>
          </w:p>
        </w:tc>
        <w:tc>
          <w:tcPr>
            <w:tcW w:w="1124" w:type="dxa"/>
            <w:vAlign w:val="center"/>
          </w:tcPr>
          <w:p w14:paraId="5826504F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(f)</w:t>
            </w:r>
          </w:p>
        </w:tc>
        <w:tc>
          <w:tcPr>
            <w:tcW w:w="1118" w:type="dxa"/>
            <w:vAlign w:val="center"/>
          </w:tcPr>
          <w:p w14:paraId="50E3D7B1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(g)</w:t>
            </w:r>
          </w:p>
        </w:tc>
        <w:tc>
          <w:tcPr>
            <w:tcW w:w="1131" w:type="dxa"/>
            <w:vMerge/>
            <w:vAlign w:val="center"/>
          </w:tcPr>
          <w:p w14:paraId="4FD677D8" w14:textId="77777777" w:rsidR="00AD48FB" w:rsidRPr="00A63882" w:rsidRDefault="00AD48FB" w:rsidP="00D35CE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AD48FB" w:rsidRPr="00A63882" w14:paraId="7DEB82BA" w14:textId="77777777" w:rsidTr="00D35CE8">
        <w:tc>
          <w:tcPr>
            <w:tcW w:w="2837" w:type="dxa"/>
          </w:tcPr>
          <w:p w14:paraId="7DE69CF2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</w:p>
        </w:tc>
        <w:tc>
          <w:tcPr>
            <w:tcW w:w="1116" w:type="dxa"/>
          </w:tcPr>
          <w:p w14:paraId="131FFA76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4CD82EC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03" w:type="dxa"/>
          </w:tcPr>
          <w:p w14:paraId="1C882F3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2F88020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0FC3D25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6" w:type="dxa"/>
          </w:tcPr>
          <w:p w14:paraId="6668313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4635B36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18" w:type="dxa"/>
          </w:tcPr>
          <w:p w14:paraId="1530196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1" w:type="dxa"/>
          </w:tcPr>
          <w:p w14:paraId="714BA45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AD48FB" w:rsidRPr="00A63882" w14:paraId="79AF63D9" w14:textId="77777777" w:rsidTr="00D35CE8">
        <w:tc>
          <w:tcPr>
            <w:tcW w:w="2837" w:type="dxa"/>
          </w:tcPr>
          <w:p w14:paraId="4F03088A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Ativo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16" w:type="dxa"/>
          </w:tcPr>
          <w:p w14:paraId="426B706C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2EC4B45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800.000</w:t>
            </w:r>
          </w:p>
        </w:tc>
        <w:tc>
          <w:tcPr>
            <w:tcW w:w="1203" w:type="dxa"/>
          </w:tcPr>
          <w:p w14:paraId="4B47C7B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(500.000)</w:t>
            </w:r>
          </w:p>
        </w:tc>
        <w:tc>
          <w:tcPr>
            <w:tcW w:w="1124" w:type="dxa"/>
          </w:tcPr>
          <w:p w14:paraId="1BC5D4A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280.000</w:t>
            </w:r>
          </w:p>
        </w:tc>
        <w:tc>
          <w:tcPr>
            <w:tcW w:w="1284" w:type="dxa"/>
          </w:tcPr>
          <w:p w14:paraId="0F7CF43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(250.000)</w:t>
            </w:r>
          </w:p>
        </w:tc>
        <w:tc>
          <w:tcPr>
            <w:tcW w:w="1126" w:type="dxa"/>
          </w:tcPr>
          <w:p w14:paraId="47B10BF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6E24C87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300.000</w:t>
            </w:r>
          </w:p>
        </w:tc>
        <w:tc>
          <w:tcPr>
            <w:tcW w:w="1118" w:type="dxa"/>
          </w:tcPr>
          <w:p w14:paraId="142C416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31" w:type="dxa"/>
          </w:tcPr>
          <w:p w14:paraId="00D4AAF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630.000 </w:t>
            </w:r>
          </w:p>
        </w:tc>
      </w:tr>
      <w:tr w:rsidR="00AD48FB" w:rsidRPr="00A63882" w14:paraId="5C86FD47" w14:textId="77777777" w:rsidTr="00D35CE8">
        <w:tc>
          <w:tcPr>
            <w:tcW w:w="2837" w:type="dxa"/>
          </w:tcPr>
          <w:p w14:paraId="58967CC9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Caixa</w:t>
            </w:r>
          </w:p>
        </w:tc>
        <w:tc>
          <w:tcPr>
            <w:tcW w:w="1116" w:type="dxa"/>
          </w:tcPr>
          <w:p w14:paraId="203E0144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05C343C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800.000</w:t>
            </w:r>
          </w:p>
        </w:tc>
        <w:tc>
          <w:tcPr>
            <w:tcW w:w="1203" w:type="dxa"/>
          </w:tcPr>
          <w:p w14:paraId="2F0CEED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(500.000)</w:t>
            </w:r>
          </w:p>
        </w:tc>
        <w:tc>
          <w:tcPr>
            <w:tcW w:w="1124" w:type="dxa"/>
          </w:tcPr>
          <w:p w14:paraId="1E342A2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84" w:type="dxa"/>
          </w:tcPr>
          <w:p w14:paraId="5242689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(245.000)</w:t>
            </w:r>
          </w:p>
        </w:tc>
        <w:tc>
          <w:tcPr>
            <w:tcW w:w="1126" w:type="dxa"/>
          </w:tcPr>
          <w:p w14:paraId="58B3792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(12.000)</w:t>
            </w:r>
          </w:p>
        </w:tc>
        <w:tc>
          <w:tcPr>
            <w:tcW w:w="1124" w:type="dxa"/>
          </w:tcPr>
          <w:p w14:paraId="783C3A5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300.000</w:t>
            </w:r>
          </w:p>
        </w:tc>
        <w:tc>
          <w:tcPr>
            <w:tcW w:w="1118" w:type="dxa"/>
          </w:tcPr>
          <w:p w14:paraId="39960B2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1" w:type="dxa"/>
          </w:tcPr>
          <w:p w14:paraId="4C365C7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343.000 </w:t>
            </w:r>
          </w:p>
        </w:tc>
      </w:tr>
      <w:tr w:rsidR="00AD48FB" w:rsidRPr="00A63882" w14:paraId="2D99DB5C" w14:textId="77777777" w:rsidTr="00D35CE8">
        <w:tc>
          <w:tcPr>
            <w:tcW w:w="2837" w:type="dxa"/>
          </w:tcPr>
          <w:p w14:paraId="41AF6CC7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Estoques</w:t>
            </w:r>
          </w:p>
        </w:tc>
        <w:tc>
          <w:tcPr>
            <w:tcW w:w="1116" w:type="dxa"/>
          </w:tcPr>
          <w:p w14:paraId="01ECDBEC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24" w:type="dxa"/>
          </w:tcPr>
          <w:p w14:paraId="76BDA71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</w:tcPr>
          <w:p w14:paraId="64C07D6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47975A4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280.000</w:t>
            </w:r>
          </w:p>
        </w:tc>
        <w:tc>
          <w:tcPr>
            <w:tcW w:w="1284" w:type="dxa"/>
          </w:tcPr>
          <w:p w14:paraId="146FB77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(5.000)</w:t>
            </w:r>
          </w:p>
        </w:tc>
        <w:tc>
          <w:tcPr>
            <w:tcW w:w="1126" w:type="dxa"/>
          </w:tcPr>
          <w:p w14:paraId="1CDEA10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23D578D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18" w:type="dxa"/>
          </w:tcPr>
          <w:p w14:paraId="4F89B96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1" w:type="dxa"/>
          </w:tcPr>
          <w:p w14:paraId="71999FF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275.000 </w:t>
            </w:r>
          </w:p>
        </w:tc>
      </w:tr>
      <w:tr w:rsidR="00AD48FB" w:rsidRPr="00A63882" w14:paraId="2E07F19D" w14:textId="77777777" w:rsidTr="00D35CE8">
        <w:tc>
          <w:tcPr>
            <w:tcW w:w="2837" w:type="dxa"/>
          </w:tcPr>
          <w:p w14:paraId="0281272D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Seguros pagos antecipados</w:t>
            </w:r>
          </w:p>
        </w:tc>
        <w:tc>
          <w:tcPr>
            <w:tcW w:w="1116" w:type="dxa"/>
          </w:tcPr>
          <w:p w14:paraId="2FC89927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24" w:type="dxa"/>
          </w:tcPr>
          <w:p w14:paraId="3DA842A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</w:tcPr>
          <w:p w14:paraId="7B1247E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075D421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84" w:type="dxa"/>
          </w:tcPr>
          <w:p w14:paraId="1FBCFF7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6" w:type="dxa"/>
          </w:tcPr>
          <w:p w14:paraId="30A137E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12.000</w:t>
            </w:r>
          </w:p>
        </w:tc>
        <w:tc>
          <w:tcPr>
            <w:tcW w:w="1124" w:type="dxa"/>
          </w:tcPr>
          <w:p w14:paraId="33EB1B5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18" w:type="dxa"/>
          </w:tcPr>
          <w:p w14:paraId="5D84EB2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1" w:type="dxa"/>
          </w:tcPr>
          <w:p w14:paraId="4F3E8F3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12.000 </w:t>
            </w:r>
          </w:p>
        </w:tc>
      </w:tr>
      <w:tr w:rsidR="00AD48FB" w:rsidRPr="00A63882" w14:paraId="15962921" w14:textId="77777777" w:rsidTr="00D35CE8">
        <w:tc>
          <w:tcPr>
            <w:tcW w:w="2837" w:type="dxa"/>
          </w:tcPr>
          <w:p w14:paraId="01CCF153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Ativo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Não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16" w:type="dxa"/>
          </w:tcPr>
          <w:p w14:paraId="2E52B619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3620B8B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203" w:type="dxa"/>
          </w:tcPr>
          <w:p w14:paraId="205B614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500.000</w:t>
            </w:r>
          </w:p>
        </w:tc>
        <w:tc>
          <w:tcPr>
            <w:tcW w:w="1124" w:type="dxa"/>
          </w:tcPr>
          <w:p w14:paraId="6CB0CDD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284" w:type="dxa"/>
          </w:tcPr>
          <w:p w14:paraId="55D5AF8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6" w:type="dxa"/>
          </w:tcPr>
          <w:p w14:paraId="01BAF88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7CDE096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18" w:type="dxa"/>
          </w:tcPr>
          <w:p w14:paraId="6D1B4F2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80.000</w:t>
            </w:r>
          </w:p>
        </w:tc>
        <w:tc>
          <w:tcPr>
            <w:tcW w:w="1131" w:type="dxa"/>
          </w:tcPr>
          <w:p w14:paraId="4BB90F8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580.000 </w:t>
            </w:r>
          </w:p>
        </w:tc>
      </w:tr>
      <w:tr w:rsidR="00AD48FB" w:rsidRPr="00A63882" w14:paraId="00E4DE08" w14:textId="77777777" w:rsidTr="00D35CE8">
        <w:tc>
          <w:tcPr>
            <w:tcW w:w="2837" w:type="dxa"/>
          </w:tcPr>
          <w:p w14:paraId="3CB4A477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Terrenos</w:t>
            </w:r>
            <w:proofErr w:type="spellEnd"/>
          </w:p>
        </w:tc>
        <w:tc>
          <w:tcPr>
            <w:tcW w:w="1116" w:type="dxa"/>
          </w:tcPr>
          <w:p w14:paraId="79163C06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6509A75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</w:tcPr>
          <w:p w14:paraId="3E669E4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50.000</w:t>
            </w:r>
          </w:p>
        </w:tc>
        <w:tc>
          <w:tcPr>
            <w:tcW w:w="1124" w:type="dxa"/>
          </w:tcPr>
          <w:p w14:paraId="01D327E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84" w:type="dxa"/>
          </w:tcPr>
          <w:p w14:paraId="1CAE39B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6" w:type="dxa"/>
          </w:tcPr>
          <w:p w14:paraId="62E8B37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1439BD7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18" w:type="dxa"/>
          </w:tcPr>
          <w:p w14:paraId="0627356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1" w:type="dxa"/>
          </w:tcPr>
          <w:p w14:paraId="2938BE2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50.000 </w:t>
            </w:r>
          </w:p>
        </w:tc>
      </w:tr>
      <w:tr w:rsidR="00AD48FB" w:rsidRPr="00A63882" w14:paraId="0CAD39AC" w14:textId="77777777" w:rsidTr="00D35CE8">
        <w:tc>
          <w:tcPr>
            <w:tcW w:w="2837" w:type="dxa"/>
          </w:tcPr>
          <w:p w14:paraId="67267AEC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Edifícios</w:t>
            </w:r>
            <w:proofErr w:type="spellEnd"/>
          </w:p>
        </w:tc>
        <w:tc>
          <w:tcPr>
            <w:tcW w:w="1116" w:type="dxa"/>
          </w:tcPr>
          <w:p w14:paraId="4A469B68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11C4CAC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</w:tcPr>
          <w:p w14:paraId="45A3567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450.000</w:t>
            </w:r>
          </w:p>
        </w:tc>
        <w:tc>
          <w:tcPr>
            <w:tcW w:w="1124" w:type="dxa"/>
          </w:tcPr>
          <w:p w14:paraId="26399D0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84" w:type="dxa"/>
          </w:tcPr>
          <w:p w14:paraId="0B48ED8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6" w:type="dxa"/>
          </w:tcPr>
          <w:p w14:paraId="07CE314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0C45890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18" w:type="dxa"/>
          </w:tcPr>
          <w:p w14:paraId="62A76EC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1" w:type="dxa"/>
          </w:tcPr>
          <w:p w14:paraId="4C524EF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450.000 </w:t>
            </w:r>
          </w:p>
        </w:tc>
      </w:tr>
      <w:tr w:rsidR="00AD48FB" w:rsidRPr="00A63882" w14:paraId="64606300" w14:textId="77777777" w:rsidTr="00D35CE8">
        <w:tc>
          <w:tcPr>
            <w:tcW w:w="2837" w:type="dxa"/>
          </w:tcPr>
          <w:p w14:paraId="6C8A3554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Equipamentos</w:t>
            </w:r>
            <w:proofErr w:type="spellEnd"/>
          </w:p>
        </w:tc>
        <w:tc>
          <w:tcPr>
            <w:tcW w:w="1116" w:type="dxa"/>
          </w:tcPr>
          <w:p w14:paraId="0D2CBA0D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07EA32C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</w:tcPr>
          <w:p w14:paraId="3EABD78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61778BC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84" w:type="dxa"/>
          </w:tcPr>
          <w:p w14:paraId="423A9DF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6" w:type="dxa"/>
          </w:tcPr>
          <w:p w14:paraId="5DCC22C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7B5E9EF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18" w:type="dxa"/>
          </w:tcPr>
          <w:p w14:paraId="7804EA1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80.000</w:t>
            </w:r>
          </w:p>
        </w:tc>
        <w:tc>
          <w:tcPr>
            <w:tcW w:w="1131" w:type="dxa"/>
          </w:tcPr>
          <w:p w14:paraId="6F95E43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 xml:space="preserve"> 80.000 </w:t>
            </w:r>
          </w:p>
        </w:tc>
      </w:tr>
      <w:tr w:rsidR="00AD48FB" w:rsidRPr="00A63882" w14:paraId="0E5D8295" w14:textId="77777777" w:rsidTr="00D35CE8">
        <w:tc>
          <w:tcPr>
            <w:tcW w:w="2837" w:type="dxa"/>
          </w:tcPr>
          <w:p w14:paraId="60C2D52F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Total de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ativos</w:t>
            </w:r>
            <w:proofErr w:type="spellEnd"/>
          </w:p>
        </w:tc>
        <w:tc>
          <w:tcPr>
            <w:tcW w:w="1116" w:type="dxa"/>
          </w:tcPr>
          <w:p w14:paraId="2D795247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22563E5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800.000</w:t>
            </w:r>
          </w:p>
        </w:tc>
        <w:tc>
          <w:tcPr>
            <w:tcW w:w="1203" w:type="dxa"/>
          </w:tcPr>
          <w:p w14:paraId="61A2738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30381AA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280.000</w:t>
            </w:r>
          </w:p>
        </w:tc>
        <w:tc>
          <w:tcPr>
            <w:tcW w:w="1284" w:type="dxa"/>
          </w:tcPr>
          <w:p w14:paraId="7362589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(250.000)</w:t>
            </w:r>
          </w:p>
        </w:tc>
        <w:tc>
          <w:tcPr>
            <w:tcW w:w="1126" w:type="dxa"/>
          </w:tcPr>
          <w:p w14:paraId="1EEEA63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446AD5A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300.000</w:t>
            </w:r>
          </w:p>
        </w:tc>
        <w:tc>
          <w:tcPr>
            <w:tcW w:w="1118" w:type="dxa"/>
          </w:tcPr>
          <w:p w14:paraId="519373C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80.000</w:t>
            </w:r>
          </w:p>
        </w:tc>
        <w:tc>
          <w:tcPr>
            <w:tcW w:w="1131" w:type="dxa"/>
          </w:tcPr>
          <w:p w14:paraId="20CDB31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1.210.000 </w:t>
            </w:r>
          </w:p>
        </w:tc>
      </w:tr>
      <w:tr w:rsidR="00AD48FB" w:rsidRPr="00A63882" w14:paraId="04078220" w14:textId="77777777" w:rsidTr="00D35CE8">
        <w:tc>
          <w:tcPr>
            <w:tcW w:w="2837" w:type="dxa"/>
          </w:tcPr>
          <w:p w14:paraId="34674B32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 &amp; PL</w:t>
            </w:r>
          </w:p>
        </w:tc>
        <w:tc>
          <w:tcPr>
            <w:tcW w:w="1116" w:type="dxa"/>
          </w:tcPr>
          <w:p w14:paraId="79BC986C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5330709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203" w:type="dxa"/>
          </w:tcPr>
          <w:p w14:paraId="045BB5A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4D54CA5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284" w:type="dxa"/>
          </w:tcPr>
          <w:p w14:paraId="48E3636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26" w:type="dxa"/>
          </w:tcPr>
          <w:p w14:paraId="5669C45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329EB1A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18" w:type="dxa"/>
          </w:tcPr>
          <w:p w14:paraId="0D11F7F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1" w:type="dxa"/>
          </w:tcPr>
          <w:p w14:paraId="0561625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AD48FB" w:rsidRPr="00A63882" w14:paraId="3C542A9E" w14:textId="77777777" w:rsidTr="00D35CE8">
        <w:tc>
          <w:tcPr>
            <w:tcW w:w="2837" w:type="dxa"/>
          </w:tcPr>
          <w:p w14:paraId="2F17AE2A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16" w:type="dxa"/>
          </w:tcPr>
          <w:p w14:paraId="3A813F00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0B5AB04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203" w:type="dxa"/>
          </w:tcPr>
          <w:p w14:paraId="31286B8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76B10F0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280.000</w:t>
            </w:r>
          </w:p>
        </w:tc>
        <w:tc>
          <w:tcPr>
            <w:tcW w:w="1284" w:type="dxa"/>
          </w:tcPr>
          <w:p w14:paraId="019B41B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(250.000)</w:t>
            </w:r>
          </w:p>
        </w:tc>
        <w:tc>
          <w:tcPr>
            <w:tcW w:w="1126" w:type="dxa"/>
          </w:tcPr>
          <w:p w14:paraId="3C35A53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7110C3C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18" w:type="dxa"/>
          </w:tcPr>
          <w:p w14:paraId="2B331AC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80.000</w:t>
            </w:r>
          </w:p>
        </w:tc>
        <w:tc>
          <w:tcPr>
            <w:tcW w:w="1131" w:type="dxa"/>
          </w:tcPr>
          <w:p w14:paraId="6296555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110.000</w:t>
            </w:r>
          </w:p>
        </w:tc>
      </w:tr>
      <w:tr w:rsidR="00AD48FB" w:rsidRPr="00A63882" w14:paraId="58FB0141" w14:textId="77777777" w:rsidTr="00D35CE8">
        <w:tc>
          <w:tcPr>
            <w:tcW w:w="2837" w:type="dxa"/>
          </w:tcPr>
          <w:p w14:paraId="03F3C499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Fornecedores</w:t>
            </w:r>
            <w:proofErr w:type="spellEnd"/>
          </w:p>
        </w:tc>
        <w:tc>
          <w:tcPr>
            <w:tcW w:w="1116" w:type="dxa"/>
          </w:tcPr>
          <w:p w14:paraId="39C9C2DA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0C44F18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</w:tcPr>
          <w:p w14:paraId="4BF3653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537EFB9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280.000</w:t>
            </w:r>
          </w:p>
        </w:tc>
        <w:tc>
          <w:tcPr>
            <w:tcW w:w="1284" w:type="dxa"/>
          </w:tcPr>
          <w:p w14:paraId="4987DA4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(250.000)</w:t>
            </w:r>
          </w:p>
        </w:tc>
        <w:tc>
          <w:tcPr>
            <w:tcW w:w="1126" w:type="dxa"/>
          </w:tcPr>
          <w:p w14:paraId="7BCDB59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1DBDA12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18" w:type="dxa"/>
          </w:tcPr>
          <w:p w14:paraId="0EDD247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1" w:type="dxa"/>
          </w:tcPr>
          <w:p w14:paraId="54CD09B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30.000</w:t>
            </w:r>
          </w:p>
        </w:tc>
      </w:tr>
      <w:tr w:rsidR="00AD48FB" w:rsidRPr="00A63882" w14:paraId="50A26595" w14:textId="77777777" w:rsidTr="00D35CE8">
        <w:tc>
          <w:tcPr>
            <w:tcW w:w="2837" w:type="dxa"/>
          </w:tcPr>
          <w:p w14:paraId="306C0EE7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Nota </w:t>
            </w: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Promissória</w:t>
            </w:r>
            <w:proofErr w:type="spellEnd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116" w:type="dxa"/>
          </w:tcPr>
          <w:p w14:paraId="3C848A29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43B5235B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</w:tcPr>
          <w:p w14:paraId="171A397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641A86A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84" w:type="dxa"/>
          </w:tcPr>
          <w:p w14:paraId="68ACB65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6" w:type="dxa"/>
          </w:tcPr>
          <w:p w14:paraId="44DD1E1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71D878C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18" w:type="dxa"/>
          </w:tcPr>
          <w:p w14:paraId="189E400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80.000</w:t>
            </w:r>
          </w:p>
        </w:tc>
        <w:tc>
          <w:tcPr>
            <w:tcW w:w="1131" w:type="dxa"/>
          </w:tcPr>
          <w:p w14:paraId="0A0A852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80.000</w:t>
            </w:r>
          </w:p>
        </w:tc>
      </w:tr>
      <w:tr w:rsidR="00AD48FB" w:rsidRPr="00A63882" w14:paraId="2971C209" w14:textId="77777777" w:rsidTr="00D35CE8">
        <w:tc>
          <w:tcPr>
            <w:tcW w:w="2837" w:type="dxa"/>
          </w:tcPr>
          <w:p w14:paraId="011FE51E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Não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116" w:type="dxa"/>
          </w:tcPr>
          <w:p w14:paraId="3FA55729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450DA0A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203" w:type="dxa"/>
          </w:tcPr>
          <w:p w14:paraId="36D8128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1A4BE7A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284" w:type="dxa"/>
          </w:tcPr>
          <w:p w14:paraId="6D02383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6" w:type="dxa"/>
          </w:tcPr>
          <w:p w14:paraId="0932CA2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7C821AE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300.000</w:t>
            </w:r>
          </w:p>
        </w:tc>
        <w:tc>
          <w:tcPr>
            <w:tcW w:w="1118" w:type="dxa"/>
          </w:tcPr>
          <w:p w14:paraId="264ED68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31" w:type="dxa"/>
          </w:tcPr>
          <w:p w14:paraId="3987CA8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300.000</w:t>
            </w:r>
          </w:p>
        </w:tc>
      </w:tr>
      <w:tr w:rsidR="00AD48FB" w:rsidRPr="00A63882" w14:paraId="5014BB54" w14:textId="77777777" w:rsidTr="00D35CE8">
        <w:tc>
          <w:tcPr>
            <w:tcW w:w="2837" w:type="dxa"/>
          </w:tcPr>
          <w:p w14:paraId="0C2DAC10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Empréstimos</w:t>
            </w:r>
            <w:proofErr w:type="spellEnd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116" w:type="dxa"/>
          </w:tcPr>
          <w:p w14:paraId="4F2E9EA7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4A895963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</w:tcPr>
          <w:p w14:paraId="12371A5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66F91F6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84" w:type="dxa"/>
          </w:tcPr>
          <w:p w14:paraId="7E361F3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6" w:type="dxa"/>
          </w:tcPr>
          <w:p w14:paraId="7D592DD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613F8FDA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300.000</w:t>
            </w:r>
          </w:p>
        </w:tc>
        <w:tc>
          <w:tcPr>
            <w:tcW w:w="1118" w:type="dxa"/>
          </w:tcPr>
          <w:p w14:paraId="5E7E91C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1" w:type="dxa"/>
          </w:tcPr>
          <w:p w14:paraId="38AC967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300.000</w:t>
            </w:r>
          </w:p>
        </w:tc>
      </w:tr>
      <w:tr w:rsidR="00AD48FB" w:rsidRPr="00A63882" w14:paraId="4ACE5ED5" w14:textId="77777777" w:rsidTr="00D35CE8">
        <w:tc>
          <w:tcPr>
            <w:tcW w:w="2837" w:type="dxa"/>
          </w:tcPr>
          <w:p w14:paraId="46636187" w14:textId="77777777" w:rsidR="00AD48FB" w:rsidRPr="00A63882" w:rsidRDefault="00AD48FB" w:rsidP="00D35CE8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Patrimônio</w:t>
            </w:r>
            <w:proofErr w:type="spellEnd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882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116" w:type="dxa"/>
          </w:tcPr>
          <w:p w14:paraId="6DA153FA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611F992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800.000</w:t>
            </w:r>
          </w:p>
        </w:tc>
        <w:tc>
          <w:tcPr>
            <w:tcW w:w="1203" w:type="dxa"/>
          </w:tcPr>
          <w:p w14:paraId="1443466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73F0EA6E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284" w:type="dxa"/>
          </w:tcPr>
          <w:p w14:paraId="7C5E785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6" w:type="dxa"/>
          </w:tcPr>
          <w:p w14:paraId="4F3AAD1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190F3A5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18" w:type="dxa"/>
          </w:tcPr>
          <w:p w14:paraId="783D5C5D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31" w:type="dxa"/>
          </w:tcPr>
          <w:p w14:paraId="650D504C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800.000</w:t>
            </w:r>
          </w:p>
        </w:tc>
      </w:tr>
      <w:tr w:rsidR="00AD48FB" w:rsidRPr="00A63882" w14:paraId="0EFBCF53" w14:textId="77777777" w:rsidTr="00D35CE8">
        <w:tc>
          <w:tcPr>
            <w:tcW w:w="2837" w:type="dxa"/>
          </w:tcPr>
          <w:p w14:paraId="6A18E871" w14:textId="77777777" w:rsidR="00AD48FB" w:rsidRPr="00A63882" w:rsidRDefault="00AD48FB" w:rsidP="00D35CE8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Capital</w:t>
            </w:r>
          </w:p>
        </w:tc>
        <w:tc>
          <w:tcPr>
            <w:tcW w:w="1116" w:type="dxa"/>
          </w:tcPr>
          <w:p w14:paraId="589A39CD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2FA845E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800.000</w:t>
            </w:r>
          </w:p>
        </w:tc>
        <w:tc>
          <w:tcPr>
            <w:tcW w:w="1203" w:type="dxa"/>
          </w:tcPr>
          <w:p w14:paraId="658DFC31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1310BEC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84" w:type="dxa"/>
          </w:tcPr>
          <w:p w14:paraId="04732C5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6" w:type="dxa"/>
          </w:tcPr>
          <w:p w14:paraId="5177BB0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4" w:type="dxa"/>
          </w:tcPr>
          <w:p w14:paraId="794DC2D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18" w:type="dxa"/>
          </w:tcPr>
          <w:p w14:paraId="3738BC20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1" w:type="dxa"/>
          </w:tcPr>
          <w:p w14:paraId="1695E195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color w:val="FF0000"/>
                <w:sz w:val="22"/>
                <w:szCs w:val="22"/>
              </w:rPr>
              <w:t>800.000</w:t>
            </w:r>
          </w:p>
        </w:tc>
      </w:tr>
      <w:tr w:rsidR="00AD48FB" w:rsidRPr="00A63882" w14:paraId="68DFBB94" w14:textId="77777777" w:rsidTr="00D35CE8">
        <w:tc>
          <w:tcPr>
            <w:tcW w:w="2837" w:type="dxa"/>
          </w:tcPr>
          <w:p w14:paraId="6D4D4D7C" w14:textId="77777777" w:rsidR="00AD48FB" w:rsidRPr="00A63882" w:rsidRDefault="00AD48FB" w:rsidP="00D35CE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</w:t>
            </w:r>
            <w:proofErr w:type="spellEnd"/>
            <w:r w:rsidRPr="00A6388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&amp; PL</w:t>
            </w:r>
          </w:p>
        </w:tc>
        <w:tc>
          <w:tcPr>
            <w:tcW w:w="1116" w:type="dxa"/>
          </w:tcPr>
          <w:p w14:paraId="49A27FF0" w14:textId="77777777" w:rsidR="00AD48FB" w:rsidRPr="00A63882" w:rsidRDefault="00AD48FB" w:rsidP="00D35CE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</w:tcPr>
          <w:p w14:paraId="7A12F79F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800.000</w:t>
            </w:r>
          </w:p>
        </w:tc>
        <w:tc>
          <w:tcPr>
            <w:tcW w:w="1203" w:type="dxa"/>
          </w:tcPr>
          <w:p w14:paraId="44B27C02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0E4C2C46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280.000</w:t>
            </w:r>
          </w:p>
        </w:tc>
        <w:tc>
          <w:tcPr>
            <w:tcW w:w="1284" w:type="dxa"/>
          </w:tcPr>
          <w:p w14:paraId="1B4B413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(250.000)</w:t>
            </w:r>
          </w:p>
        </w:tc>
        <w:tc>
          <w:tcPr>
            <w:tcW w:w="1126" w:type="dxa"/>
          </w:tcPr>
          <w:p w14:paraId="31118EE8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-</w:t>
            </w:r>
          </w:p>
        </w:tc>
        <w:tc>
          <w:tcPr>
            <w:tcW w:w="1124" w:type="dxa"/>
          </w:tcPr>
          <w:p w14:paraId="09A42F67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300.000</w:t>
            </w:r>
          </w:p>
        </w:tc>
        <w:tc>
          <w:tcPr>
            <w:tcW w:w="1118" w:type="dxa"/>
          </w:tcPr>
          <w:p w14:paraId="7ABB4314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80.000</w:t>
            </w:r>
          </w:p>
        </w:tc>
        <w:tc>
          <w:tcPr>
            <w:tcW w:w="1131" w:type="dxa"/>
          </w:tcPr>
          <w:p w14:paraId="7D094D19" w14:textId="77777777" w:rsidR="00AD48FB" w:rsidRPr="00A63882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1.210.000</w:t>
            </w:r>
          </w:p>
        </w:tc>
      </w:tr>
    </w:tbl>
    <w:p w14:paraId="6A2C1493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381E3640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7A140FD6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6EB075BB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02A183D8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094BA128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35722B0A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77E9EF3E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648C1F86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6EA23736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  <w:lang w:val="en-US"/>
        </w:rPr>
      </w:pPr>
    </w:p>
    <w:p w14:paraId="602D0328" w14:textId="77777777" w:rsidR="00AD48FB" w:rsidRPr="00A63882" w:rsidRDefault="00AD48FB" w:rsidP="00AD48FB">
      <w:pPr>
        <w:ind w:left="1080"/>
        <w:rPr>
          <w:rFonts w:ascii="Arial" w:hAnsi="Arial" w:cs="Arial"/>
          <w:sz w:val="22"/>
          <w:szCs w:val="22"/>
          <w:lang w:val="en-US"/>
        </w:rPr>
      </w:pPr>
    </w:p>
    <w:p w14:paraId="39DF0F24" w14:textId="77777777" w:rsidR="00AD48FB" w:rsidRPr="00A63882" w:rsidRDefault="00AD48FB" w:rsidP="00AD48FB">
      <w:pPr>
        <w:tabs>
          <w:tab w:val="clear" w:pos="6521"/>
          <w:tab w:val="left" w:pos="851"/>
        </w:tabs>
        <w:rPr>
          <w:rFonts w:ascii="Arial" w:hAnsi="Arial" w:cs="Arial"/>
          <w:sz w:val="22"/>
          <w:szCs w:val="22"/>
        </w:rPr>
      </w:pPr>
    </w:p>
    <w:p w14:paraId="3D54AA5A" w14:textId="77777777" w:rsidR="00AD48FB" w:rsidRPr="00A63882" w:rsidRDefault="00AD48FB" w:rsidP="00AD48FB">
      <w:pPr>
        <w:tabs>
          <w:tab w:val="clear" w:pos="6521"/>
          <w:tab w:val="left" w:pos="851"/>
        </w:tabs>
        <w:rPr>
          <w:rFonts w:ascii="Arial" w:hAnsi="Arial" w:cs="Arial"/>
          <w:sz w:val="22"/>
          <w:szCs w:val="22"/>
        </w:rPr>
      </w:pPr>
    </w:p>
    <w:p w14:paraId="7418031A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583BF66D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0F69A8B7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637A2448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5FCEDA03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1D8E8899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001B1174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297947A3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2CBE1069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128845FE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10F1DD72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29C90C6C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20EE52F1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71F0BADE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3B3DD640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4E513BFA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1D76C0C9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6FCEA620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65C801EC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44FEB4F1" w14:textId="77777777" w:rsidR="00AD48FB" w:rsidRPr="00A63882" w:rsidRDefault="00AD48FB" w:rsidP="00AD48FB">
      <w:pPr>
        <w:tabs>
          <w:tab w:val="clear" w:pos="6521"/>
          <w:tab w:val="left" w:pos="851"/>
        </w:tabs>
        <w:ind w:left="360"/>
        <w:rPr>
          <w:rFonts w:ascii="Arial" w:hAnsi="Arial" w:cs="Arial"/>
          <w:sz w:val="22"/>
          <w:szCs w:val="22"/>
        </w:rPr>
      </w:pPr>
    </w:p>
    <w:p w14:paraId="7A706534" w14:textId="77777777" w:rsidR="00AD48FB" w:rsidRPr="00A63882" w:rsidRDefault="00AD48FB" w:rsidP="00DC4D19">
      <w:pPr>
        <w:pStyle w:val="PargrafodaLista"/>
        <w:numPr>
          <w:ilvl w:val="0"/>
          <w:numId w:val="8"/>
        </w:numPr>
        <w:tabs>
          <w:tab w:val="clear" w:pos="6521"/>
          <w:tab w:val="left" w:pos="851"/>
        </w:tabs>
        <w:ind w:left="714" w:hanging="357"/>
        <w:rPr>
          <w:rFonts w:ascii="Arial" w:hAnsi="Arial" w:cs="Arial"/>
          <w:b/>
          <w:sz w:val="22"/>
          <w:szCs w:val="22"/>
        </w:rPr>
        <w:sectPr w:rsidR="00AD48FB" w:rsidRPr="00A63882" w:rsidSect="00E321CE"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992" w:right="902" w:bottom="1440" w:left="902" w:header="284" w:footer="284" w:gutter="0"/>
          <w:cols w:space="720"/>
          <w:docGrid w:linePitch="272"/>
        </w:sectPr>
      </w:pPr>
    </w:p>
    <w:p w14:paraId="24147C87" w14:textId="77777777" w:rsidR="00E321CE" w:rsidRPr="00A01D90" w:rsidRDefault="00E321CE" w:rsidP="00E321CE">
      <w:pPr>
        <w:pStyle w:val="Estilo2"/>
      </w:pPr>
      <w:bookmarkStart w:id="2" w:name="_Toc128254358"/>
      <w:r w:rsidRPr="00A01D90">
        <w:lastRenderedPageBreak/>
        <w:t xml:space="preserve">Exercícios </w:t>
      </w:r>
      <w:r>
        <w:t>Adicionais</w:t>
      </w:r>
      <w:bookmarkEnd w:id="2"/>
    </w:p>
    <w:p w14:paraId="307A35E7" w14:textId="77777777" w:rsidR="00E321CE" w:rsidRDefault="00E321CE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56E82D08" w14:textId="77777777" w:rsidR="00E321CE" w:rsidRDefault="00E321CE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6D92949C" w14:textId="77777777" w:rsidR="00E321CE" w:rsidRPr="005E7E07" w:rsidRDefault="00E321CE" w:rsidP="00E321CE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Equação do Balanço – efeitos das transações. </w:t>
      </w:r>
      <w:r w:rsidRPr="005E7E07">
        <w:rPr>
          <w:rFonts w:ascii="Arial" w:hAnsi="Arial" w:cs="Arial"/>
          <w:sz w:val="22"/>
          <w:szCs w:val="22"/>
        </w:rPr>
        <w:t>Sr Rent decidiu abrir um negócio de aluguel de carros. No primeiro ano de operação, a entidade reconheceu as seguintes transações:</w:t>
      </w:r>
    </w:p>
    <w:p w14:paraId="2B5C0E53" w14:textId="77777777" w:rsidR="00E321CE" w:rsidRPr="005E7E07" w:rsidRDefault="00E321CE" w:rsidP="00E321CE">
      <w:pPr>
        <w:pStyle w:val="PargrafodaLista"/>
        <w:jc w:val="left"/>
        <w:rPr>
          <w:rFonts w:ascii="Arial" w:hAnsi="Arial" w:cs="Arial"/>
          <w:sz w:val="22"/>
          <w:szCs w:val="22"/>
        </w:rPr>
      </w:pPr>
    </w:p>
    <w:p w14:paraId="059E3E21" w14:textId="77777777" w:rsidR="00E321CE" w:rsidRPr="005E7E07" w:rsidRDefault="00E321CE" w:rsidP="00E321CE">
      <w:pPr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(1) </w:t>
      </w:r>
      <w:r w:rsidRPr="005E7E07">
        <w:rPr>
          <w:rFonts w:ascii="Arial" w:hAnsi="Arial" w:cs="Arial"/>
          <w:sz w:val="22"/>
          <w:szCs w:val="22"/>
        </w:rPr>
        <w:t>Investimento inicial de $ 50.000 em dinheiro para abrir o negócio.</w:t>
      </w:r>
    </w:p>
    <w:p w14:paraId="22C21F67" w14:textId="77777777" w:rsidR="00E321CE" w:rsidRPr="005E7E07" w:rsidRDefault="00E321CE" w:rsidP="00E321CE">
      <w:pPr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(2) </w:t>
      </w:r>
      <w:r w:rsidRPr="005E7E07">
        <w:rPr>
          <w:rFonts w:ascii="Arial" w:hAnsi="Arial" w:cs="Arial"/>
          <w:sz w:val="22"/>
          <w:szCs w:val="22"/>
        </w:rPr>
        <w:t>Compra de um edifício por $ 26.000, a prazo.</w:t>
      </w:r>
    </w:p>
    <w:p w14:paraId="0C3B7ABA" w14:textId="77777777" w:rsidR="00E321CE" w:rsidRPr="005E7E07" w:rsidRDefault="00E321CE" w:rsidP="00E321CE">
      <w:pPr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(3) </w:t>
      </w:r>
      <w:r w:rsidRPr="005E7E07">
        <w:rPr>
          <w:rFonts w:ascii="Arial" w:hAnsi="Arial" w:cs="Arial"/>
          <w:sz w:val="22"/>
          <w:szCs w:val="22"/>
        </w:rPr>
        <w:t>Compra de móveis de escritório por $ 12.000, a prazo.</w:t>
      </w:r>
    </w:p>
    <w:p w14:paraId="60DFEFE9" w14:textId="77777777" w:rsidR="00E321CE" w:rsidRPr="005E7E07" w:rsidRDefault="00E321CE" w:rsidP="00E321CE">
      <w:pPr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(4) </w:t>
      </w:r>
      <w:r w:rsidRPr="005E7E07">
        <w:rPr>
          <w:rFonts w:ascii="Arial" w:hAnsi="Arial" w:cs="Arial"/>
          <w:sz w:val="22"/>
          <w:szCs w:val="22"/>
        </w:rPr>
        <w:t>Compra de materiais de escritório por $ 500, a prazo.</w:t>
      </w:r>
    </w:p>
    <w:p w14:paraId="0A039C48" w14:textId="77777777" w:rsidR="00E321CE" w:rsidRPr="005E7E07" w:rsidRDefault="00E321CE" w:rsidP="00E321CE">
      <w:pPr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>(5)</w:t>
      </w:r>
      <w:r w:rsidRPr="005E7E07">
        <w:rPr>
          <w:rFonts w:ascii="Arial" w:hAnsi="Arial" w:cs="Arial"/>
          <w:bCs/>
          <w:sz w:val="22"/>
          <w:szCs w:val="22"/>
        </w:rPr>
        <w:t xml:space="preserve"> Captação de e</w:t>
      </w:r>
      <w:r w:rsidRPr="005E7E07">
        <w:rPr>
          <w:rFonts w:ascii="Arial" w:hAnsi="Arial" w:cs="Arial"/>
          <w:sz w:val="22"/>
          <w:szCs w:val="22"/>
        </w:rPr>
        <w:t>mpréstimo bancário de $ 15.000, a ser pago em 6 prestações.</w:t>
      </w:r>
    </w:p>
    <w:p w14:paraId="478F3971" w14:textId="77777777" w:rsidR="00E321CE" w:rsidRPr="005E7E07" w:rsidRDefault="00E321CE" w:rsidP="00E321CE">
      <w:pPr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(6) </w:t>
      </w:r>
      <w:r w:rsidRPr="005E7E07">
        <w:rPr>
          <w:rFonts w:ascii="Arial" w:hAnsi="Arial" w:cs="Arial"/>
          <w:sz w:val="22"/>
          <w:szCs w:val="22"/>
        </w:rPr>
        <w:t>Compra de carros por $ 100.000 em 10 parcelas (a primeira parcela foi paga como entrada).</w:t>
      </w:r>
    </w:p>
    <w:p w14:paraId="5C9B823C" w14:textId="77777777" w:rsidR="00E321CE" w:rsidRPr="005E7E07" w:rsidRDefault="00E321CE" w:rsidP="00E321CE">
      <w:pPr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(7) </w:t>
      </w:r>
      <w:r w:rsidRPr="005E7E07">
        <w:rPr>
          <w:rFonts w:ascii="Arial" w:hAnsi="Arial" w:cs="Arial"/>
          <w:sz w:val="22"/>
          <w:szCs w:val="22"/>
        </w:rPr>
        <w:t>Sr</w:t>
      </w:r>
      <w:r w:rsidRPr="005E7E07">
        <w:rPr>
          <w:rFonts w:ascii="Arial" w:hAnsi="Arial" w:cs="Arial"/>
          <w:b/>
          <w:sz w:val="22"/>
          <w:szCs w:val="22"/>
        </w:rPr>
        <w:t xml:space="preserve"> </w:t>
      </w:r>
      <w:r w:rsidRPr="005E7E07">
        <w:rPr>
          <w:rFonts w:ascii="Arial" w:hAnsi="Arial" w:cs="Arial"/>
          <w:sz w:val="22"/>
          <w:szCs w:val="22"/>
        </w:rPr>
        <w:t>Rent</w:t>
      </w:r>
      <w:r w:rsidRPr="005E7E07">
        <w:rPr>
          <w:rFonts w:ascii="Arial" w:hAnsi="Arial" w:cs="Arial"/>
          <w:b/>
          <w:sz w:val="22"/>
          <w:szCs w:val="22"/>
        </w:rPr>
        <w:t xml:space="preserve"> </w:t>
      </w:r>
      <w:r w:rsidRPr="005E7E07">
        <w:rPr>
          <w:rFonts w:ascii="Arial" w:hAnsi="Arial" w:cs="Arial"/>
          <w:sz w:val="22"/>
          <w:szCs w:val="22"/>
        </w:rPr>
        <w:t>conseguiu um novo sócio para o seu negócio, o qual assumiu 1/3 da dívida com os carros e colocou outros $ 13.000 em estoque.</w:t>
      </w:r>
    </w:p>
    <w:p w14:paraId="54E01E00" w14:textId="77777777" w:rsidR="00E321CE" w:rsidRPr="005E7E07" w:rsidRDefault="00E321CE" w:rsidP="00E321CE">
      <w:pPr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(8) </w:t>
      </w:r>
      <w:r w:rsidRPr="005E7E07">
        <w:rPr>
          <w:rFonts w:ascii="Arial" w:hAnsi="Arial" w:cs="Arial"/>
          <w:bCs/>
          <w:sz w:val="22"/>
          <w:szCs w:val="22"/>
        </w:rPr>
        <w:t xml:space="preserve">Visando a obter rendimentos financeiros, a empresa deixou apenas </w:t>
      </w:r>
      <w:r w:rsidRPr="005E7E07">
        <w:rPr>
          <w:rFonts w:ascii="Arial" w:hAnsi="Arial" w:cs="Arial"/>
          <w:sz w:val="22"/>
          <w:szCs w:val="22"/>
        </w:rPr>
        <w:t>$ 12.500 no caixa e investiu todo o restante do saldo em uma aplicação financeira.</w:t>
      </w:r>
    </w:p>
    <w:p w14:paraId="0B9805CA" w14:textId="34EBB68D" w:rsidR="00E321CE" w:rsidRPr="00A63882" w:rsidRDefault="00E321CE" w:rsidP="00E321CE">
      <w:pPr>
        <w:spacing w:before="120"/>
        <w:ind w:left="709"/>
        <w:jc w:val="left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Demonstre os efeitos de cada transação na equação contábil na seguinte tabela: </w:t>
      </w:r>
      <w:r w:rsidRPr="00773FFE">
        <w:rPr>
          <w:rFonts w:ascii="Arial" w:hAnsi="Arial" w:cs="Arial"/>
        </w:rPr>
        <w:t>(Fonte: Adaptado de exercício elaborado pela Prof. Edilene Santana Santos)</w:t>
      </w:r>
    </w:p>
    <w:p w14:paraId="6222D818" w14:textId="77777777" w:rsidR="00E321CE" w:rsidRPr="00A63882" w:rsidRDefault="00E321CE" w:rsidP="00E321CE">
      <w:pPr>
        <w:jc w:val="left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180" w:type="dxa"/>
        <w:tblInd w:w="675" w:type="dxa"/>
        <w:tblLook w:val="04A0" w:firstRow="1" w:lastRow="0" w:firstColumn="1" w:lastColumn="0" w:noHBand="0" w:noVBand="1"/>
      </w:tblPr>
      <w:tblGrid>
        <w:gridCol w:w="1278"/>
        <w:gridCol w:w="1003"/>
        <w:gridCol w:w="1167"/>
        <w:gridCol w:w="1046"/>
        <w:gridCol w:w="1261"/>
        <w:gridCol w:w="1429"/>
        <w:gridCol w:w="1010"/>
        <w:gridCol w:w="986"/>
      </w:tblGrid>
      <w:tr w:rsidR="00E321CE" w:rsidRPr="00E321CE" w14:paraId="0C9A6EF8" w14:textId="77777777" w:rsidTr="00F44210">
        <w:tc>
          <w:tcPr>
            <w:tcW w:w="1230" w:type="dxa"/>
            <w:vMerge w:val="restart"/>
            <w:vAlign w:val="center"/>
          </w:tcPr>
          <w:p w14:paraId="6DC90D03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Transações</w:t>
            </w:r>
            <w:proofErr w:type="spellEnd"/>
          </w:p>
        </w:tc>
        <w:tc>
          <w:tcPr>
            <w:tcW w:w="4485" w:type="dxa"/>
            <w:gridSpan w:val="4"/>
          </w:tcPr>
          <w:p w14:paraId="55052A1E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Ativos</w:t>
            </w:r>
            <w:proofErr w:type="spellEnd"/>
            <w:r w:rsidRPr="00E321CE">
              <w:rPr>
                <w:rFonts w:ascii="Arial" w:hAnsi="Arial" w:cs="Arial"/>
                <w:b/>
                <w:lang w:val="en-US"/>
              </w:rPr>
              <w:t xml:space="preserve"> =</w:t>
            </w:r>
          </w:p>
        </w:tc>
        <w:tc>
          <w:tcPr>
            <w:tcW w:w="2390" w:type="dxa"/>
            <w:gridSpan w:val="2"/>
          </w:tcPr>
          <w:p w14:paraId="422DAED2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Passivos</w:t>
            </w:r>
            <w:proofErr w:type="spellEnd"/>
            <w:r w:rsidRPr="00E321CE">
              <w:rPr>
                <w:rFonts w:ascii="Arial" w:hAnsi="Arial" w:cs="Arial"/>
                <w:b/>
                <w:lang w:val="en-US"/>
              </w:rPr>
              <w:t xml:space="preserve">   +</w:t>
            </w:r>
          </w:p>
        </w:tc>
        <w:tc>
          <w:tcPr>
            <w:tcW w:w="1075" w:type="dxa"/>
          </w:tcPr>
          <w:p w14:paraId="6D9873AC" w14:textId="77777777" w:rsidR="00E321CE" w:rsidRPr="00E321CE" w:rsidRDefault="00E321CE" w:rsidP="00F44210">
            <w:pPr>
              <w:ind w:left="6521" w:hanging="6521"/>
              <w:jc w:val="center"/>
              <w:rPr>
                <w:rFonts w:ascii="Arial" w:hAnsi="Arial" w:cs="Arial"/>
                <w:b/>
                <w:lang w:val="en-US"/>
              </w:rPr>
            </w:pPr>
            <w:r w:rsidRPr="00E321CE">
              <w:rPr>
                <w:rFonts w:ascii="Arial" w:hAnsi="Arial" w:cs="Arial"/>
                <w:b/>
                <w:lang w:val="en-US"/>
              </w:rPr>
              <w:t>PL</w:t>
            </w:r>
          </w:p>
        </w:tc>
      </w:tr>
      <w:tr w:rsidR="00E321CE" w:rsidRPr="00E321CE" w14:paraId="10860C35" w14:textId="77777777" w:rsidTr="00F44210">
        <w:tc>
          <w:tcPr>
            <w:tcW w:w="1230" w:type="dxa"/>
            <w:vMerge/>
          </w:tcPr>
          <w:p w14:paraId="1B9FDFB6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057" w:type="dxa"/>
            <w:vAlign w:val="center"/>
          </w:tcPr>
          <w:p w14:paraId="5F5604C2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321CE">
              <w:rPr>
                <w:rFonts w:ascii="Arial" w:hAnsi="Arial" w:cs="Arial"/>
                <w:b/>
                <w:bCs/>
                <w:lang w:val="en-US"/>
              </w:rPr>
              <w:t xml:space="preserve">Caixa e </w:t>
            </w:r>
            <w:proofErr w:type="spellStart"/>
            <w:r w:rsidRPr="00E321CE">
              <w:rPr>
                <w:rFonts w:ascii="Arial" w:hAnsi="Arial" w:cs="Arial"/>
                <w:b/>
                <w:bCs/>
                <w:lang w:val="en-US"/>
              </w:rPr>
              <w:t>bancos</w:t>
            </w:r>
            <w:proofErr w:type="spellEnd"/>
          </w:p>
        </w:tc>
        <w:tc>
          <w:tcPr>
            <w:tcW w:w="1095" w:type="dxa"/>
          </w:tcPr>
          <w:p w14:paraId="020176CC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bCs/>
                <w:lang w:val="en-US"/>
              </w:rPr>
              <w:t>Aplicação</w:t>
            </w:r>
            <w:proofErr w:type="spellEnd"/>
            <w:r w:rsidRPr="00E321CE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E321CE">
              <w:rPr>
                <w:rFonts w:ascii="Arial" w:hAnsi="Arial" w:cs="Arial"/>
                <w:b/>
                <w:bCs/>
                <w:lang w:val="en-US"/>
              </w:rPr>
              <w:t>Financeira</w:t>
            </w:r>
            <w:proofErr w:type="spellEnd"/>
          </w:p>
        </w:tc>
        <w:tc>
          <w:tcPr>
            <w:tcW w:w="1095" w:type="dxa"/>
            <w:vAlign w:val="center"/>
          </w:tcPr>
          <w:p w14:paraId="0D372E4E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321CE">
              <w:rPr>
                <w:rFonts w:ascii="Arial" w:hAnsi="Arial" w:cs="Arial"/>
                <w:b/>
                <w:bCs/>
                <w:lang w:val="en-US"/>
              </w:rPr>
              <w:t>Estoque</w:t>
            </w:r>
          </w:p>
        </w:tc>
        <w:tc>
          <w:tcPr>
            <w:tcW w:w="1238" w:type="dxa"/>
            <w:vAlign w:val="center"/>
          </w:tcPr>
          <w:p w14:paraId="18F810A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bCs/>
                <w:lang w:val="en-US"/>
              </w:rPr>
              <w:t>Imobilizado</w:t>
            </w:r>
            <w:proofErr w:type="spellEnd"/>
          </w:p>
        </w:tc>
        <w:tc>
          <w:tcPr>
            <w:tcW w:w="1323" w:type="dxa"/>
            <w:vAlign w:val="center"/>
          </w:tcPr>
          <w:p w14:paraId="7FA47901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bCs/>
                <w:lang w:val="en-US"/>
              </w:rPr>
              <w:t>Empréstimos</w:t>
            </w:r>
            <w:proofErr w:type="spellEnd"/>
            <w:r w:rsidRPr="00E321CE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E321CE">
              <w:rPr>
                <w:rFonts w:ascii="Arial" w:hAnsi="Arial" w:cs="Arial"/>
                <w:b/>
                <w:bCs/>
                <w:lang w:val="en-US"/>
              </w:rPr>
              <w:t>bancários</w:t>
            </w:r>
            <w:proofErr w:type="spellEnd"/>
          </w:p>
        </w:tc>
        <w:tc>
          <w:tcPr>
            <w:tcW w:w="1067" w:type="dxa"/>
            <w:vAlign w:val="center"/>
          </w:tcPr>
          <w:p w14:paraId="63C306D9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bCs/>
                <w:lang w:val="en-US"/>
              </w:rPr>
              <w:t>Contas</w:t>
            </w:r>
            <w:proofErr w:type="spellEnd"/>
            <w:r w:rsidRPr="00E321CE">
              <w:rPr>
                <w:rFonts w:ascii="Arial" w:hAnsi="Arial" w:cs="Arial"/>
                <w:b/>
                <w:bCs/>
                <w:lang w:val="en-US"/>
              </w:rPr>
              <w:t xml:space="preserve"> a </w:t>
            </w:r>
          </w:p>
          <w:p w14:paraId="4BEA8F38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321CE">
              <w:rPr>
                <w:rFonts w:ascii="Arial" w:hAnsi="Arial" w:cs="Arial"/>
                <w:b/>
                <w:bCs/>
                <w:lang w:val="en-US"/>
              </w:rPr>
              <w:t>Pagar</w:t>
            </w:r>
          </w:p>
        </w:tc>
        <w:tc>
          <w:tcPr>
            <w:tcW w:w="1075" w:type="dxa"/>
            <w:vAlign w:val="center"/>
          </w:tcPr>
          <w:p w14:paraId="00852FC3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321CE">
              <w:rPr>
                <w:rFonts w:ascii="Arial" w:hAnsi="Arial" w:cs="Arial"/>
                <w:b/>
                <w:bCs/>
                <w:lang w:val="en-US"/>
              </w:rPr>
              <w:t>Capital</w:t>
            </w:r>
          </w:p>
        </w:tc>
      </w:tr>
      <w:tr w:rsidR="00E321CE" w:rsidRPr="00E321CE" w14:paraId="1043C6D6" w14:textId="77777777" w:rsidTr="00F44210">
        <w:trPr>
          <w:trHeight w:val="340"/>
        </w:trPr>
        <w:tc>
          <w:tcPr>
            <w:tcW w:w="1230" w:type="dxa"/>
          </w:tcPr>
          <w:p w14:paraId="018F01DC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057" w:type="dxa"/>
          </w:tcPr>
          <w:p w14:paraId="6647012A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50.000</w:t>
            </w:r>
          </w:p>
        </w:tc>
        <w:tc>
          <w:tcPr>
            <w:tcW w:w="1095" w:type="dxa"/>
          </w:tcPr>
          <w:p w14:paraId="4D049F35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455C9403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238" w:type="dxa"/>
          </w:tcPr>
          <w:p w14:paraId="0BA7162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323" w:type="dxa"/>
          </w:tcPr>
          <w:p w14:paraId="240A8315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67" w:type="dxa"/>
          </w:tcPr>
          <w:p w14:paraId="42538216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75" w:type="dxa"/>
          </w:tcPr>
          <w:p w14:paraId="18B26E72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50.000</w:t>
            </w:r>
          </w:p>
        </w:tc>
      </w:tr>
      <w:tr w:rsidR="00E321CE" w:rsidRPr="00E321CE" w14:paraId="5AF96BC4" w14:textId="77777777" w:rsidTr="00F44210">
        <w:trPr>
          <w:trHeight w:val="340"/>
        </w:trPr>
        <w:tc>
          <w:tcPr>
            <w:tcW w:w="1230" w:type="dxa"/>
          </w:tcPr>
          <w:p w14:paraId="132FB4CB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057" w:type="dxa"/>
          </w:tcPr>
          <w:p w14:paraId="28379A4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78274B8B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168A0FF4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238" w:type="dxa"/>
          </w:tcPr>
          <w:p w14:paraId="4992D23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26.000</w:t>
            </w:r>
          </w:p>
        </w:tc>
        <w:tc>
          <w:tcPr>
            <w:tcW w:w="1323" w:type="dxa"/>
          </w:tcPr>
          <w:p w14:paraId="20985CC2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67" w:type="dxa"/>
          </w:tcPr>
          <w:p w14:paraId="102B35DA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26.000</w:t>
            </w:r>
          </w:p>
        </w:tc>
        <w:tc>
          <w:tcPr>
            <w:tcW w:w="1075" w:type="dxa"/>
          </w:tcPr>
          <w:p w14:paraId="64BDA896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</w:tr>
      <w:tr w:rsidR="00E321CE" w:rsidRPr="00E321CE" w14:paraId="27F86C31" w14:textId="77777777" w:rsidTr="00F44210">
        <w:trPr>
          <w:trHeight w:val="340"/>
        </w:trPr>
        <w:tc>
          <w:tcPr>
            <w:tcW w:w="1230" w:type="dxa"/>
          </w:tcPr>
          <w:p w14:paraId="2DA81FE9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057" w:type="dxa"/>
          </w:tcPr>
          <w:p w14:paraId="25DD0217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2AA5FB08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3C9C311B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238" w:type="dxa"/>
          </w:tcPr>
          <w:p w14:paraId="4F14B26C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12.000</w:t>
            </w:r>
          </w:p>
        </w:tc>
        <w:tc>
          <w:tcPr>
            <w:tcW w:w="1323" w:type="dxa"/>
          </w:tcPr>
          <w:p w14:paraId="680DBC5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67" w:type="dxa"/>
          </w:tcPr>
          <w:p w14:paraId="72002189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12.000</w:t>
            </w:r>
          </w:p>
        </w:tc>
        <w:tc>
          <w:tcPr>
            <w:tcW w:w="1075" w:type="dxa"/>
          </w:tcPr>
          <w:p w14:paraId="0A13783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</w:tr>
      <w:tr w:rsidR="00E321CE" w:rsidRPr="00E321CE" w14:paraId="612A0F6F" w14:textId="77777777" w:rsidTr="00F44210">
        <w:trPr>
          <w:trHeight w:val="340"/>
        </w:trPr>
        <w:tc>
          <w:tcPr>
            <w:tcW w:w="1230" w:type="dxa"/>
          </w:tcPr>
          <w:p w14:paraId="005B57D7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1057" w:type="dxa"/>
          </w:tcPr>
          <w:p w14:paraId="4B4583E2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44E15875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140B6330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500</w:t>
            </w:r>
          </w:p>
        </w:tc>
        <w:tc>
          <w:tcPr>
            <w:tcW w:w="1238" w:type="dxa"/>
          </w:tcPr>
          <w:p w14:paraId="13E8E462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323" w:type="dxa"/>
          </w:tcPr>
          <w:p w14:paraId="688E4310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67" w:type="dxa"/>
          </w:tcPr>
          <w:p w14:paraId="34AFB73F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500</w:t>
            </w:r>
          </w:p>
        </w:tc>
        <w:tc>
          <w:tcPr>
            <w:tcW w:w="1075" w:type="dxa"/>
          </w:tcPr>
          <w:p w14:paraId="5415BE15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</w:tr>
      <w:tr w:rsidR="00E321CE" w:rsidRPr="00E321CE" w14:paraId="33CE3598" w14:textId="77777777" w:rsidTr="00F44210">
        <w:trPr>
          <w:trHeight w:val="340"/>
        </w:trPr>
        <w:tc>
          <w:tcPr>
            <w:tcW w:w="1230" w:type="dxa"/>
          </w:tcPr>
          <w:p w14:paraId="259EED11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1057" w:type="dxa"/>
          </w:tcPr>
          <w:p w14:paraId="5CF9738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15.000</w:t>
            </w:r>
          </w:p>
        </w:tc>
        <w:tc>
          <w:tcPr>
            <w:tcW w:w="1095" w:type="dxa"/>
          </w:tcPr>
          <w:p w14:paraId="68D2C1E9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7865F1B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238" w:type="dxa"/>
          </w:tcPr>
          <w:p w14:paraId="79F7E7A7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323" w:type="dxa"/>
          </w:tcPr>
          <w:p w14:paraId="367EE595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15.000</w:t>
            </w:r>
          </w:p>
        </w:tc>
        <w:tc>
          <w:tcPr>
            <w:tcW w:w="1067" w:type="dxa"/>
          </w:tcPr>
          <w:p w14:paraId="3D3A5EF8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75" w:type="dxa"/>
          </w:tcPr>
          <w:p w14:paraId="035A21C5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</w:tr>
      <w:tr w:rsidR="00E321CE" w:rsidRPr="00E321CE" w14:paraId="67184C90" w14:textId="77777777" w:rsidTr="00F44210">
        <w:trPr>
          <w:trHeight w:val="340"/>
        </w:trPr>
        <w:tc>
          <w:tcPr>
            <w:tcW w:w="1230" w:type="dxa"/>
          </w:tcPr>
          <w:p w14:paraId="08EAD673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1057" w:type="dxa"/>
          </w:tcPr>
          <w:p w14:paraId="34319F2B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(10.000)</w:t>
            </w:r>
          </w:p>
        </w:tc>
        <w:tc>
          <w:tcPr>
            <w:tcW w:w="1095" w:type="dxa"/>
          </w:tcPr>
          <w:p w14:paraId="6EB40099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0A87CE78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238" w:type="dxa"/>
          </w:tcPr>
          <w:p w14:paraId="17087FD4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100.000</w:t>
            </w:r>
          </w:p>
        </w:tc>
        <w:tc>
          <w:tcPr>
            <w:tcW w:w="1323" w:type="dxa"/>
          </w:tcPr>
          <w:p w14:paraId="3C1C9E44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67" w:type="dxa"/>
          </w:tcPr>
          <w:p w14:paraId="30F05DA9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90.000</w:t>
            </w:r>
          </w:p>
        </w:tc>
        <w:tc>
          <w:tcPr>
            <w:tcW w:w="1075" w:type="dxa"/>
          </w:tcPr>
          <w:p w14:paraId="1045F6C3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</w:tr>
      <w:tr w:rsidR="00E321CE" w:rsidRPr="00E321CE" w14:paraId="1C17AC7E" w14:textId="77777777" w:rsidTr="00F44210">
        <w:trPr>
          <w:trHeight w:val="340"/>
        </w:trPr>
        <w:tc>
          <w:tcPr>
            <w:tcW w:w="1230" w:type="dxa"/>
          </w:tcPr>
          <w:p w14:paraId="2A3E1338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1057" w:type="dxa"/>
          </w:tcPr>
          <w:p w14:paraId="2A741C31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436A5D44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95" w:type="dxa"/>
          </w:tcPr>
          <w:p w14:paraId="6288CEE5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13.000</w:t>
            </w:r>
          </w:p>
        </w:tc>
        <w:tc>
          <w:tcPr>
            <w:tcW w:w="1238" w:type="dxa"/>
          </w:tcPr>
          <w:p w14:paraId="35761530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323" w:type="dxa"/>
          </w:tcPr>
          <w:p w14:paraId="0E179ECB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67" w:type="dxa"/>
          </w:tcPr>
          <w:p w14:paraId="3B3388BE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(30.000)</w:t>
            </w:r>
          </w:p>
        </w:tc>
        <w:tc>
          <w:tcPr>
            <w:tcW w:w="1075" w:type="dxa"/>
          </w:tcPr>
          <w:p w14:paraId="4311C74D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43.000</w:t>
            </w:r>
          </w:p>
        </w:tc>
      </w:tr>
      <w:tr w:rsidR="00E321CE" w:rsidRPr="00E321CE" w14:paraId="7FAEB3C7" w14:textId="77777777" w:rsidTr="00F44210">
        <w:trPr>
          <w:trHeight w:val="340"/>
        </w:trPr>
        <w:tc>
          <w:tcPr>
            <w:tcW w:w="1230" w:type="dxa"/>
          </w:tcPr>
          <w:p w14:paraId="5341173E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1057" w:type="dxa"/>
          </w:tcPr>
          <w:p w14:paraId="03258B94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(42.500)</w:t>
            </w:r>
          </w:p>
        </w:tc>
        <w:tc>
          <w:tcPr>
            <w:tcW w:w="1095" w:type="dxa"/>
          </w:tcPr>
          <w:p w14:paraId="52686F60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42.500</w:t>
            </w:r>
          </w:p>
        </w:tc>
        <w:tc>
          <w:tcPr>
            <w:tcW w:w="1095" w:type="dxa"/>
          </w:tcPr>
          <w:p w14:paraId="0B85A214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238" w:type="dxa"/>
          </w:tcPr>
          <w:p w14:paraId="20A78879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323" w:type="dxa"/>
          </w:tcPr>
          <w:p w14:paraId="562B4E11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67" w:type="dxa"/>
          </w:tcPr>
          <w:p w14:paraId="565EC049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1075" w:type="dxa"/>
          </w:tcPr>
          <w:p w14:paraId="0C038FC2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</w:tr>
      <w:tr w:rsidR="00E321CE" w:rsidRPr="00E321CE" w14:paraId="3A3187BE" w14:textId="77777777" w:rsidTr="00F44210">
        <w:trPr>
          <w:trHeight w:val="340"/>
        </w:trPr>
        <w:tc>
          <w:tcPr>
            <w:tcW w:w="1230" w:type="dxa"/>
          </w:tcPr>
          <w:p w14:paraId="6C33E33C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E321CE">
              <w:rPr>
                <w:rFonts w:ascii="Arial" w:hAnsi="Arial" w:cs="Arial"/>
                <w:b/>
                <w:lang w:val="en-US"/>
              </w:rPr>
              <w:t>Total</w:t>
            </w:r>
          </w:p>
        </w:tc>
        <w:tc>
          <w:tcPr>
            <w:tcW w:w="1057" w:type="dxa"/>
          </w:tcPr>
          <w:p w14:paraId="1DA15E13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b/>
                <w:color w:val="FF0000"/>
                <w:lang w:val="en-US"/>
              </w:rPr>
              <w:t>12.500</w:t>
            </w:r>
          </w:p>
        </w:tc>
        <w:tc>
          <w:tcPr>
            <w:tcW w:w="1095" w:type="dxa"/>
          </w:tcPr>
          <w:p w14:paraId="52A2BA52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b/>
                <w:color w:val="FF0000"/>
                <w:lang w:val="en-US"/>
              </w:rPr>
              <w:t>42.500</w:t>
            </w:r>
          </w:p>
        </w:tc>
        <w:tc>
          <w:tcPr>
            <w:tcW w:w="1095" w:type="dxa"/>
          </w:tcPr>
          <w:p w14:paraId="47D2B734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b/>
                <w:color w:val="FF0000"/>
                <w:lang w:val="en-US"/>
              </w:rPr>
              <w:t>13.500</w:t>
            </w:r>
          </w:p>
        </w:tc>
        <w:tc>
          <w:tcPr>
            <w:tcW w:w="1238" w:type="dxa"/>
          </w:tcPr>
          <w:p w14:paraId="79CB1071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b/>
                <w:color w:val="FF0000"/>
                <w:lang w:val="en-US"/>
              </w:rPr>
              <w:t>138.000</w:t>
            </w:r>
          </w:p>
        </w:tc>
        <w:tc>
          <w:tcPr>
            <w:tcW w:w="1323" w:type="dxa"/>
          </w:tcPr>
          <w:p w14:paraId="7E42B4FC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b/>
                <w:color w:val="FF0000"/>
                <w:lang w:val="en-US"/>
              </w:rPr>
              <w:t>15.000</w:t>
            </w:r>
          </w:p>
        </w:tc>
        <w:tc>
          <w:tcPr>
            <w:tcW w:w="1067" w:type="dxa"/>
          </w:tcPr>
          <w:p w14:paraId="60262427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b/>
                <w:color w:val="FF0000"/>
                <w:lang w:val="en-US"/>
              </w:rPr>
              <w:t>98.500</w:t>
            </w:r>
          </w:p>
        </w:tc>
        <w:tc>
          <w:tcPr>
            <w:tcW w:w="1075" w:type="dxa"/>
          </w:tcPr>
          <w:p w14:paraId="3245C8B5" w14:textId="77777777" w:rsidR="00E321CE" w:rsidRPr="00E321CE" w:rsidRDefault="00E321CE" w:rsidP="00F44210">
            <w:pPr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b/>
                <w:color w:val="FF0000"/>
                <w:lang w:val="en-US"/>
              </w:rPr>
              <w:t>93.000</w:t>
            </w:r>
          </w:p>
        </w:tc>
      </w:tr>
    </w:tbl>
    <w:p w14:paraId="19316283" w14:textId="77777777" w:rsidR="00E321CE" w:rsidRPr="00A63882" w:rsidRDefault="00E321CE" w:rsidP="00E321CE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1D2CEEA5" w14:textId="77777777" w:rsidR="00E321CE" w:rsidRDefault="00E321CE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2FDCC3A2" w14:textId="77777777" w:rsidR="00E321CE" w:rsidRDefault="00E321CE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1BDA53FE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00CB7317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74972B49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37AA535B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443E1475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4E6AA18B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615A616B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4A62F125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70AAEB71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618F2072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0AF1DC78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4F63E8FE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3DEAF2D7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4CCAB27B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5878D374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0CD6235B" w14:textId="77777777" w:rsidR="00406B00" w:rsidRDefault="00406B00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27A9393A" w14:textId="09F7FDA3" w:rsidR="00E321CE" w:rsidRDefault="00E321CE" w:rsidP="00E321CE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lastRenderedPageBreak/>
        <w:t xml:space="preserve">Equação do Balanço – identificação de transações. </w:t>
      </w:r>
      <w:r w:rsidRPr="005E7E07">
        <w:rPr>
          <w:rFonts w:ascii="Arial" w:hAnsi="Arial" w:cs="Arial"/>
          <w:sz w:val="22"/>
          <w:szCs w:val="22"/>
        </w:rPr>
        <w:t xml:space="preserve">Descreva as transações que possam ter originado os seguintes lançamentos contábeis na Cia Software: </w:t>
      </w:r>
      <w:r w:rsidRPr="00773FFE">
        <w:rPr>
          <w:rFonts w:ascii="Arial" w:hAnsi="Arial" w:cs="Arial"/>
        </w:rPr>
        <w:t>(Fonte: Adaptado de exercício elaborado pela Prof. Edilene Santana Santos)</w:t>
      </w:r>
    </w:p>
    <w:p w14:paraId="5611175A" w14:textId="77777777" w:rsidR="00E321CE" w:rsidRDefault="00E321CE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7266C9E1" w14:textId="77777777" w:rsidR="000F61BF" w:rsidRDefault="000F61BF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W w:w="9700" w:type="dxa"/>
        <w:tblInd w:w="392" w:type="dxa"/>
        <w:tblLook w:val="04A0" w:firstRow="1" w:lastRow="0" w:firstColumn="1" w:lastColumn="0" w:noHBand="0" w:noVBand="1"/>
      </w:tblPr>
      <w:tblGrid>
        <w:gridCol w:w="1922"/>
        <w:gridCol w:w="804"/>
        <w:gridCol w:w="921"/>
        <w:gridCol w:w="1534"/>
        <w:gridCol w:w="1429"/>
        <w:gridCol w:w="875"/>
        <w:gridCol w:w="848"/>
        <w:gridCol w:w="1367"/>
      </w:tblGrid>
      <w:tr w:rsidR="00E321CE" w:rsidRPr="00E321CE" w14:paraId="49918890" w14:textId="77777777" w:rsidTr="000F61BF">
        <w:tc>
          <w:tcPr>
            <w:tcW w:w="1922" w:type="dxa"/>
            <w:vAlign w:val="center"/>
          </w:tcPr>
          <w:p w14:paraId="394D1A8C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259" w:type="dxa"/>
            <w:gridSpan w:val="3"/>
          </w:tcPr>
          <w:p w14:paraId="5E004DE4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Ativos</w:t>
            </w:r>
            <w:proofErr w:type="spellEnd"/>
            <w:r w:rsidRPr="00E321CE">
              <w:rPr>
                <w:rFonts w:ascii="Arial" w:hAnsi="Arial" w:cs="Arial"/>
                <w:b/>
                <w:lang w:val="en-US"/>
              </w:rPr>
              <w:t xml:space="preserve"> =</w:t>
            </w:r>
          </w:p>
        </w:tc>
        <w:tc>
          <w:tcPr>
            <w:tcW w:w="2304" w:type="dxa"/>
            <w:gridSpan w:val="2"/>
          </w:tcPr>
          <w:p w14:paraId="4CB90649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Passivos</w:t>
            </w:r>
            <w:proofErr w:type="spellEnd"/>
            <w:r w:rsidRPr="00E321CE">
              <w:rPr>
                <w:rFonts w:ascii="Arial" w:hAnsi="Arial" w:cs="Arial"/>
                <w:b/>
                <w:lang w:val="en-US"/>
              </w:rPr>
              <w:t xml:space="preserve"> +</w:t>
            </w:r>
          </w:p>
        </w:tc>
        <w:tc>
          <w:tcPr>
            <w:tcW w:w="2215" w:type="dxa"/>
            <w:gridSpan w:val="2"/>
          </w:tcPr>
          <w:p w14:paraId="7132EBE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r w:rsidRPr="00E321CE">
              <w:rPr>
                <w:rFonts w:ascii="Arial" w:hAnsi="Arial" w:cs="Arial"/>
                <w:b/>
                <w:lang w:val="en-US"/>
              </w:rPr>
              <w:t>PL</w:t>
            </w:r>
          </w:p>
        </w:tc>
      </w:tr>
      <w:tr w:rsidR="00E321CE" w:rsidRPr="00E321CE" w14:paraId="71C845DC" w14:textId="77777777" w:rsidTr="000F61BF">
        <w:tc>
          <w:tcPr>
            <w:tcW w:w="1922" w:type="dxa"/>
            <w:vAlign w:val="center"/>
          </w:tcPr>
          <w:p w14:paraId="6F30CF41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Transações</w:t>
            </w:r>
            <w:proofErr w:type="spellEnd"/>
          </w:p>
        </w:tc>
        <w:tc>
          <w:tcPr>
            <w:tcW w:w="804" w:type="dxa"/>
          </w:tcPr>
          <w:p w14:paraId="3E8BF3B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r w:rsidRPr="00E321CE">
              <w:rPr>
                <w:rFonts w:ascii="Arial" w:hAnsi="Arial" w:cs="Arial"/>
                <w:b/>
                <w:lang w:val="en-US"/>
              </w:rPr>
              <w:t>Caixa</w:t>
            </w:r>
          </w:p>
        </w:tc>
        <w:tc>
          <w:tcPr>
            <w:tcW w:w="921" w:type="dxa"/>
          </w:tcPr>
          <w:p w14:paraId="1A126EB5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Contas</w:t>
            </w:r>
            <w:proofErr w:type="spellEnd"/>
            <w:r w:rsidRPr="00E321CE">
              <w:rPr>
                <w:rFonts w:ascii="Arial" w:hAnsi="Arial" w:cs="Arial"/>
                <w:b/>
                <w:lang w:val="en-US"/>
              </w:rPr>
              <w:t xml:space="preserve"> a </w:t>
            </w: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receber</w:t>
            </w:r>
            <w:proofErr w:type="spellEnd"/>
          </w:p>
        </w:tc>
        <w:tc>
          <w:tcPr>
            <w:tcW w:w="1534" w:type="dxa"/>
          </w:tcPr>
          <w:p w14:paraId="502DCF73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Equipamentos</w:t>
            </w:r>
            <w:proofErr w:type="spellEnd"/>
          </w:p>
        </w:tc>
        <w:tc>
          <w:tcPr>
            <w:tcW w:w="1429" w:type="dxa"/>
          </w:tcPr>
          <w:p w14:paraId="087C4360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Empréstimos</w:t>
            </w:r>
            <w:proofErr w:type="spellEnd"/>
            <w:r w:rsidRPr="00E321CE">
              <w:rPr>
                <w:rFonts w:ascii="Arial" w:hAnsi="Arial" w:cs="Arial"/>
                <w:b/>
                <w:lang w:val="en-US"/>
              </w:rPr>
              <w:t xml:space="preserve"> a </w:t>
            </w: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pagar</w:t>
            </w:r>
            <w:proofErr w:type="spellEnd"/>
          </w:p>
        </w:tc>
        <w:tc>
          <w:tcPr>
            <w:tcW w:w="875" w:type="dxa"/>
          </w:tcPr>
          <w:p w14:paraId="22317020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Contas</w:t>
            </w:r>
            <w:proofErr w:type="spellEnd"/>
            <w:r w:rsidRPr="00E321CE">
              <w:rPr>
                <w:rFonts w:ascii="Arial" w:hAnsi="Arial" w:cs="Arial"/>
                <w:b/>
                <w:lang w:val="en-US"/>
              </w:rPr>
              <w:t xml:space="preserve"> a </w:t>
            </w: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pagar</w:t>
            </w:r>
            <w:proofErr w:type="spellEnd"/>
          </w:p>
        </w:tc>
        <w:tc>
          <w:tcPr>
            <w:tcW w:w="0" w:type="auto"/>
          </w:tcPr>
          <w:p w14:paraId="5DA74295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r w:rsidRPr="00E321CE">
              <w:rPr>
                <w:rFonts w:ascii="Arial" w:hAnsi="Arial" w:cs="Arial"/>
                <w:b/>
                <w:lang w:val="en-US"/>
              </w:rPr>
              <w:t>Capital</w:t>
            </w:r>
          </w:p>
        </w:tc>
        <w:tc>
          <w:tcPr>
            <w:tcW w:w="1367" w:type="dxa"/>
          </w:tcPr>
          <w:p w14:paraId="74B2287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Lucros</w:t>
            </w:r>
            <w:proofErr w:type="spellEnd"/>
            <w:r w:rsidRPr="00E321CE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E321CE">
              <w:rPr>
                <w:rFonts w:ascii="Arial" w:hAnsi="Arial" w:cs="Arial"/>
                <w:b/>
                <w:lang w:val="en-US"/>
              </w:rPr>
              <w:t>Acumulados</w:t>
            </w:r>
            <w:proofErr w:type="spellEnd"/>
          </w:p>
        </w:tc>
      </w:tr>
      <w:tr w:rsidR="00E321CE" w:rsidRPr="00E321CE" w14:paraId="555DD0A2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2B2CEBE7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 xml:space="preserve">Saldo </w:t>
            </w:r>
            <w:proofErr w:type="spellStart"/>
            <w:r w:rsidRPr="00E321CE">
              <w:rPr>
                <w:rFonts w:ascii="Arial" w:hAnsi="Arial" w:cs="Arial"/>
                <w:lang w:val="en-US"/>
              </w:rPr>
              <w:t>inicial</w:t>
            </w:r>
            <w:proofErr w:type="spellEnd"/>
          </w:p>
        </w:tc>
        <w:tc>
          <w:tcPr>
            <w:tcW w:w="804" w:type="dxa"/>
            <w:vAlign w:val="center"/>
          </w:tcPr>
          <w:p w14:paraId="7562D4CE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2.900</w:t>
            </w:r>
          </w:p>
        </w:tc>
        <w:tc>
          <w:tcPr>
            <w:tcW w:w="921" w:type="dxa"/>
            <w:vAlign w:val="center"/>
          </w:tcPr>
          <w:p w14:paraId="6B8AE582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7.600</w:t>
            </w:r>
          </w:p>
        </w:tc>
        <w:tc>
          <w:tcPr>
            <w:tcW w:w="1534" w:type="dxa"/>
            <w:vAlign w:val="center"/>
          </w:tcPr>
          <w:p w14:paraId="4A93A409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8.000</w:t>
            </w:r>
          </w:p>
        </w:tc>
        <w:tc>
          <w:tcPr>
            <w:tcW w:w="1429" w:type="dxa"/>
            <w:vAlign w:val="center"/>
          </w:tcPr>
          <w:p w14:paraId="1D08D832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5.000</w:t>
            </w:r>
          </w:p>
        </w:tc>
        <w:tc>
          <w:tcPr>
            <w:tcW w:w="875" w:type="dxa"/>
            <w:vAlign w:val="center"/>
          </w:tcPr>
          <w:p w14:paraId="775AB15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300</w:t>
            </w:r>
          </w:p>
        </w:tc>
        <w:tc>
          <w:tcPr>
            <w:tcW w:w="0" w:type="auto"/>
            <w:vAlign w:val="center"/>
          </w:tcPr>
          <w:p w14:paraId="6D52DCE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13.000</w:t>
            </w:r>
          </w:p>
        </w:tc>
        <w:tc>
          <w:tcPr>
            <w:tcW w:w="1367" w:type="dxa"/>
            <w:vAlign w:val="center"/>
          </w:tcPr>
          <w:p w14:paraId="1EF26D74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321CE">
              <w:rPr>
                <w:rFonts w:ascii="Arial" w:hAnsi="Arial" w:cs="Arial"/>
                <w:b/>
                <w:color w:val="FF0000"/>
                <w:lang w:val="en-US"/>
              </w:rPr>
              <w:t>200</w:t>
            </w:r>
          </w:p>
        </w:tc>
      </w:tr>
      <w:tr w:rsidR="00E321CE" w:rsidRPr="00E321CE" w14:paraId="4A6D8D79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0B19BA5C" w14:textId="77777777" w:rsidR="00E321CE" w:rsidRPr="00E321CE" w:rsidRDefault="00E321CE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</w:rPr>
            </w:pPr>
            <w:r w:rsidRPr="00E321CE">
              <w:rPr>
                <w:rFonts w:ascii="Arial" w:hAnsi="Arial" w:cs="Arial"/>
              </w:rPr>
              <w:t xml:space="preserve">a) </w:t>
            </w:r>
            <w:r w:rsidRPr="00E321CE">
              <w:rPr>
                <w:rFonts w:ascii="Arial" w:hAnsi="Arial" w:cs="Arial"/>
                <w:color w:val="FF0000"/>
              </w:rPr>
              <w:t>Contrato de novo empréstimo</w:t>
            </w:r>
          </w:p>
        </w:tc>
        <w:tc>
          <w:tcPr>
            <w:tcW w:w="804" w:type="dxa"/>
            <w:vAlign w:val="center"/>
          </w:tcPr>
          <w:p w14:paraId="750F1749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+2.000</w:t>
            </w:r>
          </w:p>
        </w:tc>
        <w:tc>
          <w:tcPr>
            <w:tcW w:w="921" w:type="dxa"/>
            <w:vAlign w:val="center"/>
          </w:tcPr>
          <w:p w14:paraId="5EFD50BE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34" w:type="dxa"/>
            <w:vAlign w:val="center"/>
          </w:tcPr>
          <w:p w14:paraId="370F615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64170C8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+2.000</w:t>
            </w:r>
          </w:p>
        </w:tc>
        <w:tc>
          <w:tcPr>
            <w:tcW w:w="875" w:type="dxa"/>
            <w:vAlign w:val="center"/>
          </w:tcPr>
          <w:p w14:paraId="63490F94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4E78DD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67" w:type="dxa"/>
            <w:vAlign w:val="center"/>
          </w:tcPr>
          <w:p w14:paraId="423A1CBE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321CE" w:rsidRPr="00E321CE" w14:paraId="5C63AA4C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67D93CBD" w14:textId="77777777" w:rsidR="00E321CE" w:rsidRPr="00E321CE" w:rsidRDefault="00E321CE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 xml:space="preserve">b) </w:t>
            </w:r>
            <w:proofErr w:type="spellStart"/>
            <w:r w:rsidRPr="00E321CE">
              <w:rPr>
                <w:rFonts w:ascii="Arial" w:hAnsi="Arial" w:cs="Arial"/>
                <w:color w:val="FF0000"/>
                <w:lang w:val="en-US"/>
              </w:rPr>
              <w:t>Recebimento</w:t>
            </w:r>
            <w:proofErr w:type="spellEnd"/>
            <w:r w:rsidRPr="00E321CE">
              <w:rPr>
                <w:rFonts w:ascii="Arial" w:hAnsi="Arial" w:cs="Arial"/>
                <w:color w:val="FF0000"/>
                <w:lang w:val="en-US"/>
              </w:rPr>
              <w:t xml:space="preserve"> de </w:t>
            </w:r>
            <w:proofErr w:type="spellStart"/>
            <w:r w:rsidRPr="00E321CE">
              <w:rPr>
                <w:rFonts w:ascii="Arial" w:hAnsi="Arial" w:cs="Arial"/>
                <w:color w:val="FF0000"/>
                <w:lang w:val="en-US"/>
              </w:rPr>
              <w:t>clientes</w:t>
            </w:r>
            <w:proofErr w:type="spellEnd"/>
          </w:p>
        </w:tc>
        <w:tc>
          <w:tcPr>
            <w:tcW w:w="804" w:type="dxa"/>
            <w:vAlign w:val="center"/>
          </w:tcPr>
          <w:p w14:paraId="13FBFA13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+6.100</w:t>
            </w:r>
          </w:p>
        </w:tc>
        <w:tc>
          <w:tcPr>
            <w:tcW w:w="921" w:type="dxa"/>
            <w:vAlign w:val="center"/>
          </w:tcPr>
          <w:p w14:paraId="44B57575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-6.100</w:t>
            </w:r>
          </w:p>
        </w:tc>
        <w:tc>
          <w:tcPr>
            <w:tcW w:w="1534" w:type="dxa"/>
            <w:vAlign w:val="center"/>
          </w:tcPr>
          <w:p w14:paraId="0067D915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2AFFAA5C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875" w:type="dxa"/>
            <w:vAlign w:val="center"/>
          </w:tcPr>
          <w:p w14:paraId="2D3759F3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F828EE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67" w:type="dxa"/>
            <w:vAlign w:val="center"/>
          </w:tcPr>
          <w:p w14:paraId="0EB1F729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321CE" w:rsidRPr="00E321CE" w14:paraId="384438F8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76890D9B" w14:textId="77777777" w:rsidR="00E321CE" w:rsidRPr="00E321CE" w:rsidRDefault="00E321CE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</w:rPr>
            </w:pPr>
            <w:r w:rsidRPr="00E321CE">
              <w:rPr>
                <w:rFonts w:ascii="Arial" w:hAnsi="Arial" w:cs="Arial"/>
              </w:rPr>
              <w:t xml:space="preserve">c) </w:t>
            </w:r>
            <w:r w:rsidRPr="00E321CE">
              <w:rPr>
                <w:rFonts w:ascii="Arial" w:hAnsi="Arial" w:cs="Arial"/>
                <w:color w:val="FF0000"/>
              </w:rPr>
              <w:t>Compra de equipamento à vista</w:t>
            </w:r>
          </w:p>
        </w:tc>
        <w:tc>
          <w:tcPr>
            <w:tcW w:w="804" w:type="dxa"/>
            <w:vAlign w:val="center"/>
          </w:tcPr>
          <w:p w14:paraId="02DBF803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-6.800</w:t>
            </w:r>
          </w:p>
        </w:tc>
        <w:tc>
          <w:tcPr>
            <w:tcW w:w="921" w:type="dxa"/>
            <w:vAlign w:val="center"/>
          </w:tcPr>
          <w:p w14:paraId="4BC63294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34" w:type="dxa"/>
            <w:vAlign w:val="center"/>
          </w:tcPr>
          <w:p w14:paraId="0D8F270C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+6.800</w:t>
            </w:r>
          </w:p>
        </w:tc>
        <w:tc>
          <w:tcPr>
            <w:tcW w:w="1429" w:type="dxa"/>
            <w:vAlign w:val="center"/>
          </w:tcPr>
          <w:p w14:paraId="47D9A238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875" w:type="dxa"/>
            <w:vAlign w:val="center"/>
          </w:tcPr>
          <w:p w14:paraId="0331144A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CE41B79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67" w:type="dxa"/>
            <w:vAlign w:val="center"/>
          </w:tcPr>
          <w:p w14:paraId="25FEBA77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321CE" w:rsidRPr="00E321CE" w14:paraId="3CB880BF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2C4A5335" w14:textId="77777777" w:rsidR="00E321CE" w:rsidRPr="00E321CE" w:rsidRDefault="00E321CE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 xml:space="preserve">d) </w:t>
            </w:r>
            <w:proofErr w:type="spellStart"/>
            <w:r w:rsidRPr="00E321CE">
              <w:rPr>
                <w:rFonts w:ascii="Arial" w:hAnsi="Arial" w:cs="Arial"/>
                <w:color w:val="FF0000"/>
                <w:lang w:val="en-US"/>
              </w:rPr>
              <w:t>Pagto</w:t>
            </w:r>
            <w:proofErr w:type="spellEnd"/>
            <w:r w:rsidRPr="00E321CE">
              <w:rPr>
                <w:rFonts w:ascii="Arial" w:hAnsi="Arial" w:cs="Arial"/>
                <w:color w:val="FF0000"/>
                <w:lang w:val="en-US"/>
              </w:rPr>
              <w:t xml:space="preserve"> a </w:t>
            </w:r>
            <w:proofErr w:type="spellStart"/>
            <w:r w:rsidRPr="00E321CE">
              <w:rPr>
                <w:rFonts w:ascii="Arial" w:hAnsi="Arial" w:cs="Arial"/>
                <w:color w:val="FF0000"/>
                <w:lang w:val="en-US"/>
              </w:rPr>
              <w:t>fornecedores</w:t>
            </w:r>
            <w:proofErr w:type="spellEnd"/>
          </w:p>
        </w:tc>
        <w:tc>
          <w:tcPr>
            <w:tcW w:w="804" w:type="dxa"/>
            <w:vAlign w:val="center"/>
          </w:tcPr>
          <w:p w14:paraId="3A66D09A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-300</w:t>
            </w:r>
          </w:p>
        </w:tc>
        <w:tc>
          <w:tcPr>
            <w:tcW w:w="921" w:type="dxa"/>
            <w:vAlign w:val="center"/>
          </w:tcPr>
          <w:p w14:paraId="155D6E34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34" w:type="dxa"/>
            <w:vAlign w:val="center"/>
          </w:tcPr>
          <w:p w14:paraId="3C597497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4EDAAB6F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875" w:type="dxa"/>
            <w:vAlign w:val="center"/>
          </w:tcPr>
          <w:p w14:paraId="35EF8E5A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-300</w:t>
            </w:r>
          </w:p>
        </w:tc>
        <w:tc>
          <w:tcPr>
            <w:tcW w:w="0" w:type="auto"/>
            <w:vAlign w:val="center"/>
          </w:tcPr>
          <w:p w14:paraId="4234E20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67" w:type="dxa"/>
            <w:vAlign w:val="center"/>
          </w:tcPr>
          <w:p w14:paraId="01D0A78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321CE" w:rsidRPr="00E321CE" w14:paraId="77C98520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0D3005E5" w14:textId="77777777" w:rsidR="00E321CE" w:rsidRPr="00E321CE" w:rsidRDefault="00E321CE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</w:rPr>
            </w:pPr>
            <w:r w:rsidRPr="00E321CE">
              <w:rPr>
                <w:rFonts w:ascii="Arial" w:hAnsi="Arial" w:cs="Arial"/>
              </w:rPr>
              <w:t xml:space="preserve">e) </w:t>
            </w:r>
            <w:r w:rsidRPr="00E321CE">
              <w:rPr>
                <w:rFonts w:ascii="Arial" w:hAnsi="Arial" w:cs="Arial"/>
                <w:color w:val="FF0000"/>
              </w:rPr>
              <w:t>Emissão de capital em dinheiro</w:t>
            </w:r>
          </w:p>
        </w:tc>
        <w:tc>
          <w:tcPr>
            <w:tcW w:w="804" w:type="dxa"/>
            <w:vAlign w:val="center"/>
          </w:tcPr>
          <w:p w14:paraId="065ED8E5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+1.500</w:t>
            </w:r>
          </w:p>
        </w:tc>
        <w:tc>
          <w:tcPr>
            <w:tcW w:w="921" w:type="dxa"/>
            <w:vAlign w:val="center"/>
          </w:tcPr>
          <w:p w14:paraId="7FB36D3A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34" w:type="dxa"/>
            <w:vAlign w:val="center"/>
          </w:tcPr>
          <w:p w14:paraId="21725870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3AB778A9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875" w:type="dxa"/>
            <w:vAlign w:val="center"/>
          </w:tcPr>
          <w:p w14:paraId="2B9CB92C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678954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+1.500</w:t>
            </w:r>
          </w:p>
        </w:tc>
        <w:tc>
          <w:tcPr>
            <w:tcW w:w="1367" w:type="dxa"/>
            <w:vAlign w:val="center"/>
          </w:tcPr>
          <w:p w14:paraId="4B041C96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321CE" w:rsidRPr="00E321CE" w14:paraId="0D2DEE88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09050647" w14:textId="77777777" w:rsidR="00E321CE" w:rsidRPr="00E321CE" w:rsidRDefault="00E321CE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</w:rPr>
            </w:pPr>
            <w:r w:rsidRPr="00E321CE">
              <w:rPr>
                <w:rFonts w:ascii="Arial" w:hAnsi="Arial" w:cs="Arial"/>
              </w:rPr>
              <w:t xml:space="preserve">f) </w:t>
            </w:r>
            <w:r w:rsidRPr="00E321CE">
              <w:rPr>
                <w:rFonts w:ascii="Arial" w:hAnsi="Arial" w:cs="Arial"/>
                <w:color w:val="FF0000"/>
              </w:rPr>
              <w:t>Devolução de capital em dinheiro</w:t>
            </w:r>
          </w:p>
        </w:tc>
        <w:tc>
          <w:tcPr>
            <w:tcW w:w="804" w:type="dxa"/>
            <w:vAlign w:val="center"/>
          </w:tcPr>
          <w:p w14:paraId="20CE89C4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-800</w:t>
            </w:r>
          </w:p>
        </w:tc>
        <w:tc>
          <w:tcPr>
            <w:tcW w:w="921" w:type="dxa"/>
            <w:vAlign w:val="center"/>
          </w:tcPr>
          <w:p w14:paraId="2E87F1F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34" w:type="dxa"/>
            <w:vAlign w:val="center"/>
          </w:tcPr>
          <w:p w14:paraId="305AF27E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2C158A1E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875" w:type="dxa"/>
            <w:vAlign w:val="center"/>
          </w:tcPr>
          <w:p w14:paraId="5160592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849B044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-800</w:t>
            </w:r>
          </w:p>
        </w:tc>
        <w:tc>
          <w:tcPr>
            <w:tcW w:w="1367" w:type="dxa"/>
            <w:vAlign w:val="center"/>
          </w:tcPr>
          <w:p w14:paraId="3DFC2540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321CE" w:rsidRPr="00E321CE" w14:paraId="74EC44F7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3624888F" w14:textId="77777777" w:rsidR="00E321CE" w:rsidRPr="00E321CE" w:rsidRDefault="00E321CE" w:rsidP="00F44210">
            <w:pPr>
              <w:pStyle w:val="PargrafodaLista"/>
              <w:ind w:left="0"/>
              <w:jc w:val="left"/>
              <w:rPr>
                <w:rFonts w:ascii="Arial" w:hAnsi="Arial" w:cs="Arial"/>
              </w:rPr>
            </w:pPr>
            <w:r w:rsidRPr="00E321CE">
              <w:rPr>
                <w:rFonts w:ascii="Arial" w:hAnsi="Arial" w:cs="Arial"/>
              </w:rPr>
              <w:t xml:space="preserve">g) </w:t>
            </w:r>
            <w:r w:rsidRPr="00E321CE">
              <w:rPr>
                <w:rFonts w:ascii="Arial" w:hAnsi="Arial" w:cs="Arial"/>
                <w:color w:val="FF0000"/>
              </w:rPr>
              <w:t>Compra de equipamento à vista</w:t>
            </w:r>
          </w:p>
        </w:tc>
        <w:tc>
          <w:tcPr>
            <w:tcW w:w="804" w:type="dxa"/>
            <w:vAlign w:val="center"/>
          </w:tcPr>
          <w:p w14:paraId="3297B5C9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-750</w:t>
            </w:r>
          </w:p>
        </w:tc>
        <w:tc>
          <w:tcPr>
            <w:tcW w:w="921" w:type="dxa"/>
            <w:vAlign w:val="center"/>
          </w:tcPr>
          <w:p w14:paraId="01259FB6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34" w:type="dxa"/>
            <w:vAlign w:val="center"/>
          </w:tcPr>
          <w:p w14:paraId="1B6CCBB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+750</w:t>
            </w:r>
          </w:p>
        </w:tc>
        <w:tc>
          <w:tcPr>
            <w:tcW w:w="1429" w:type="dxa"/>
            <w:vAlign w:val="center"/>
          </w:tcPr>
          <w:p w14:paraId="37D08AC5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875" w:type="dxa"/>
            <w:vAlign w:val="center"/>
          </w:tcPr>
          <w:p w14:paraId="566871A2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FDC2FB6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67" w:type="dxa"/>
            <w:vAlign w:val="center"/>
          </w:tcPr>
          <w:p w14:paraId="3D1F4D7B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321CE" w:rsidRPr="00E321CE" w14:paraId="492860B7" w14:textId="77777777" w:rsidTr="000F61BF">
        <w:trPr>
          <w:trHeight w:val="510"/>
        </w:trPr>
        <w:tc>
          <w:tcPr>
            <w:tcW w:w="1922" w:type="dxa"/>
            <w:vAlign w:val="center"/>
          </w:tcPr>
          <w:p w14:paraId="271EBD68" w14:textId="77777777" w:rsidR="00E321CE" w:rsidRPr="00E321CE" w:rsidRDefault="00E321CE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0070C0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 xml:space="preserve">h) </w:t>
            </w:r>
            <w:proofErr w:type="spellStart"/>
            <w:r w:rsidRPr="00E321CE">
              <w:rPr>
                <w:rFonts w:ascii="Arial" w:hAnsi="Arial" w:cs="Arial"/>
                <w:color w:val="FF0000"/>
                <w:lang w:val="en-US"/>
              </w:rPr>
              <w:t>Pagto</w:t>
            </w:r>
            <w:proofErr w:type="spellEnd"/>
            <w:r w:rsidRPr="00E321CE">
              <w:rPr>
                <w:rFonts w:ascii="Arial" w:hAnsi="Arial" w:cs="Arial"/>
                <w:color w:val="FF0000"/>
                <w:lang w:val="en-US"/>
              </w:rPr>
              <w:t xml:space="preserve"> de </w:t>
            </w:r>
            <w:proofErr w:type="spellStart"/>
            <w:r w:rsidRPr="00E321CE">
              <w:rPr>
                <w:rFonts w:ascii="Arial" w:hAnsi="Arial" w:cs="Arial"/>
                <w:color w:val="FF0000"/>
                <w:lang w:val="en-US"/>
              </w:rPr>
              <w:t>empréstimo</w:t>
            </w:r>
            <w:proofErr w:type="spellEnd"/>
          </w:p>
        </w:tc>
        <w:tc>
          <w:tcPr>
            <w:tcW w:w="804" w:type="dxa"/>
            <w:vAlign w:val="center"/>
          </w:tcPr>
          <w:p w14:paraId="6154F40E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-2.500</w:t>
            </w:r>
          </w:p>
        </w:tc>
        <w:tc>
          <w:tcPr>
            <w:tcW w:w="921" w:type="dxa"/>
            <w:vAlign w:val="center"/>
          </w:tcPr>
          <w:p w14:paraId="13239C8C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34" w:type="dxa"/>
            <w:vAlign w:val="center"/>
          </w:tcPr>
          <w:p w14:paraId="58396A12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2DA70BC2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E321CE">
              <w:rPr>
                <w:rFonts w:ascii="Arial" w:hAnsi="Arial" w:cs="Arial"/>
                <w:lang w:val="en-US"/>
              </w:rPr>
              <w:t>-2.500</w:t>
            </w:r>
          </w:p>
        </w:tc>
        <w:tc>
          <w:tcPr>
            <w:tcW w:w="875" w:type="dxa"/>
            <w:vAlign w:val="center"/>
          </w:tcPr>
          <w:p w14:paraId="7C7AD56F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F5AF9D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67" w:type="dxa"/>
            <w:vAlign w:val="center"/>
          </w:tcPr>
          <w:p w14:paraId="3030548D" w14:textId="77777777" w:rsidR="00E321CE" w:rsidRPr="00E321CE" w:rsidRDefault="00E321CE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466CD4B7" w14:textId="77777777" w:rsidR="000F61BF" w:rsidRDefault="000F61BF" w:rsidP="000F61BF">
      <w:pPr>
        <w:tabs>
          <w:tab w:val="clear" w:pos="6521"/>
          <w:tab w:val="left" w:pos="0"/>
        </w:tabs>
        <w:rPr>
          <w:rFonts w:ascii="Arial" w:hAnsi="Arial" w:cs="Arial"/>
          <w:b/>
          <w:sz w:val="22"/>
          <w:szCs w:val="22"/>
        </w:rPr>
      </w:pPr>
    </w:p>
    <w:p w14:paraId="2E2C55CE" w14:textId="77777777" w:rsidR="000F61BF" w:rsidRDefault="000F61BF" w:rsidP="000F61BF">
      <w:pPr>
        <w:tabs>
          <w:tab w:val="clear" w:pos="6521"/>
          <w:tab w:val="left" w:pos="0"/>
        </w:tabs>
        <w:rPr>
          <w:rFonts w:ascii="Arial" w:hAnsi="Arial" w:cs="Arial"/>
          <w:b/>
          <w:sz w:val="22"/>
          <w:szCs w:val="22"/>
        </w:rPr>
      </w:pPr>
    </w:p>
    <w:p w14:paraId="624B03AB" w14:textId="77777777" w:rsidR="000F61BF" w:rsidRPr="005E7E07" w:rsidRDefault="000F61BF" w:rsidP="000F61BF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72D8B359" w14:textId="77777777" w:rsidR="000F61BF" w:rsidRPr="005E7E07" w:rsidRDefault="000F61BF" w:rsidP="000F61BF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  <w:lang w:val="en-US"/>
        </w:rPr>
      </w:pPr>
      <w:bookmarkStart w:id="3" w:name="_Hlk141627106"/>
      <w:r w:rsidRPr="005E7E07">
        <w:rPr>
          <w:rFonts w:ascii="Arial" w:hAnsi="Arial" w:cs="Arial"/>
          <w:b/>
          <w:sz w:val="22"/>
          <w:szCs w:val="22"/>
        </w:rPr>
        <w:t xml:space="preserve">Relações no Balanço Patrimonial. </w:t>
      </w:r>
      <w:r w:rsidRPr="005E7E07">
        <w:rPr>
          <w:rFonts w:ascii="Arial" w:hAnsi="Arial" w:cs="Arial"/>
          <w:sz w:val="22"/>
          <w:szCs w:val="22"/>
        </w:rPr>
        <w:t xml:space="preserve">O balanço da GoldRan, uma empresa de mineração Sul-africana, mostra o ativo circulante de R6.085,1, ativo não circulante de R49.329,8, passivo não circulante de R13.948,4 e passivo circulante de R4.360,1. GoldRan relata em milhões de rand Sul-Africano ®. Qual é o valor do patrimônio líquido da GoldRan? </w:t>
      </w:r>
      <w:r w:rsidRPr="00773FFE">
        <w:rPr>
          <w:rFonts w:ascii="Arial" w:hAnsi="Arial" w:cs="Arial"/>
          <w:lang w:val="en-US"/>
        </w:rPr>
        <w:t xml:space="preserve">(Fonte: Weil, Shipper &amp; Francis. Financial Accounting, 14 edition, </w:t>
      </w:r>
      <w:proofErr w:type="spellStart"/>
      <w:r w:rsidRPr="00773FFE">
        <w:rPr>
          <w:rFonts w:ascii="Arial" w:hAnsi="Arial" w:cs="Arial"/>
          <w:lang w:val="en-US"/>
        </w:rPr>
        <w:t>Questão</w:t>
      </w:r>
      <w:proofErr w:type="spellEnd"/>
      <w:r w:rsidRPr="00773FFE">
        <w:rPr>
          <w:rFonts w:ascii="Arial" w:hAnsi="Arial" w:cs="Arial"/>
          <w:lang w:val="en-US"/>
        </w:rPr>
        <w:t xml:space="preserve"> 22, p. 32)</w:t>
      </w:r>
    </w:p>
    <w:bookmarkEnd w:id="3"/>
    <w:p w14:paraId="7E6563AD" w14:textId="77777777" w:rsidR="000F61BF" w:rsidRPr="005E7E07" w:rsidRDefault="000F61BF" w:rsidP="000F61BF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8697" w:type="dxa"/>
        <w:tblInd w:w="534" w:type="dxa"/>
        <w:tblLook w:val="04A0" w:firstRow="1" w:lastRow="0" w:firstColumn="1" w:lastColumn="0" w:noHBand="0" w:noVBand="1"/>
      </w:tblPr>
      <w:tblGrid>
        <w:gridCol w:w="1381"/>
        <w:gridCol w:w="348"/>
        <w:gridCol w:w="1413"/>
        <w:gridCol w:w="348"/>
        <w:gridCol w:w="1397"/>
        <w:gridCol w:w="348"/>
        <w:gridCol w:w="1413"/>
        <w:gridCol w:w="348"/>
        <w:gridCol w:w="1701"/>
      </w:tblGrid>
      <w:tr w:rsidR="000F61BF" w:rsidRPr="005E7E07" w14:paraId="7E0CE1F3" w14:textId="77777777" w:rsidTr="00F44210">
        <w:tc>
          <w:tcPr>
            <w:tcW w:w="1381" w:type="dxa"/>
          </w:tcPr>
          <w:p w14:paraId="12ADD7EA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  <w:proofErr w:type="spellEnd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3240ED6C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413" w:type="dxa"/>
          </w:tcPr>
          <w:p w14:paraId="7FE111A9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  <w:proofErr w:type="spellEnd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não</w:t>
            </w:r>
            <w:proofErr w:type="spellEnd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786F80E5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=</w:t>
            </w:r>
          </w:p>
        </w:tc>
        <w:tc>
          <w:tcPr>
            <w:tcW w:w="1397" w:type="dxa"/>
          </w:tcPr>
          <w:p w14:paraId="68B0BECF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</w:t>
            </w:r>
            <w:proofErr w:type="spellEnd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5F950182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413" w:type="dxa"/>
          </w:tcPr>
          <w:p w14:paraId="7267D128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</w:t>
            </w:r>
            <w:proofErr w:type="spellEnd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não</w:t>
            </w:r>
            <w:proofErr w:type="spellEnd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13CFF22E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701" w:type="dxa"/>
          </w:tcPr>
          <w:p w14:paraId="2B8A91EC" w14:textId="77777777" w:rsidR="000F61BF" w:rsidRPr="005E7E07" w:rsidRDefault="000F61B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Patrimônio</w:t>
            </w:r>
            <w:proofErr w:type="spellEnd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E7E07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</w:tr>
      <w:tr w:rsidR="000F61BF" w:rsidRPr="005E7E07" w14:paraId="55844EB6" w14:textId="77777777" w:rsidTr="00F44210">
        <w:trPr>
          <w:trHeight w:val="454"/>
        </w:trPr>
        <w:tc>
          <w:tcPr>
            <w:tcW w:w="1381" w:type="dxa"/>
            <w:vAlign w:val="center"/>
          </w:tcPr>
          <w:p w14:paraId="4F45119A" w14:textId="77777777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E7E07">
              <w:rPr>
                <w:rFonts w:ascii="Arial" w:hAnsi="Arial" w:cs="Arial"/>
                <w:sz w:val="22"/>
                <w:szCs w:val="22"/>
              </w:rPr>
              <w:t>R6.085,1</w:t>
            </w:r>
          </w:p>
        </w:tc>
        <w:tc>
          <w:tcPr>
            <w:tcW w:w="348" w:type="dxa"/>
            <w:vMerge/>
            <w:vAlign w:val="center"/>
          </w:tcPr>
          <w:p w14:paraId="27C11132" w14:textId="77777777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3" w:type="dxa"/>
            <w:vAlign w:val="center"/>
          </w:tcPr>
          <w:p w14:paraId="34BD733F" w14:textId="77777777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E7E07">
              <w:rPr>
                <w:rFonts w:ascii="Arial" w:hAnsi="Arial" w:cs="Arial"/>
                <w:sz w:val="22"/>
                <w:szCs w:val="22"/>
              </w:rPr>
              <w:t>R49.329,8</w:t>
            </w:r>
          </w:p>
        </w:tc>
        <w:tc>
          <w:tcPr>
            <w:tcW w:w="348" w:type="dxa"/>
            <w:vMerge/>
            <w:vAlign w:val="center"/>
          </w:tcPr>
          <w:p w14:paraId="62FB07AF" w14:textId="77777777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97" w:type="dxa"/>
            <w:vAlign w:val="center"/>
          </w:tcPr>
          <w:p w14:paraId="5362AF92" w14:textId="77777777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E7E07">
              <w:rPr>
                <w:rFonts w:ascii="Arial" w:hAnsi="Arial" w:cs="Arial"/>
                <w:sz w:val="22"/>
                <w:szCs w:val="22"/>
              </w:rPr>
              <w:t>R4.360,1</w:t>
            </w:r>
          </w:p>
        </w:tc>
        <w:tc>
          <w:tcPr>
            <w:tcW w:w="348" w:type="dxa"/>
            <w:vMerge/>
            <w:vAlign w:val="center"/>
          </w:tcPr>
          <w:p w14:paraId="0BF65C91" w14:textId="77777777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0549E911" w14:textId="77777777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E7E07">
              <w:rPr>
                <w:rFonts w:ascii="Arial" w:hAnsi="Arial" w:cs="Arial"/>
                <w:sz w:val="22"/>
                <w:szCs w:val="22"/>
                <w:lang w:val="en-US"/>
              </w:rPr>
              <w:t>R13.948,4</w:t>
            </w:r>
          </w:p>
        </w:tc>
        <w:tc>
          <w:tcPr>
            <w:tcW w:w="348" w:type="dxa"/>
            <w:vMerge/>
            <w:vAlign w:val="center"/>
          </w:tcPr>
          <w:p w14:paraId="7F7EE21A" w14:textId="77777777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1B4F0BD" w14:textId="1FD7D12F" w:rsidR="000F61BF" w:rsidRPr="005E7E07" w:rsidRDefault="000F61BF" w:rsidP="000F61BF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R37.106,4</w:t>
            </w:r>
          </w:p>
        </w:tc>
      </w:tr>
    </w:tbl>
    <w:p w14:paraId="5CFC9E1F" w14:textId="77777777" w:rsidR="000F61BF" w:rsidRDefault="000F61BF" w:rsidP="000F61BF">
      <w:pPr>
        <w:tabs>
          <w:tab w:val="clear" w:pos="6521"/>
          <w:tab w:val="left" w:pos="0"/>
        </w:tabs>
        <w:rPr>
          <w:rFonts w:ascii="Arial" w:hAnsi="Arial" w:cs="Arial"/>
          <w:b/>
          <w:sz w:val="22"/>
          <w:szCs w:val="22"/>
        </w:rPr>
      </w:pPr>
    </w:p>
    <w:p w14:paraId="36A56629" w14:textId="77777777" w:rsidR="000F61BF" w:rsidRDefault="000F61BF" w:rsidP="000F61BF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5FAC1C92" w14:textId="77777777" w:rsidR="00E321CE" w:rsidRDefault="00E321CE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40CF5291" w14:textId="77777777" w:rsidR="000F61BF" w:rsidRPr="005E7E07" w:rsidRDefault="000F61BF" w:rsidP="000F61BF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  <w:r w:rsidRPr="005E7E07">
        <w:rPr>
          <w:rFonts w:ascii="Arial" w:hAnsi="Arial" w:cs="Arial"/>
          <w:b/>
          <w:sz w:val="22"/>
          <w:szCs w:val="22"/>
        </w:rPr>
        <w:t xml:space="preserve">Registrando transações e preparando o balanço patrimonial. </w:t>
      </w:r>
      <w:r w:rsidRPr="005E7E07">
        <w:rPr>
          <w:rFonts w:ascii="Arial" w:hAnsi="Arial" w:cs="Arial"/>
          <w:sz w:val="22"/>
          <w:szCs w:val="22"/>
        </w:rPr>
        <w:t>A Patterson Corporation inicia suas operações em 1o de janeiro do Ano 13. A empresa realiza as seguintes transações em janeiro:</w:t>
      </w:r>
      <w:r w:rsidRPr="005E7E07">
        <w:rPr>
          <w:rFonts w:ascii="Arial" w:hAnsi="Arial" w:cs="Arial"/>
          <w:b/>
          <w:sz w:val="22"/>
          <w:szCs w:val="22"/>
        </w:rPr>
        <w:t xml:space="preserve"> </w:t>
      </w:r>
    </w:p>
    <w:p w14:paraId="6C9F6016" w14:textId="77777777" w:rsidR="000F61BF" w:rsidRPr="005E7E07" w:rsidRDefault="000F61BF" w:rsidP="000F61BF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39361CE9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Emite 15.000 ações ordinárias por $210.000 em dinheiro. </w:t>
      </w:r>
    </w:p>
    <w:p w14:paraId="6BFFE64A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Emite 28.000 ações ordinárias em troca de terreno, edifício e equipamento. O terreno aparece no balanço com um valor de $80.000, o </w:t>
      </w:r>
      <w:bookmarkStart w:id="4" w:name="_Hlk14778943"/>
      <w:r w:rsidRPr="005E7E07">
        <w:rPr>
          <w:rFonts w:ascii="Arial" w:hAnsi="Arial" w:cs="Arial"/>
          <w:sz w:val="22"/>
          <w:szCs w:val="22"/>
        </w:rPr>
        <w:t>edifício</w:t>
      </w:r>
      <w:bookmarkEnd w:id="4"/>
      <w:r w:rsidRPr="005E7E07">
        <w:rPr>
          <w:rFonts w:ascii="Arial" w:hAnsi="Arial" w:cs="Arial"/>
          <w:sz w:val="22"/>
          <w:szCs w:val="22"/>
        </w:rPr>
        <w:t xml:space="preserve"> com valor de $220.000 e o equipamento com valor de $92.000. </w:t>
      </w:r>
    </w:p>
    <w:p w14:paraId="5332A84E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5E7E07">
        <w:rPr>
          <w:rFonts w:ascii="Arial" w:hAnsi="Arial" w:cs="Arial"/>
          <w:sz w:val="22"/>
          <w:szCs w:val="22"/>
        </w:rPr>
        <w:t xml:space="preserve">Emite 2.000 ações ordinárias em favor de outra empresa para adquirir uma patente. </w:t>
      </w:r>
      <w:r w:rsidRPr="005E7E07">
        <w:rPr>
          <w:rFonts w:ascii="Arial" w:hAnsi="Arial" w:cs="Arial"/>
          <w:sz w:val="22"/>
          <w:szCs w:val="22"/>
          <w:lang w:val="en-US"/>
        </w:rPr>
        <w:t xml:space="preserve">O </w:t>
      </w:r>
      <w:proofErr w:type="spellStart"/>
      <w:r w:rsidRPr="005E7E07">
        <w:rPr>
          <w:rFonts w:ascii="Arial" w:hAnsi="Arial" w:cs="Arial"/>
          <w:sz w:val="22"/>
          <w:szCs w:val="22"/>
          <w:lang w:val="en-US"/>
        </w:rPr>
        <w:t>preço</w:t>
      </w:r>
      <w:proofErr w:type="spellEnd"/>
      <w:r w:rsidRPr="005E7E07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5E7E07">
        <w:rPr>
          <w:rFonts w:ascii="Arial" w:hAnsi="Arial" w:cs="Arial"/>
          <w:sz w:val="22"/>
          <w:szCs w:val="22"/>
          <w:lang w:val="en-US"/>
        </w:rPr>
        <w:t>cada</w:t>
      </w:r>
      <w:proofErr w:type="spellEnd"/>
      <w:r w:rsidRPr="005E7E07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E7E07">
        <w:rPr>
          <w:rFonts w:ascii="Arial" w:hAnsi="Arial" w:cs="Arial"/>
          <w:sz w:val="22"/>
          <w:szCs w:val="22"/>
          <w:lang w:val="en-US"/>
        </w:rPr>
        <w:t>ação</w:t>
      </w:r>
      <w:proofErr w:type="spellEnd"/>
      <w:r w:rsidRPr="005E7E07">
        <w:rPr>
          <w:rFonts w:ascii="Arial" w:hAnsi="Arial" w:cs="Arial"/>
          <w:sz w:val="22"/>
          <w:szCs w:val="22"/>
          <w:lang w:val="en-US"/>
        </w:rPr>
        <w:t xml:space="preserve"> é de $14. </w:t>
      </w:r>
    </w:p>
    <w:p w14:paraId="596FA940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Adquire estoques de mercadoria ao preço de tabela de $75.000 de vários fornecedores, a prazo. </w:t>
      </w:r>
    </w:p>
    <w:p w14:paraId="2BBCF230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lastRenderedPageBreak/>
        <w:t xml:space="preserve">Adquire equipamento ao preço de tabela de $6.000. Ela deduz um desconto de $600 e paga o valor líquido em dinheiro. A empresa trata esses descontos como redução no custo de compra do equipamento. </w:t>
      </w:r>
    </w:p>
    <w:p w14:paraId="0AA3F189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Paga custo de frete de $350 para transporte do equipamento em (e). A empresa trata os custos de frete como parte do custo de aquisição do equipamento. </w:t>
      </w:r>
    </w:p>
    <w:p w14:paraId="4E75BCEE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Descobre que estoques de mercadorias no valor de $800 estão com defeito e os devolve ao fornecedor, com crédito total. Os estoques tinham sido comprados a prazo - ver item (d) – e nenhum pagamento havia sido feito até a devolução dos produtos. </w:t>
      </w:r>
    </w:p>
    <w:p w14:paraId="15DDDE17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>Assina um contrato para aluguel de uma frota de automóveis começando em 1</w:t>
      </w:r>
      <w:r w:rsidRPr="005E7E07">
        <w:rPr>
          <w:rFonts w:ascii="Arial" w:hAnsi="Arial" w:cs="Arial"/>
          <w:sz w:val="22"/>
          <w:szCs w:val="22"/>
          <w:vertAlign w:val="superscript"/>
        </w:rPr>
        <w:t>o</w:t>
      </w:r>
      <w:r w:rsidRPr="005E7E07">
        <w:rPr>
          <w:rFonts w:ascii="Arial" w:hAnsi="Arial" w:cs="Arial"/>
          <w:sz w:val="22"/>
          <w:szCs w:val="22"/>
        </w:rPr>
        <w:t xml:space="preserve"> de fevereiro. Paga adiantado o valor de $1.400 pelo aluguel de fevereiro. </w:t>
      </w:r>
    </w:p>
    <w:p w14:paraId="7B9DD3D8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Paga faturas referentes aos estoques de mercadorias comprados </w:t>
      </w:r>
      <w:bookmarkStart w:id="5" w:name="_Hlk14778948"/>
      <w:r w:rsidRPr="005E7E07">
        <w:rPr>
          <w:rFonts w:ascii="Arial" w:hAnsi="Arial" w:cs="Arial"/>
          <w:sz w:val="22"/>
          <w:szCs w:val="22"/>
        </w:rPr>
        <w:t>no item</w:t>
      </w:r>
      <w:bookmarkEnd w:id="5"/>
      <w:r w:rsidRPr="005E7E07">
        <w:rPr>
          <w:rFonts w:ascii="Arial" w:hAnsi="Arial" w:cs="Arial"/>
          <w:sz w:val="22"/>
          <w:szCs w:val="22"/>
        </w:rPr>
        <w:t xml:space="preserve"> (d) pelo preço tabelado original de $60.000, depois de deduzir um desconto de 3% pelo pagamento à vista. A empresa trata descontos dessa natureza como redução do custo de aquisição dos estoques de mercadorias. </w:t>
      </w:r>
    </w:p>
    <w:p w14:paraId="70D50E36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>Obtém cobertura de seguro contra fogo e danos a terceiros da Southwest Insurance Company. A apólice, válida por dois anos a partir de 1</w:t>
      </w:r>
      <w:r w:rsidRPr="005E7E07">
        <w:rPr>
          <w:rFonts w:ascii="Arial" w:hAnsi="Arial" w:cs="Arial"/>
          <w:sz w:val="22"/>
          <w:szCs w:val="22"/>
          <w:vertAlign w:val="superscript"/>
        </w:rPr>
        <w:t>o</w:t>
      </w:r>
      <w:r w:rsidRPr="005E7E07">
        <w:rPr>
          <w:rFonts w:ascii="Arial" w:hAnsi="Arial" w:cs="Arial"/>
          <w:sz w:val="22"/>
          <w:szCs w:val="22"/>
        </w:rPr>
        <w:t xml:space="preserve"> de fevereiro, tem prêmio de $2.400, que ainda não foi pago. </w:t>
      </w:r>
    </w:p>
    <w:p w14:paraId="388F1A7D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5E7E07">
        <w:rPr>
          <w:rFonts w:ascii="Arial" w:hAnsi="Arial" w:cs="Arial"/>
          <w:sz w:val="22"/>
          <w:szCs w:val="22"/>
        </w:rPr>
        <w:t xml:space="preserve">Assina com um cliente um contrato de $20.000 por mercadorias que a Patterson planeja entregar no futuro. O cliente adianta </w:t>
      </w:r>
      <w:r w:rsidRPr="005E7E07">
        <w:rPr>
          <w:rFonts w:ascii="Arial" w:hAnsi="Arial" w:cs="Arial"/>
          <w:sz w:val="22"/>
          <w:szCs w:val="22"/>
          <w:lang w:val="en-US"/>
        </w:rPr>
        <w:t xml:space="preserve">$4.500 do valor </w:t>
      </w:r>
      <w:proofErr w:type="spellStart"/>
      <w:r w:rsidRPr="005E7E07">
        <w:rPr>
          <w:rFonts w:ascii="Arial" w:hAnsi="Arial" w:cs="Arial"/>
          <w:sz w:val="22"/>
          <w:szCs w:val="22"/>
          <w:lang w:val="en-US"/>
        </w:rPr>
        <w:t>contratado</w:t>
      </w:r>
      <w:proofErr w:type="spellEnd"/>
      <w:r w:rsidRPr="005E7E07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64F80466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5E7E07">
        <w:rPr>
          <w:rFonts w:ascii="Arial" w:hAnsi="Arial" w:cs="Arial"/>
          <w:sz w:val="22"/>
          <w:szCs w:val="22"/>
        </w:rPr>
        <w:t>Adquire um armazém ao custo de $60.000 em 31 de janeiro. A empresa dá uma entrada de $7.000 e assume uma hipoteca de 20 anos a uma taxa anual de 6% pelo saldo devedor. Os juros vencem em 31 de janeiro de cada ano</w:t>
      </w:r>
      <w:r w:rsidRPr="005E7E07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19CDB8D7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Descobre que estoques de mercadorias adquiridas originalmente por $1.500 estão com defeito e os devolve ao fornecedor. O estoque já havia sido pago em (i). As mercadorias devolvidas são o único item comprado desse específico fornecedor em janeiro. O reembolso em dinheiro ainda não foi recebido do fornecedor. </w:t>
      </w:r>
    </w:p>
    <w:p w14:paraId="0438C648" w14:textId="77777777" w:rsidR="000F61BF" w:rsidRPr="005E7E07" w:rsidRDefault="000F61BF" w:rsidP="000F61BF">
      <w:pPr>
        <w:pStyle w:val="PargrafodaLista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Em 31 de janeiro, a empresa compra 6.000 ações ordinárias da General Cereal Corporation por $95.000. Essa compra é uma utilização de curto prazo do excedente de caixa. As ações da General Cereal Corporation são negociadas na Bolsa de Valores de Nova Iorque. </w:t>
      </w:r>
    </w:p>
    <w:p w14:paraId="111B7826" w14:textId="77777777" w:rsidR="000F61BF" w:rsidRPr="005E7E07" w:rsidRDefault="000F61BF" w:rsidP="000F61BF">
      <w:pPr>
        <w:pStyle w:val="PargrafodaLista"/>
        <w:ind w:left="1440"/>
        <w:rPr>
          <w:rFonts w:ascii="Arial" w:hAnsi="Arial" w:cs="Arial"/>
          <w:sz w:val="22"/>
          <w:szCs w:val="22"/>
        </w:rPr>
      </w:pPr>
    </w:p>
    <w:p w14:paraId="65DD01ED" w14:textId="77777777" w:rsidR="000F61BF" w:rsidRPr="005E7E07" w:rsidRDefault="000F61BF" w:rsidP="000F61BF">
      <w:pPr>
        <w:ind w:left="1080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As seguintes premissas ajudarão você a resolver certas incertezas contábeis: </w:t>
      </w:r>
    </w:p>
    <w:p w14:paraId="6A9FBCCF" w14:textId="77777777" w:rsidR="000F61BF" w:rsidRPr="005E7E07" w:rsidRDefault="000F61BF" w:rsidP="000F61BF">
      <w:pPr>
        <w:ind w:left="1080"/>
        <w:rPr>
          <w:rFonts w:ascii="Arial" w:hAnsi="Arial" w:cs="Arial"/>
          <w:sz w:val="22"/>
          <w:szCs w:val="22"/>
        </w:rPr>
      </w:pPr>
    </w:p>
    <w:p w14:paraId="0D1B37A1" w14:textId="77777777" w:rsidR="000F61BF" w:rsidRPr="005E7E07" w:rsidRDefault="000F61BF" w:rsidP="000F61BF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>Transações (b) e (c) ocorreram no mesmo dia da transação (a).</w:t>
      </w:r>
    </w:p>
    <w:p w14:paraId="6831DA93" w14:textId="77777777" w:rsidR="000F61BF" w:rsidRPr="005E7E07" w:rsidRDefault="000F61BF" w:rsidP="000F61BF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As faturas pagas em (i) são as únicas compras que tiveram descontos oferecidos pelos fornecedores em favor do comprador. </w:t>
      </w:r>
    </w:p>
    <w:p w14:paraId="5B9B375B" w14:textId="77777777" w:rsidR="000F61BF" w:rsidRPr="005E7E07" w:rsidRDefault="000F61BF" w:rsidP="000F61BF">
      <w:pPr>
        <w:ind w:left="1080"/>
        <w:rPr>
          <w:rFonts w:ascii="Arial" w:hAnsi="Arial" w:cs="Arial"/>
          <w:sz w:val="22"/>
          <w:szCs w:val="22"/>
        </w:rPr>
      </w:pPr>
    </w:p>
    <w:p w14:paraId="6CA784DC" w14:textId="77777777" w:rsidR="000F61BF" w:rsidRPr="005E7E07" w:rsidRDefault="000F61BF" w:rsidP="000F61BF">
      <w:pPr>
        <w:ind w:left="1080"/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Prepare o balanço patrimonial com data de 31 de janeiro do Ano 13. </w:t>
      </w:r>
      <w:r w:rsidRPr="00773FFE">
        <w:rPr>
          <w:rFonts w:ascii="Arial" w:hAnsi="Arial" w:cs="Arial"/>
        </w:rPr>
        <w:t>(Fonte: Adaptado de Weil, Shipper &amp; Francis. Contabilidade Financeira, 14 edição, Questão 14, p. 68)</w:t>
      </w:r>
    </w:p>
    <w:p w14:paraId="6DEFC7B8" w14:textId="4A1C755D" w:rsidR="00AD48FB" w:rsidRPr="000F61BF" w:rsidRDefault="00AD48FB" w:rsidP="00AD48FB">
      <w:pPr>
        <w:ind w:left="1080"/>
        <w:rPr>
          <w:rFonts w:ascii="Arial" w:hAnsi="Arial" w:cs="Arial"/>
          <w:sz w:val="22"/>
          <w:szCs w:val="22"/>
        </w:rPr>
      </w:pPr>
    </w:p>
    <w:p w14:paraId="22CDCE77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  <w:sectPr w:rsidR="00AD48FB" w:rsidRPr="00A63882" w:rsidSect="000F61BF"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902" w:right="851" w:bottom="902" w:left="992" w:header="284" w:footer="284" w:gutter="0"/>
          <w:cols w:space="720"/>
          <w:docGrid w:linePitch="272"/>
        </w:sectPr>
      </w:pPr>
    </w:p>
    <w:p w14:paraId="742796E8" w14:textId="77777777" w:rsidR="00AD48FB" w:rsidRPr="00A63882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tbl>
      <w:tblPr>
        <w:tblStyle w:val="Tabelacomgrade"/>
        <w:tblpPr w:leftFromText="141" w:rightFromText="141" w:vertAnchor="page" w:horzAnchor="margin" w:tblpY="1550"/>
        <w:tblW w:w="15511" w:type="dxa"/>
        <w:tblLayout w:type="fixed"/>
        <w:tblLook w:val="04A0" w:firstRow="1" w:lastRow="0" w:firstColumn="1" w:lastColumn="0" w:noHBand="0" w:noVBand="1"/>
      </w:tblPr>
      <w:tblGrid>
        <w:gridCol w:w="2439"/>
        <w:gridCol w:w="867"/>
        <w:gridCol w:w="867"/>
        <w:gridCol w:w="868"/>
        <w:gridCol w:w="867"/>
        <w:gridCol w:w="868"/>
        <w:gridCol w:w="867"/>
        <w:gridCol w:w="868"/>
        <w:gridCol w:w="867"/>
        <w:gridCol w:w="867"/>
        <w:gridCol w:w="868"/>
        <w:gridCol w:w="867"/>
        <w:gridCol w:w="868"/>
        <w:gridCol w:w="867"/>
        <w:gridCol w:w="868"/>
        <w:gridCol w:w="928"/>
      </w:tblGrid>
      <w:tr w:rsidR="00AD48FB" w:rsidRPr="000F61BF" w14:paraId="78640416" w14:textId="77777777" w:rsidTr="00D35CE8">
        <w:trPr>
          <w:trHeight w:val="306"/>
        </w:trPr>
        <w:tc>
          <w:tcPr>
            <w:tcW w:w="2439" w:type="dxa"/>
            <w:vMerge w:val="restart"/>
            <w:vAlign w:val="center"/>
          </w:tcPr>
          <w:p w14:paraId="2DD5318D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BALANÇO PATRIMONIAL</w:t>
            </w:r>
          </w:p>
        </w:tc>
        <w:tc>
          <w:tcPr>
            <w:tcW w:w="12144" w:type="dxa"/>
            <w:gridSpan w:val="14"/>
            <w:vAlign w:val="center"/>
          </w:tcPr>
          <w:p w14:paraId="66DABE05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proofErr w:type="spellStart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Transações</w:t>
            </w:r>
            <w:proofErr w:type="spellEnd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por</w:t>
            </w:r>
            <w:proofErr w:type="spellEnd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letra</w:t>
            </w:r>
            <w:proofErr w:type="spellEnd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)</w:t>
            </w:r>
          </w:p>
        </w:tc>
        <w:tc>
          <w:tcPr>
            <w:tcW w:w="928" w:type="dxa"/>
            <w:vMerge w:val="restart"/>
            <w:vAlign w:val="center"/>
          </w:tcPr>
          <w:p w14:paraId="70B8B0D0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Saldo final</w:t>
            </w:r>
          </w:p>
        </w:tc>
      </w:tr>
      <w:tr w:rsidR="00AD48FB" w:rsidRPr="000F61BF" w14:paraId="4624F482" w14:textId="77777777" w:rsidTr="00D35CE8">
        <w:trPr>
          <w:trHeight w:val="306"/>
        </w:trPr>
        <w:tc>
          <w:tcPr>
            <w:tcW w:w="2439" w:type="dxa"/>
            <w:vMerge/>
          </w:tcPr>
          <w:p w14:paraId="2FFDA8D1" w14:textId="77777777" w:rsidR="00AD48FB" w:rsidRPr="000F61BF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67" w:type="dxa"/>
            <w:vAlign w:val="center"/>
          </w:tcPr>
          <w:p w14:paraId="31423843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(a)</w:t>
            </w:r>
          </w:p>
        </w:tc>
        <w:tc>
          <w:tcPr>
            <w:tcW w:w="867" w:type="dxa"/>
            <w:vAlign w:val="center"/>
          </w:tcPr>
          <w:p w14:paraId="5475301D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(b)</w:t>
            </w:r>
          </w:p>
        </w:tc>
        <w:tc>
          <w:tcPr>
            <w:tcW w:w="868" w:type="dxa"/>
            <w:vAlign w:val="center"/>
          </w:tcPr>
          <w:p w14:paraId="2EC3B735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(c)</w:t>
            </w:r>
          </w:p>
        </w:tc>
        <w:tc>
          <w:tcPr>
            <w:tcW w:w="867" w:type="dxa"/>
            <w:vAlign w:val="center"/>
          </w:tcPr>
          <w:p w14:paraId="25582A99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(d)</w:t>
            </w:r>
          </w:p>
        </w:tc>
        <w:tc>
          <w:tcPr>
            <w:tcW w:w="868" w:type="dxa"/>
            <w:vAlign w:val="center"/>
          </w:tcPr>
          <w:p w14:paraId="4266E7DA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(e)</w:t>
            </w:r>
          </w:p>
        </w:tc>
        <w:tc>
          <w:tcPr>
            <w:tcW w:w="867" w:type="dxa"/>
            <w:vAlign w:val="center"/>
          </w:tcPr>
          <w:p w14:paraId="00D97FD9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(f)</w:t>
            </w:r>
          </w:p>
        </w:tc>
        <w:tc>
          <w:tcPr>
            <w:tcW w:w="868" w:type="dxa"/>
            <w:vAlign w:val="center"/>
          </w:tcPr>
          <w:p w14:paraId="330A5FA8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(g)</w:t>
            </w:r>
          </w:p>
        </w:tc>
        <w:tc>
          <w:tcPr>
            <w:tcW w:w="867" w:type="dxa"/>
            <w:vAlign w:val="center"/>
          </w:tcPr>
          <w:p w14:paraId="30046FDF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(h)</w:t>
            </w:r>
          </w:p>
        </w:tc>
        <w:tc>
          <w:tcPr>
            <w:tcW w:w="867" w:type="dxa"/>
            <w:vAlign w:val="center"/>
          </w:tcPr>
          <w:p w14:paraId="35449A10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i</w:t>
            </w:r>
            <w:proofErr w:type="spellEnd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)</w:t>
            </w:r>
          </w:p>
        </w:tc>
        <w:tc>
          <w:tcPr>
            <w:tcW w:w="868" w:type="dxa"/>
          </w:tcPr>
          <w:p w14:paraId="23D7240E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(j)</w:t>
            </w:r>
          </w:p>
        </w:tc>
        <w:tc>
          <w:tcPr>
            <w:tcW w:w="867" w:type="dxa"/>
          </w:tcPr>
          <w:p w14:paraId="0F8EECD1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(k)</w:t>
            </w:r>
          </w:p>
        </w:tc>
        <w:tc>
          <w:tcPr>
            <w:tcW w:w="868" w:type="dxa"/>
          </w:tcPr>
          <w:p w14:paraId="791FC0D6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(l)</w:t>
            </w:r>
          </w:p>
        </w:tc>
        <w:tc>
          <w:tcPr>
            <w:tcW w:w="867" w:type="dxa"/>
          </w:tcPr>
          <w:p w14:paraId="5235CF0F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(m)</w:t>
            </w:r>
          </w:p>
        </w:tc>
        <w:tc>
          <w:tcPr>
            <w:tcW w:w="868" w:type="dxa"/>
          </w:tcPr>
          <w:p w14:paraId="755557AD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(n)</w:t>
            </w:r>
          </w:p>
        </w:tc>
        <w:tc>
          <w:tcPr>
            <w:tcW w:w="928" w:type="dxa"/>
            <w:vMerge/>
            <w:vAlign w:val="center"/>
          </w:tcPr>
          <w:p w14:paraId="661170E5" w14:textId="77777777" w:rsidR="00AD48FB" w:rsidRPr="000F61BF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AD48FB" w:rsidRPr="000F61BF" w14:paraId="0DE43E6B" w14:textId="77777777" w:rsidTr="00D35CE8">
        <w:trPr>
          <w:trHeight w:val="306"/>
        </w:trPr>
        <w:tc>
          <w:tcPr>
            <w:tcW w:w="2439" w:type="dxa"/>
          </w:tcPr>
          <w:p w14:paraId="12C4E79C" w14:textId="77777777" w:rsidR="00AD48FB" w:rsidRPr="000F61BF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ATIVO</w:t>
            </w:r>
          </w:p>
        </w:tc>
        <w:tc>
          <w:tcPr>
            <w:tcW w:w="867" w:type="dxa"/>
          </w:tcPr>
          <w:p w14:paraId="26F610F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7" w:type="dxa"/>
          </w:tcPr>
          <w:p w14:paraId="48F647B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8" w:type="dxa"/>
          </w:tcPr>
          <w:p w14:paraId="2B2961B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7" w:type="dxa"/>
          </w:tcPr>
          <w:p w14:paraId="6D95779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8" w:type="dxa"/>
          </w:tcPr>
          <w:p w14:paraId="1A1A208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7" w:type="dxa"/>
          </w:tcPr>
          <w:p w14:paraId="775F46F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8" w:type="dxa"/>
          </w:tcPr>
          <w:p w14:paraId="1D33579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7" w:type="dxa"/>
          </w:tcPr>
          <w:p w14:paraId="55B4031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7" w:type="dxa"/>
          </w:tcPr>
          <w:p w14:paraId="75E83F6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8" w:type="dxa"/>
          </w:tcPr>
          <w:p w14:paraId="69D56AB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7" w:type="dxa"/>
          </w:tcPr>
          <w:p w14:paraId="3B6D05D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8" w:type="dxa"/>
          </w:tcPr>
          <w:p w14:paraId="6086DF6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7" w:type="dxa"/>
          </w:tcPr>
          <w:p w14:paraId="31345BE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868" w:type="dxa"/>
          </w:tcPr>
          <w:p w14:paraId="40B5F08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</w:tcPr>
          <w:p w14:paraId="1ED9357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</w:p>
        </w:tc>
      </w:tr>
      <w:tr w:rsidR="00AD48FB" w:rsidRPr="000F61BF" w14:paraId="54703B43" w14:textId="77777777" w:rsidTr="00D35CE8">
        <w:trPr>
          <w:trHeight w:val="306"/>
        </w:trPr>
        <w:tc>
          <w:tcPr>
            <w:tcW w:w="2439" w:type="dxa"/>
          </w:tcPr>
          <w:p w14:paraId="083B46D9" w14:textId="77777777" w:rsidR="00AD48FB" w:rsidRPr="000F61BF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Ativo</w:t>
            </w:r>
            <w:proofErr w:type="spellEnd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Circulante</w:t>
            </w:r>
            <w:proofErr w:type="spellEnd"/>
          </w:p>
        </w:tc>
        <w:tc>
          <w:tcPr>
            <w:tcW w:w="867" w:type="dxa"/>
          </w:tcPr>
          <w:p w14:paraId="65199A3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210.000</w:t>
            </w:r>
          </w:p>
        </w:tc>
        <w:tc>
          <w:tcPr>
            <w:tcW w:w="867" w:type="dxa"/>
          </w:tcPr>
          <w:p w14:paraId="223F2B3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6C68DB8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0DB9C28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75.000</w:t>
            </w:r>
          </w:p>
        </w:tc>
        <w:tc>
          <w:tcPr>
            <w:tcW w:w="868" w:type="dxa"/>
          </w:tcPr>
          <w:p w14:paraId="2A676BD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(5.400)</w:t>
            </w:r>
          </w:p>
        </w:tc>
        <w:tc>
          <w:tcPr>
            <w:tcW w:w="867" w:type="dxa"/>
          </w:tcPr>
          <w:p w14:paraId="5CA1BC1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(350)</w:t>
            </w:r>
          </w:p>
        </w:tc>
        <w:tc>
          <w:tcPr>
            <w:tcW w:w="868" w:type="dxa"/>
          </w:tcPr>
          <w:p w14:paraId="43B906F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(800)</w:t>
            </w:r>
          </w:p>
        </w:tc>
        <w:tc>
          <w:tcPr>
            <w:tcW w:w="867" w:type="dxa"/>
          </w:tcPr>
          <w:p w14:paraId="2C4DC27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3E2A560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(60.000)</w:t>
            </w:r>
          </w:p>
        </w:tc>
        <w:tc>
          <w:tcPr>
            <w:tcW w:w="868" w:type="dxa"/>
          </w:tcPr>
          <w:p w14:paraId="79331B9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38B7446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4.500</w:t>
            </w:r>
          </w:p>
        </w:tc>
        <w:tc>
          <w:tcPr>
            <w:tcW w:w="868" w:type="dxa"/>
          </w:tcPr>
          <w:p w14:paraId="69C812A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(7.000)</w:t>
            </w:r>
          </w:p>
        </w:tc>
        <w:tc>
          <w:tcPr>
            <w:tcW w:w="867" w:type="dxa"/>
          </w:tcPr>
          <w:p w14:paraId="3B81B9A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7ABC6C6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28" w:type="dxa"/>
          </w:tcPr>
          <w:p w14:paraId="299857E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215.950</w:t>
            </w:r>
          </w:p>
        </w:tc>
      </w:tr>
      <w:tr w:rsidR="00AD48FB" w:rsidRPr="000F61BF" w14:paraId="488CB082" w14:textId="77777777" w:rsidTr="00D35CE8">
        <w:trPr>
          <w:trHeight w:val="306"/>
        </w:trPr>
        <w:tc>
          <w:tcPr>
            <w:tcW w:w="2439" w:type="dxa"/>
          </w:tcPr>
          <w:p w14:paraId="709E6216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Caixa</w:t>
            </w:r>
          </w:p>
        </w:tc>
        <w:tc>
          <w:tcPr>
            <w:tcW w:w="867" w:type="dxa"/>
          </w:tcPr>
          <w:p w14:paraId="0725E3A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210.000</w:t>
            </w:r>
          </w:p>
        </w:tc>
        <w:tc>
          <w:tcPr>
            <w:tcW w:w="867" w:type="dxa"/>
          </w:tcPr>
          <w:p w14:paraId="539B224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18003B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71B8D9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713112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(5.400)</w:t>
            </w:r>
          </w:p>
        </w:tc>
        <w:tc>
          <w:tcPr>
            <w:tcW w:w="867" w:type="dxa"/>
          </w:tcPr>
          <w:p w14:paraId="6186C95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(350)</w:t>
            </w:r>
          </w:p>
        </w:tc>
        <w:tc>
          <w:tcPr>
            <w:tcW w:w="868" w:type="dxa"/>
          </w:tcPr>
          <w:p w14:paraId="0AE71CF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F4F346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(1.400)</w:t>
            </w:r>
          </w:p>
        </w:tc>
        <w:tc>
          <w:tcPr>
            <w:tcW w:w="867" w:type="dxa"/>
          </w:tcPr>
          <w:p w14:paraId="7C9B2DB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(58.200)</w:t>
            </w:r>
          </w:p>
        </w:tc>
        <w:tc>
          <w:tcPr>
            <w:tcW w:w="868" w:type="dxa"/>
          </w:tcPr>
          <w:p w14:paraId="683673F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0C0BAF8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4.500</w:t>
            </w:r>
          </w:p>
        </w:tc>
        <w:tc>
          <w:tcPr>
            <w:tcW w:w="868" w:type="dxa"/>
          </w:tcPr>
          <w:p w14:paraId="3758F3D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(7.000)</w:t>
            </w:r>
          </w:p>
        </w:tc>
        <w:tc>
          <w:tcPr>
            <w:tcW w:w="867" w:type="dxa"/>
          </w:tcPr>
          <w:p w14:paraId="6A8EF18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8D5400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(95.000)</w:t>
            </w:r>
          </w:p>
        </w:tc>
        <w:tc>
          <w:tcPr>
            <w:tcW w:w="928" w:type="dxa"/>
          </w:tcPr>
          <w:p w14:paraId="78073BC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47.150</w:t>
            </w:r>
          </w:p>
        </w:tc>
      </w:tr>
      <w:tr w:rsidR="00AD48FB" w:rsidRPr="000F61BF" w14:paraId="4FA9D9F8" w14:textId="77777777" w:rsidTr="00D35CE8">
        <w:trPr>
          <w:trHeight w:val="306"/>
        </w:trPr>
        <w:tc>
          <w:tcPr>
            <w:tcW w:w="2439" w:type="dxa"/>
          </w:tcPr>
          <w:p w14:paraId="585C510E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Títulos e Valores Mobiliários</w:t>
            </w:r>
          </w:p>
        </w:tc>
        <w:tc>
          <w:tcPr>
            <w:tcW w:w="867" w:type="dxa"/>
          </w:tcPr>
          <w:p w14:paraId="689E5A2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DF582B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EA4FD5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A99239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FF832D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FC38F7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C64948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9A33BB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76369D3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839461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3843437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77FF4E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2E36FD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7A45E20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95.000</w:t>
            </w:r>
          </w:p>
        </w:tc>
        <w:tc>
          <w:tcPr>
            <w:tcW w:w="928" w:type="dxa"/>
          </w:tcPr>
          <w:p w14:paraId="65FDAB8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95.000</w:t>
            </w:r>
          </w:p>
        </w:tc>
      </w:tr>
      <w:tr w:rsidR="00AD48FB" w:rsidRPr="000F61BF" w14:paraId="58531BE3" w14:textId="77777777" w:rsidTr="00D35CE8">
        <w:trPr>
          <w:trHeight w:val="306"/>
        </w:trPr>
        <w:tc>
          <w:tcPr>
            <w:tcW w:w="2439" w:type="dxa"/>
          </w:tcPr>
          <w:p w14:paraId="421BD1F7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Recebível de fornecedor</w:t>
            </w:r>
          </w:p>
        </w:tc>
        <w:tc>
          <w:tcPr>
            <w:tcW w:w="867" w:type="dxa"/>
          </w:tcPr>
          <w:p w14:paraId="4052C68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296DBB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30770D6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24A558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8BEFFF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326E993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7F8E82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02EF5F8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3430E12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23ACC4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34BC476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360BA19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7743FF8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1.455</w:t>
            </w:r>
          </w:p>
        </w:tc>
        <w:tc>
          <w:tcPr>
            <w:tcW w:w="868" w:type="dxa"/>
          </w:tcPr>
          <w:p w14:paraId="06AE51F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688BDAB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1.455</w:t>
            </w:r>
          </w:p>
        </w:tc>
      </w:tr>
      <w:tr w:rsidR="00AD48FB" w:rsidRPr="000F61BF" w14:paraId="31C1816A" w14:textId="77777777" w:rsidTr="00D35CE8">
        <w:trPr>
          <w:trHeight w:val="306"/>
        </w:trPr>
        <w:tc>
          <w:tcPr>
            <w:tcW w:w="2439" w:type="dxa"/>
          </w:tcPr>
          <w:p w14:paraId="0761B925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Estoques</w:t>
            </w:r>
          </w:p>
        </w:tc>
        <w:tc>
          <w:tcPr>
            <w:tcW w:w="867" w:type="dxa"/>
          </w:tcPr>
          <w:p w14:paraId="4B08869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11F8FD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2DE0E2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BD219A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75.000</w:t>
            </w:r>
          </w:p>
        </w:tc>
        <w:tc>
          <w:tcPr>
            <w:tcW w:w="868" w:type="dxa"/>
          </w:tcPr>
          <w:p w14:paraId="362FF96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980ED4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21B30A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(800)</w:t>
            </w:r>
          </w:p>
        </w:tc>
        <w:tc>
          <w:tcPr>
            <w:tcW w:w="867" w:type="dxa"/>
          </w:tcPr>
          <w:p w14:paraId="3826668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343876E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(1.800)</w:t>
            </w:r>
          </w:p>
        </w:tc>
        <w:tc>
          <w:tcPr>
            <w:tcW w:w="868" w:type="dxa"/>
          </w:tcPr>
          <w:p w14:paraId="753558C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A9C79C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7FF7AD7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BC68B9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(1.455)</w:t>
            </w:r>
          </w:p>
        </w:tc>
        <w:tc>
          <w:tcPr>
            <w:tcW w:w="868" w:type="dxa"/>
          </w:tcPr>
          <w:p w14:paraId="6AE6064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158BDD9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70.945</w:t>
            </w:r>
          </w:p>
        </w:tc>
      </w:tr>
      <w:tr w:rsidR="00AD48FB" w:rsidRPr="000F61BF" w14:paraId="6E38E4C7" w14:textId="77777777" w:rsidTr="00D35CE8">
        <w:trPr>
          <w:trHeight w:val="306"/>
        </w:trPr>
        <w:tc>
          <w:tcPr>
            <w:tcW w:w="2439" w:type="dxa"/>
          </w:tcPr>
          <w:p w14:paraId="678E8DE1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Aluguel antecipado</w:t>
            </w:r>
          </w:p>
        </w:tc>
        <w:tc>
          <w:tcPr>
            <w:tcW w:w="867" w:type="dxa"/>
          </w:tcPr>
          <w:p w14:paraId="62E5F0C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A535F7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B82D35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4F197E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35D4BB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D2E7A4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B16DF7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787F65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1.400</w:t>
            </w:r>
          </w:p>
        </w:tc>
        <w:tc>
          <w:tcPr>
            <w:tcW w:w="867" w:type="dxa"/>
          </w:tcPr>
          <w:p w14:paraId="6601D88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FDD392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4E6027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6F8F70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829AE0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206C86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3943845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1.400</w:t>
            </w:r>
          </w:p>
        </w:tc>
      </w:tr>
      <w:tr w:rsidR="00AD48FB" w:rsidRPr="000F61BF" w14:paraId="569BC384" w14:textId="77777777" w:rsidTr="00D35CE8">
        <w:trPr>
          <w:trHeight w:val="306"/>
        </w:trPr>
        <w:tc>
          <w:tcPr>
            <w:tcW w:w="2439" w:type="dxa"/>
          </w:tcPr>
          <w:p w14:paraId="17ADAB12" w14:textId="77777777" w:rsidR="00AD48FB" w:rsidRPr="000F61BF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Ativo</w:t>
            </w:r>
            <w:proofErr w:type="spellEnd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Não</w:t>
            </w:r>
            <w:proofErr w:type="spellEnd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Circulante</w:t>
            </w:r>
            <w:proofErr w:type="spellEnd"/>
          </w:p>
        </w:tc>
        <w:tc>
          <w:tcPr>
            <w:tcW w:w="867" w:type="dxa"/>
          </w:tcPr>
          <w:p w14:paraId="7C887FE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1BA044E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392.000</w:t>
            </w:r>
          </w:p>
        </w:tc>
        <w:tc>
          <w:tcPr>
            <w:tcW w:w="868" w:type="dxa"/>
          </w:tcPr>
          <w:p w14:paraId="6E80D09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28.000</w:t>
            </w:r>
          </w:p>
        </w:tc>
        <w:tc>
          <w:tcPr>
            <w:tcW w:w="867" w:type="dxa"/>
          </w:tcPr>
          <w:p w14:paraId="5ECF66A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55A121C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5.400</w:t>
            </w:r>
          </w:p>
        </w:tc>
        <w:tc>
          <w:tcPr>
            <w:tcW w:w="867" w:type="dxa"/>
          </w:tcPr>
          <w:p w14:paraId="219AA43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350</w:t>
            </w:r>
          </w:p>
        </w:tc>
        <w:tc>
          <w:tcPr>
            <w:tcW w:w="868" w:type="dxa"/>
          </w:tcPr>
          <w:p w14:paraId="449ABDA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7F6A8A2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3543F0B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0A77370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1A872CD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4ECFDC0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60.000</w:t>
            </w:r>
          </w:p>
        </w:tc>
        <w:tc>
          <w:tcPr>
            <w:tcW w:w="867" w:type="dxa"/>
          </w:tcPr>
          <w:p w14:paraId="173964B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0FD9AEB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28" w:type="dxa"/>
          </w:tcPr>
          <w:p w14:paraId="2D0FEA4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485.750</w:t>
            </w:r>
          </w:p>
        </w:tc>
      </w:tr>
      <w:tr w:rsidR="00AD48FB" w:rsidRPr="000F61BF" w14:paraId="265A8EC1" w14:textId="77777777" w:rsidTr="00D35CE8">
        <w:trPr>
          <w:trHeight w:val="306"/>
        </w:trPr>
        <w:tc>
          <w:tcPr>
            <w:tcW w:w="2439" w:type="dxa"/>
          </w:tcPr>
          <w:p w14:paraId="30A8865B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Ativo Imobilizado</w:t>
            </w:r>
          </w:p>
        </w:tc>
        <w:tc>
          <w:tcPr>
            <w:tcW w:w="867" w:type="dxa"/>
          </w:tcPr>
          <w:p w14:paraId="4C371E0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7987217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392.000</w:t>
            </w:r>
          </w:p>
        </w:tc>
        <w:tc>
          <w:tcPr>
            <w:tcW w:w="868" w:type="dxa"/>
          </w:tcPr>
          <w:p w14:paraId="501BE44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5910DF4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77530AD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5.400</w:t>
            </w:r>
          </w:p>
        </w:tc>
        <w:tc>
          <w:tcPr>
            <w:tcW w:w="867" w:type="dxa"/>
          </w:tcPr>
          <w:p w14:paraId="47D509E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350</w:t>
            </w:r>
          </w:p>
        </w:tc>
        <w:tc>
          <w:tcPr>
            <w:tcW w:w="868" w:type="dxa"/>
          </w:tcPr>
          <w:p w14:paraId="52EA4E6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01CF34B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052716A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479C859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5ABD036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20385B0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60.000</w:t>
            </w:r>
          </w:p>
        </w:tc>
        <w:tc>
          <w:tcPr>
            <w:tcW w:w="867" w:type="dxa"/>
          </w:tcPr>
          <w:p w14:paraId="2D085EB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3525E65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928" w:type="dxa"/>
          </w:tcPr>
          <w:p w14:paraId="0A02BEB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457.750</w:t>
            </w:r>
          </w:p>
        </w:tc>
      </w:tr>
      <w:tr w:rsidR="00AD48FB" w:rsidRPr="000F61BF" w14:paraId="7D44ED76" w14:textId="77777777" w:rsidTr="00D35CE8">
        <w:trPr>
          <w:trHeight w:val="306"/>
        </w:trPr>
        <w:tc>
          <w:tcPr>
            <w:tcW w:w="2439" w:type="dxa"/>
          </w:tcPr>
          <w:p w14:paraId="7B233EA7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Terreno</w:t>
            </w:r>
          </w:p>
        </w:tc>
        <w:tc>
          <w:tcPr>
            <w:tcW w:w="867" w:type="dxa"/>
          </w:tcPr>
          <w:p w14:paraId="122783E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0FB284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80.000</w:t>
            </w:r>
          </w:p>
        </w:tc>
        <w:tc>
          <w:tcPr>
            <w:tcW w:w="868" w:type="dxa"/>
          </w:tcPr>
          <w:p w14:paraId="0E4507F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094F058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379365A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CB09E0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EAC2A6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7DE33E1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1D179D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C3C925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AC5D30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23E078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0B3277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3FE229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1782500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80.000</w:t>
            </w:r>
          </w:p>
        </w:tc>
      </w:tr>
      <w:tr w:rsidR="00AD48FB" w:rsidRPr="000F61BF" w14:paraId="68025D6D" w14:textId="77777777" w:rsidTr="00D35CE8">
        <w:trPr>
          <w:trHeight w:val="306"/>
        </w:trPr>
        <w:tc>
          <w:tcPr>
            <w:tcW w:w="2439" w:type="dxa"/>
          </w:tcPr>
          <w:p w14:paraId="5856CEA9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Edifícios</w:t>
            </w:r>
          </w:p>
        </w:tc>
        <w:tc>
          <w:tcPr>
            <w:tcW w:w="867" w:type="dxa"/>
          </w:tcPr>
          <w:p w14:paraId="154320E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B52334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220.000</w:t>
            </w:r>
          </w:p>
        </w:tc>
        <w:tc>
          <w:tcPr>
            <w:tcW w:w="868" w:type="dxa"/>
          </w:tcPr>
          <w:p w14:paraId="2B852FB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F833C1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8A43CC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FBD828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444564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CAE72E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B79E51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3E56D53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43F410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9AE886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60.000</w:t>
            </w:r>
          </w:p>
        </w:tc>
        <w:tc>
          <w:tcPr>
            <w:tcW w:w="867" w:type="dxa"/>
          </w:tcPr>
          <w:p w14:paraId="27B3AF9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3364C57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3BF95A1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280.000</w:t>
            </w:r>
          </w:p>
        </w:tc>
      </w:tr>
      <w:tr w:rsidR="00AD48FB" w:rsidRPr="000F61BF" w14:paraId="3042E160" w14:textId="77777777" w:rsidTr="00D35CE8">
        <w:trPr>
          <w:trHeight w:val="306"/>
        </w:trPr>
        <w:tc>
          <w:tcPr>
            <w:tcW w:w="2439" w:type="dxa"/>
          </w:tcPr>
          <w:p w14:paraId="3DC71177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Equipamentos</w:t>
            </w:r>
          </w:p>
        </w:tc>
        <w:tc>
          <w:tcPr>
            <w:tcW w:w="867" w:type="dxa"/>
          </w:tcPr>
          <w:p w14:paraId="18F5C72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7E6744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92.000</w:t>
            </w:r>
          </w:p>
        </w:tc>
        <w:tc>
          <w:tcPr>
            <w:tcW w:w="868" w:type="dxa"/>
          </w:tcPr>
          <w:p w14:paraId="4F08398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09932F6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E8D7F7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5.400</w:t>
            </w:r>
          </w:p>
        </w:tc>
        <w:tc>
          <w:tcPr>
            <w:tcW w:w="867" w:type="dxa"/>
          </w:tcPr>
          <w:p w14:paraId="455EFEC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350</w:t>
            </w:r>
          </w:p>
        </w:tc>
        <w:tc>
          <w:tcPr>
            <w:tcW w:w="868" w:type="dxa"/>
          </w:tcPr>
          <w:p w14:paraId="6860BAF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1F2333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3A3540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4BDBF10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FBA7AE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4008BB5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A07DBE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A8B60C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200D109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97.750</w:t>
            </w:r>
          </w:p>
        </w:tc>
      </w:tr>
      <w:tr w:rsidR="00AD48FB" w:rsidRPr="000F61BF" w14:paraId="630DFDA3" w14:textId="77777777" w:rsidTr="00D35CE8">
        <w:trPr>
          <w:trHeight w:val="306"/>
        </w:trPr>
        <w:tc>
          <w:tcPr>
            <w:tcW w:w="2439" w:type="dxa"/>
          </w:tcPr>
          <w:p w14:paraId="10CCFC44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Ativo Intangível</w:t>
            </w:r>
          </w:p>
        </w:tc>
        <w:tc>
          <w:tcPr>
            <w:tcW w:w="867" w:type="dxa"/>
          </w:tcPr>
          <w:p w14:paraId="22F66EC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6303C8D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233CBB1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28.000</w:t>
            </w:r>
          </w:p>
        </w:tc>
        <w:tc>
          <w:tcPr>
            <w:tcW w:w="867" w:type="dxa"/>
          </w:tcPr>
          <w:p w14:paraId="6BE168A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41786A3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4390A05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1E6519C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279BBDA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1CC7133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1C383E1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34B35C9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5FF3CAF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7" w:type="dxa"/>
          </w:tcPr>
          <w:p w14:paraId="26BE7C3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868" w:type="dxa"/>
          </w:tcPr>
          <w:p w14:paraId="74AF0D1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-</w:t>
            </w:r>
          </w:p>
        </w:tc>
        <w:tc>
          <w:tcPr>
            <w:tcW w:w="928" w:type="dxa"/>
          </w:tcPr>
          <w:p w14:paraId="7A95E20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28.000</w:t>
            </w:r>
          </w:p>
        </w:tc>
      </w:tr>
      <w:tr w:rsidR="00AD48FB" w:rsidRPr="000F61BF" w14:paraId="6F970F16" w14:textId="77777777" w:rsidTr="00D35CE8">
        <w:trPr>
          <w:trHeight w:val="306"/>
        </w:trPr>
        <w:tc>
          <w:tcPr>
            <w:tcW w:w="2439" w:type="dxa"/>
          </w:tcPr>
          <w:p w14:paraId="2AC84C3B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Patente</w:t>
            </w:r>
          </w:p>
        </w:tc>
        <w:tc>
          <w:tcPr>
            <w:tcW w:w="867" w:type="dxa"/>
          </w:tcPr>
          <w:p w14:paraId="61212A2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05A24C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D40E81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28.000</w:t>
            </w:r>
          </w:p>
        </w:tc>
        <w:tc>
          <w:tcPr>
            <w:tcW w:w="867" w:type="dxa"/>
          </w:tcPr>
          <w:p w14:paraId="2E157ED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9B0FEC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62B53B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7366BA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DCC513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2546E4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C17050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A291E6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46806A7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780A27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CE6275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147F381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28.000</w:t>
            </w:r>
          </w:p>
        </w:tc>
      </w:tr>
      <w:tr w:rsidR="00AD48FB" w:rsidRPr="000F61BF" w14:paraId="0AFCA5D2" w14:textId="77777777" w:rsidTr="00D35CE8">
        <w:trPr>
          <w:trHeight w:val="306"/>
        </w:trPr>
        <w:tc>
          <w:tcPr>
            <w:tcW w:w="2439" w:type="dxa"/>
          </w:tcPr>
          <w:p w14:paraId="112AA533" w14:textId="77777777" w:rsidR="00AD48FB" w:rsidRPr="000F61BF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Total de </w:t>
            </w:r>
            <w:proofErr w:type="spellStart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ativos</w:t>
            </w:r>
            <w:proofErr w:type="spellEnd"/>
          </w:p>
        </w:tc>
        <w:tc>
          <w:tcPr>
            <w:tcW w:w="867" w:type="dxa"/>
          </w:tcPr>
          <w:p w14:paraId="2C103FB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210.000</w:t>
            </w:r>
          </w:p>
        </w:tc>
        <w:tc>
          <w:tcPr>
            <w:tcW w:w="867" w:type="dxa"/>
          </w:tcPr>
          <w:p w14:paraId="06690D1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392.000</w:t>
            </w:r>
          </w:p>
        </w:tc>
        <w:tc>
          <w:tcPr>
            <w:tcW w:w="868" w:type="dxa"/>
          </w:tcPr>
          <w:p w14:paraId="0727513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28.000</w:t>
            </w:r>
          </w:p>
        </w:tc>
        <w:tc>
          <w:tcPr>
            <w:tcW w:w="867" w:type="dxa"/>
          </w:tcPr>
          <w:p w14:paraId="0A63977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75.000</w:t>
            </w:r>
          </w:p>
        </w:tc>
        <w:tc>
          <w:tcPr>
            <w:tcW w:w="868" w:type="dxa"/>
          </w:tcPr>
          <w:p w14:paraId="29B6FDC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6C31DE8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5032E63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(800)</w:t>
            </w:r>
          </w:p>
        </w:tc>
        <w:tc>
          <w:tcPr>
            <w:tcW w:w="867" w:type="dxa"/>
          </w:tcPr>
          <w:p w14:paraId="4BB5B71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153E16F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(60.000)</w:t>
            </w:r>
          </w:p>
        </w:tc>
        <w:tc>
          <w:tcPr>
            <w:tcW w:w="868" w:type="dxa"/>
          </w:tcPr>
          <w:p w14:paraId="0A04F11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7AA262A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4.500</w:t>
            </w:r>
          </w:p>
        </w:tc>
        <w:tc>
          <w:tcPr>
            <w:tcW w:w="868" w:type="dxa"/>
          </w:tcPr>
          <w:p w14:paraId="42B0D78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53.000</w:t>
            </w:r>
          </w:p>
        </w:tc>
        <w:tc>
          <w:tcPr>
            <w:tcW w:w="867" w:type="dxa"/>
          </w:tcPr>
          <w:p w14:paraId="1549049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2D414D8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28" w:type="dxa"/>
          </w:tcPr>
          <w:p w14:paraId="3D47EA8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701.700</w:t>
            </w:r>
          </w:p>
        </w:tc>
      </w:tr>
      <w:tr w:rsidR="00AD48FB" w:rsidRPr="000F61BF" w14:paraId="5026714F" w14:textId="77777777" w:rsidTr="00D35CE8">
        <w:trPr>
          <w:trHeight w:val="306"/>
        </w:trPr>
        <w:tc>
          <w:tcPr>
            <w:tcW w:w="2439" w:type="dxa"/>
          </w:tcPr>
          <w:p w14:paraId="197210EE" w14:textId="77777777" w:rsidR="00AD48FB" w:rsidRPr="000F61BF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PASSIVO &amp; PL</w:t>
            </w:r>
          </w:p>
        </w:tc>
        <w:tc>
          <w:tcPr>
            <w:tcW w:w="867" w:type="dxa"/>
          </w:tcPr>
          <w:p w14:paraId="4800314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A707C0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8536B6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34BBA6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B3B3B3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0A5C7EF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9804BA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9E267A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DAE8D4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C6E344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AD7978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4BDDD25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7DA3BF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A3AC0E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2B073FC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AD48FB" w:rsidRPr="000F61BF" w14:paraId="2C569769" w14:textId="77777777" w:rsidTr="00D35CE8">
        <w:trPr>
          <w:trHeight w:val="306"/>
        </w:trPr>
        <w:tc>
          <w:tcPr>
            <w:tcW w:w="2439" w:type="dxa"/>
          </w:tcPr>
          <w:p w14:paraId="6DD5D07E" w14:textId="77777777" w:rsidR="00AD48FB" w:rsidRPr="000F61BF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Passivo</w:t>
            </w:r>
            <w:proofErr w:type="spellEnd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Circulante</w:t>
            </w:r>
            <w:proofErr w:type="spellEnd"/>
          </w:p>
        </w:tc>
        <w:tc>
          <w:tcPr>
            <w:tcW w:w="867" w:type="dxa"/>
          </w:tcPr>
          <w:p w14:paraId="3EAC681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7721E6A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6A99E27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2C91D4C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75.000</w:t>
            </w:r>
          </w:p>
        </w:tc>
        <w:tc>
          <w:tcPr>
            <w:tcW w:w="868" w:type="dxa"/>
          </w:tcPr>
          <w:p w14:paraId="719BF50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07143CF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2E7318A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(800)</w:t>
            </w:r>
          </w:p>
        </w:tc>
        <w:tc>
          <w:tcPr>
            <w:tcW w:w="867" w:type="dxa"/>
          </w:tcPr>
          <w:p w14:paraId="1085D1D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78CF81F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(60.000)</w:t>
            </w:r>
          </w:p>
        </w:tc>
        <w:tc>
          <w:tcPr>
            <w:tcW w:w="868" w:type="dxa"/>
          </w:tcPr>
          <w:p w14:paraId="4BB9B34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2E20716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4.500</w:t>
            </w:r>
          </w:p>
        </w:tc>
        <w:tc>
          <w:tcPr>
            <w:tcW w:w="868" w:type="dxa"/>
          </w:tcPr>
          <w:p w14:paraId="2DAB73D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2588609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7BED638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28" w:type="dxa"/>
          </w:tcPr>
          <w:p w14:paraId="5D0F3AF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18.700</w:t>
            </w:r>
          </w:p>
        </w:tc>
      </w:tr>
      <w:tr w:rsidR="00AD48FB" w:rsidRPr="000F61BF" w14:paraId="26D8EC83" w14:textId="77777777" w:rsidTr="00D35CE8">
        <w:trPr>
          <w:trHeight w:val="306"/>
        </w:trPr>
        <w:tc>
          <w:tcPr>
            <w:tcW w:w="2439" w:type="dxa"/>
          </w:tcPr>
          <w:p w14:paraId="10FB6406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Fornecedores</w:t>
            </w:r>
          </w:p>
        </w:tc>
        <w:tc>
          <w:tcPr>
            <w:tcW w:w="867" w:type="dxa"/>
          </w:tcPr>
          <w:p w14:paraId="1738FB9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0018BFA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07D1D7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ADF659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75.000</w:t>
            </w:r>
          </w:p>
        </w:tc>
        <w:tc>
          <w:tcPr>
            <w:tcW w:w="868" w:type="dxa"/>
          </w:tcPr>
          <w:p w14:paraId="1749752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781F1EA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CE8825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(800)</w:t>
            </w:r>
          </w:p>
        </w:tc>
        <w:tc>
          <w:tcPr>
            <w:tcW w:w="867" w:type="dxa"/>
          </w:tcPr>
          <w:p w14:paraId="5EDD96D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75F01E9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(60.000)</w:t>
            </w:r>
          </w:p>
        </w:tc>
        <w:tc>
          <w:tcPr>
            <w:tcW w:w="868" w:type="dxa"/>
          </w:tcPr>
          <w:p w14:paraId="17D1EC4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6B61676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2C7F86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C91BDD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E2DD2C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5EFCE48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14.200</w:t>
            </w:r>
          </w:p>
        </w:tc>
      </w:tr>
      <w:tr w:rsidR="00AD48FB" w:rsidRPr="000F61BF" w14:paraId="2ABB9624" w14:textId="77777777" w:rsidTr="00D35CE8">
        <w:trPr>
          <w:trHeight w:val="306"/>
        </w:trPr>
        <w:tc>
          <w:tcPr>
            <w:tcW w:w="2439" w:type="dxa"/>
          </w:tcPr>
          <w:p w14:paraId="6AF617A8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Adiantamento de clientes</w:t>
            </w:r>
          </w:p>
        </w:tc>
        <w:tc>
          <w:tcPr>
            <w:tcW w:w="867" w:type="dxa"/>
          </w:tcPr>
          <w:p w14:paraId="7DF67F7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7484E6B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29952A9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A8FD0C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5A4927A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383F95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3900F16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743A70E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010A68B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7603F2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2645D2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4.500</w:t>
            </w:r>
          </w:p>
        </w:tc>
        <w:tc>
          <w:tcPr>
            <w:tcW w:w="868" w:type="dxa"/>
          </w:tcPr>
          <w:p w14:paraId="2F56117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13E9138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FA0007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683DED0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4.500</w:t>
            </w:r>
          </w:p>
        </w:tc>
      </w:tr>
      <w:tr w:rsidR="00AD48FB" w:rsidRPr="000F61BF" w14:paraId="64BADD19" w14:textId="77777777" w:rsidTr="00D35CE8">
        <w:trPr>
          <w:trHeight w:val="306"/>
        </w:trPr>
        <w:tc>
          <w:tcPr>
            <w:tcW w:w="2439" w:type="dxa"/>
          </w:tcPr>
          <w:p w14:paraId="797BA011" w14:textId="77777777" w:rsidR="00AD48FB" w:rsidRPr="000F61BF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Passivo</w:t>
            </w:r>
            <w:proofErr w:type="spellEnd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Não</w:t>
            </w:r>
            <w:proofErr w:type="spellEnd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Circulante</w:t>
            </w:r>
            <w:proofErr w:type="spellEnd"/>
          </w:p>
        </w:tc>
        <w:tc>
          <w:tcPr>
            <w:tcW w:w="867" w:type="dxa"/>
          </w:tcPr>
          <w:p w14:paraId="16B8A6D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44E5208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251EC5F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289E9C6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67E21FC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68EA471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7EB6653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3655043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768F456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7165C28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67E48DA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461C47E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53.000</w:t>
            </w:r>
          </w:p>
        </w:tc>
        <w:tc>
          <w:tcPr>
            <w:tcW w:w="867" w:type="dxa"/>
          </w:tcPr>
          <w:p w14:paraId="45FFD7F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030BFCA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28" w:type="dxa"/>
          </w:tcPr>
          <w:p w14:paraId="7DE8BD8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53.000</w:t>
            </w:r>
          </w:p>
        </w:tc>
      </w:tr>
      <w:tr w:rsidR="00AD48FB" w:rsidRPr="000F61BF" w14:paraId="0572C7A6" w14:textId="77777777" w:rsidTr="00D35CE8">
        <w:trPr>
          <w:trHeight w:val="306"/>
        </w:trPr>
        <w:tc>
          <w:tcPr>
            <w:tcW w:w="2439" w:type="dxa"/>
          </w:tcPr>
          <w:p w14:paraId="6FC0F3C0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proofErr w:type="spellStart"/>
            <w:r w:rsidRPr="000F61BF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Hipoteca</w:t>
            </w:r>
            <w:proofErr w:type="spellEnd"/>
            <w:r w:rsidRPr="000F61BF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0F61BF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pagar</w:t>
            </w:r>
            <w:proofErr w:type="spellEnd"/>
          </w:p>
        </w:tc>
        <w:tc>
          <w:tcPr>
            <w:tcW w:w="867" w:type="dxa"/>
          </w:tcPr>
          <w:p w14:paraId="58540DA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B9B9D26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BE8957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74BAEE3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4250A03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A1F7D0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50D4D7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3A619DB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4DECDE0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30FB81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D1657F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3D39AA7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53.000</w:t>
            </w:r>
          </w:p>
        </w:tc>
        <w:tc>
          <w:tcPr>
            <w:tcW w:w="867" w:type="dxa"/>
          </w:tcPr>
          <w:p w14:paraId="684DB49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08157CB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3B5D4D7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53.000</w:t>
            </w:r>
          </w:p>
        </w:tc>
      </w:tr>
      <w:tr w:rsidR="00AD48FB" w:rsidRPr="000F61BF" w14:paraId="0C571624" w14:textId="77777777" w:rsidTr="00D35CE8">
        <w:trPr>
          <w:trHeight w:val="306"/>
        </w:trPr>
        <w:tc>
          <w:tcPr>
            <w:tcW w:w="2439" w:type="dxa"/>
          </w:tcPr>
          <w:p w14:paraId="1F61DBDC" w14:textId="77777777" w:rsidR="00AD48FB" w:rsidRPr="000F61BF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Patrimônio</w:t>
            </w:r>
            <w:proofErr w:type="spellEnd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61BF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Líquido</w:t>
            </w:r>
            <w:proofErr w:type="spellEnd"/>
          </w:p>
        </w:tc>
        <w:tc>
          <w:tcPr>
            <w:tcW w:w="867" w:type="dxa"/>
          </w:tcPr>
          <w:p w14:paraId="083C5560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210.000</w:t>
            </w:r>
          </w:p>
        </w:tc>
        <w:tc>
          <w:tcPr>
            <w:tcW w:w="867" w:type="dxa"/>
          </w:tcPr>
          <w:p w14:paraId="0DA3FE2C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392.000</w:t>
            </w:r>
          </w:p>
        </w:tc>
        <w:tc>
          <w:tcPr>
            <w:tcW w:w="868" w:type="dxa"/>
          </w:tcPr>
          <w:p w14:paraId="675A9D9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28.000</w:t>
            </w:r>
          </w:p>
        </w:tc>
        <w:tc>
          <w:tcPr>
            <w:tcW w:w="867" w:type="dxa"/>
          </w:tcPr>
          <w:p w14:paraId="1A5CD89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76EDE2C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1F2303C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1D53D3F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33F75DD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33D7899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6EC5940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2CCCE99F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4C2B563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3596A96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6FEDF48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28" w:type="dxa"/>
          </w:tcPr>
          <w:p w14:paraId="16CB325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630.000</w:t>
            </w:r>
          </w:p>
        </w:tc>
      </w:tr>
      <w:tr w:rsidR="00AD48FB" w:rsidRPr="000F61BF" w14:paraId="77AF40F1" w14:textId="77777777" w:rsidTr="00D35CE8">
        <w:trPr>
          <w:trHeight w:val="306"/>
        </w:trPr>
        <w:tc>
          <w:tcPr>
            <w:tcW w:w="2439" w:type="dxa"/>
          </w:tcPr>
          <w:p w14:paraId="03F91117" w14:textId="77777777" w:rsidR="00AD48FB" w:rsidRPr="000F61BF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Capital</w:t>
            </w:r>
          </w:p>
        </w:tc>
        <w:tc>
          <w:tcPr>
            <w:tcW w:w="867" w:type="dxa"/>
          </w:tcPr>
          <w:p w14:paraId="051140B4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210.000</w:t>
            </w:r>
          </w:p>
        </w:tc>
        <w:tc>
          <w:tcPr>
            <w:tcW w:w="867" w:type="dxa"/>
          </w:tcPr>
          <w:p w14:paraId="01EBE65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392.000</w:t>
            </w:r>
          </w:p>
        </w:tc>
        <w:tc>
          <w:tcPr>
            <w:tcW w:w="868" w:type="dxa"/>
          </w:tcPr>
          <w:p w14:paraId="51F0BD9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28.000</w:t>
            </w:r>
          </w:p>
        </w:tc>
        <w:tc>
          <w:tcPr>
            <w:tcW w:w="867" w:type="dxa"/>
          </w:tcPr>
          <w:p w14:paraId="1BA570B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34E1214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3BC7492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74D861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241E6AB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3DF19F9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79842FE8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F2EBF21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1F674BE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7" w:type="dxa"/>
          </w:tcPr>
          <w:p w14:paraId="58D79A82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868" w:type="dxa"/>
          </w:tcPr>
          <w:p w14:paraId="624F52E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28" w:type="dxa"/>
          </w:tcPr>
          <w:p w14:paraId="182C546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color w:val="FF0000"/>
                <w:sz w:val="18"/>
                <w:szCs w:val="18"/>
              </w:rPr>
              <w:t>630.000</w:t>
            </w:r>
          </w:p>
        </w:tc>
      </w:tr>
      <w:tr w:rsidR="00AD48FB" w:rsidRPr="000F61BF" w14:paraId="16C3AD70" w14:textId="77777777" w:rsidTr="00D35CE8">
        <w:trPr>
          <w:trHeight w:val="306"/>
        </w:trPr>
        <w:tc>
          <w:tcPr>
            <w:tcW w:w="2439" w:type="dxa"/>
          </w:tcPr>
          <w:p w14:paraId="195B66F9" w14:textId="77777777" w:rsidR="00AD48FB" w:rsidRPr="000F61BF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Total </w:t>
            </w:r>
            <w:proofErr w:type="spellStart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>Passivo</w:t>
            </w:r>
            <w:proofErr w:type="spellEnd"/>
            <w:r w:rsidRPr="000F61B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&amp; PL</w:t>
            </w:r>
          </w:p>
        </w:tc>
        <w:tc>
          <w:tcPr>
            <w:tcW w:w="867" w:type="dxa"/>
          </w:tcPr>
          <w:p w14:paraId="628A170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210.000</w:t>
            </w:r>
          </w:p>
        </w:tc>
        <w:tc>
          <w:tcPr>
            <w:tcW w:w="867" w:type="dxa"/>
          </w:tcPr>
          <w:p w14:paraId="66A246B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392.000</w:t>
            </w:r>
          </w:p>
        </w:tc>
        <w:tc>
          <w:tcPr>
            <w:tcW w:w="868" w:type="dxa"/>
          </w:tcPr>
          <w:p w14:paraId="7A7F3517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28.000</w:t>
            </w:r>
          </w:p>
        </w:tc>
        <w:tc>
          <w:tcPr>
            <w:tcW w:w="867" w:type="dxa"/>
          </w:tcPr>
          <w:p w14:paraId="7D249B0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75.000</w:t>
            </w:r>
          </w:p>
        </w:tc>
        <w:tc>
          <w:tcPr>
            <w:tcW w:w="868" w:type="dxa"/>
          </w:tcPr>
          <w:p w14:paraId="005D50E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16F5D8F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7091E2F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(800)</w:t>
            </w:r>
          </w:p>
        </w:tc>
        <w:tc>
          <w:tcPr>
            <w:tcW w:w="867" w:type="dxa"/>
          </w:tcPr>
          <w:p w14:paraId="27BCCE0B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11393D69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(60.000)</w:t>
            </w:r>
          </w:p>
        </w:tc>
        <w:tc>
          <w:tcPr>
            <w:tcW w:w="868" w:type="dxa"/>
          </w:tcPr>
          <w:p w14:paraId="5BF5AE9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7" w:type="dxa"/>
          </w:tcPr>
          <w:p w14:paraId="7B37178A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4.500</w:t>
            </w:r>
          </w:p>
        </w:tc>
        <w:tc>
          <w:tcPr>
            <w:tcW w:w="868" w:type="dxa"/>
          </w:tcPr>
          <w:p w14:paraId="0B8EF6AE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53.000</w:t>
            </w:r>
          </w:p>
        </w:tc>
        <w:tc>
          <w:tcPr>
            <w:tcW w:w="867" w:type="dxa"/>
          </w:tcPr>
          <w:p w14:paraId="069A3A45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868" w:type="dxa"/>
          </w:tcPr>
          <w:p w14:paraId="65BA205D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28" w:type="dxa"/>
          </w:tcPr>
          <w:p w14:paraId="30786B93" w14:textId="77777777" w:rsidR="00AD48FB" w:rsidRPr="000F61BF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0F61BF">
              <w:rPr>
                <w:rFonts w:ascii="Arial" w:hAnsi="Arial" w:cs="Arial"/>
                <w:b/>
                <w:color w:val="FF0000"/>
                <w:sz w:val="18"/>
                <w:szCs w:val="18"/>
              </w:rPr>
              <w:t>701.700</w:t>
            </w:r>
          </w:p>
        </w:tc>
      </w:tr>
    </w:tbl>
    <w:p w14:paraId="6BE15CA7" w14:textId="77777777" w:rsidR="00AD48FB" w:rsidRPr="00A63882" w:rsidRDefault="00AD48FB" w:rsidP="00DC4D19">
      <w:pPr>
        <w:pStyle w:val="PargrafodaLista"/>
        <w:numPr>
          <w:ilvl w:val="0"/>
          <w:numId w:val="8"/>
        </w:numPr>
        <w:tabs>
          <w:tab w:val="clear" w:pos="6521"/>
          <w:tab w:val="left" w:pos="851"/>
        </w:tabs>
        <w:ind w:left="714" w:hanging="357"/>
        <w:rPr>
          <w:rFonts w:ascii="Arial" w:hAnsi="Arial" w:cs="Arial"/>
          <w:b/>
          <w:sz w:val="22"/>
          <w:szCs w:val="22"/>
        </w:rPr>
        <w:sectPr w:rsidR="00AD48FB" w:rsidRPr="00A63882" w:rsidSect="004A27EF"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992" w:right="902" w:bottom="1440" w:left="902" w:header="284" w:footer="283" w:gutter="0"/>
          <w:cols w:space="720"/>
          <w:docGrid w:linePitch="272"/>
        </w:sectPr>
      </w:pPr>
    </w:p>
    <w:p w14:paraId="7D6D90F4" w14:textId="77777777" w:rsidR="000F61BF" w:rsidRPr="005E7E07" w:rsidRDefault="00AD48FB" w:rsidP="000F61BF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A63882">
        <w:rPr>
          <w:rFonts w:ascii="Arial" w:hAnsi="Arial" w:cs="Arial"/>
          <w:b/>
          <w:sz w:val="22"/>
          <w:szCs w:val="22"/>
        </w:rPr>
        <w:lastRenderedPageBreak/>
        <w:t>Registrando transações e preparando o balanço patrimonial.</w:t>
      </w:r>
      <w:r w:rsidRPr="00A63882">
        <w:rPr>
          <w:rFonts w:ascii="Arial" w:hAnsi="Arial" w:cs="Arial"/>
          <w:sz w:val="22"/>
          <w:szCs w:val="22"/>
        </w:rPr>
        <w:t xml:space="preserve"> </w:t>
      </w:r>
      <w:r w:rsidR="000F61BF" w:rsidRPr="005E7E07">
        <w:rPr>
          <w:rFonts w:ascii="Arial" w:hAnsi="Arial" w:cs="Arial"/>
          <w:sz w:val="22"/>
          <w:szCs w:val="22"/>
        </w:rPr>
        <w:t xml:space="preserve">A Whitley Products Corporation começa a operar em 1o de abril. A empresa realiza as seguintes transações em abril: </w:t>
      </w:r>
    </w:p>
    <w:p w14:paraId="6F5ED287" w14:textId="77777777" w:rsidR="000F61BF" w:rsidRPr="005E7E07" w:rsidRDefault="000F61BF" w:rsidP="000F61BF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23BF88D8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Emite 25.000 ações ordinárias por $15 em dinheiro. </w:t>
      </w:r>
    </w:p>
    <w:p w14:paraId="05F18D6E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Adquire um terreno ao custo de $25.000 e um </w:t>
      </w:r>
      <w:bookmarkStart w:id="6" w:name="_Hlk14780148"/>
      <w:r w:rsidRPr="005E7E07">
        <w:rPr>
          <w:rFonts w:ascii="Arial" w:hAnsi="Arial" w:cs="Arial"/>
          <w:sz w:val="22"/>
          <w:szCs w:val="22"/>
        </w:rPr>
        <w:t>edifício</w:t>
      </w:r>
      <w:bookmarkEnd w:id="6"/>
      <w:r w:rsidRPr="005E7E07">
        <w:rPr>
          <w:rFonts w:ascii="Arial" w:hAnsi="Arial" w:cs="Arial"/>
          <w:sz w:val="22"/>
          <w:szCs w:val="22"/>
        </w:rPr>
        <w:t xml:space="preserve"> ao custo de $275.000, pagando $50.000 à vista e assinando uma nota promissória pagável a um banco local pelo saldo devedor da compra. </w:t>
      </w:r>
    </w:p>
    <w:p w14:paraId="1ECB68F7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Adquire equipamentos ao custo de $125.000 à vista. </w:t>
      </w:r>
    </w:p>
    <w:p w14:paraId="7C868173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Paga $2.800 pelo transporte dos equipamentos ao escritório da Whitley Products Corporation. O IFRS trata o custo de transporte como parte do custo de aquisição do equipamento. </w:t>
      </w:r>
    </w:p>
    <w:p w14:paraId="4F21220C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>Paga $3.200 para instalar e testar os equipamentos. O IFRS trata o custo de instalação e teste de equipamentos como parte do seu custo de aquisição.</w:t>
      </w:r>
    </w:p>
    <w:p w14:paraId="4523F735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>Paga $12.000 pelo prêmio de seguro de propriedade e contra danos a terceiros relativos ao edifício e equipamentos, com cobertura a partir de 1</w:t>
      </w:r>
      <w:r w:rsidRPr="005E7E07">
        <w:rPr>
          <w:rFonts w:ascii="Arial" w:hAnsi="Arial" w:cs="Arial"/>
          <w:sz w:val="22"/>
          <w:szCs w:val="22"/>
          <w:vertAlign w:val="superscript"/>
        </w:rPr>
        <w:t>o</w:t>
      </w:r>
      <w:r w:rsidRPr="005E7E07">
        <w:rPr>
          <w:rFonts w:ascii="Arial" w:hAnsi="Arial" w:cs="Arial"/>
          <w:sz w:val="22"/>
          <w:szCs w:val="22"/>
        </w:rPr>
        <w:t xml:space="preserve"> de maio. </w:t>
      </w:r>
    </w:p>
    <w:p w14:paraId="0FCF85B9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Concorda em fabricar mercadorias customizadas para um cliente particular começando em maio, ao preço de venda de $15.000. O cliente adianta no ato do pedido $1.500 do valor da venda. </w:t>
      </w:r>
    </w:p>
    <w:p w14:paraId="2749B90A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Faz um pedido de matérias-primas de vários fornecedores ao custo de $60.000. </w:t>
      </w:r>
    </w:p>
    <w:p w14:paraId="524C7C43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Recebe a notificação dos fornecedores de que a matéria-prima pedida na transação (h) foi embarcada. A mercadoria pertence aos fornecedores até que seja recebida pela Whitley Products Corporation. </w:t>
      </w:r>
    </w:p>
    <w:p w14:paraId="5B48090E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Recebe as matérias-primas transportadas na transação (i). </w:t>
      </w:r>
    </w:p>
    <w:p w14:paraId="75903B72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  <w:lang w:val="en-US"/>
        </w:rPr>
      </w:pPr>
      <w:r w:rsidRPr="005E7E07">
        <w:rPr>
          <w:rFonts w:ascii="Arial" w:hAnsi="Arial" w:cs="Arial"/>
          <w:sz w:val="22"/>
          <w:szCs w:val="22"/>
        </w:rPr>
        <w:t>Descobre que matéria-prima no valor de $8.000 está danificada e a devolve ao fornecedor. A empresa ainda não pagou ao fornecedor</w:t>
      </w:r>
      <w:r w:rsidRPr="005E7E07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39456AB1" w14:textId="77777777" w:rsidR="000F61BF" w:rsidRPr="005E7E07" w:rsidRDefault="000F61BF" w:rsidP="000F61BF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5E7E07">
        <w:rPr>
          <w:rFonts w:ascii="Arial" w:hAnsi="Arial" w:cs="Arial"/>
          <w:sz w:val="22"/>
          <w:szCs w:val="22"/>
        </w:rPr>
        <w:t xml:space="preserve">Paga o valor devido pelas matérias-primas aos fornecedores nas transações (h), (i), (j) e (k) após deduzir 2% por pagamento à vista. A empresa trata descontos dessa natureza como uma redução no custo de aquisição das matérias-primas. </w:t>
      </w:r>
    </w:p>
    <w:p w14:paraId="371ADFE5" w14:textId="77777777" w:rsidR="000F61BF" w:rsidRPr="005E7E07" w:rsidRDefault="000F61BF" w:rsidP="000F61BF">
      <w:pPr>
        <w:ind w:left="1080"/>
        <w:rPr>
          <w:rFonts w:ascii="Arial" w:hAnsi="Arial" w:cs="Arial"/>
          <w:sz w:val="22"/>
          <w:szCs w:val="22"/>
        </w:rPr>
      </w:pPr>
    </w:p>
    <w:p w14:paraId="1D0C14A2" w14:textId="77777777" w:rsidR="000F61BF" w:rsidRPr="00773FFE" w:rsidRDefault="000F61BF" w:rsidP="00773FFE">
      <w:pPr>
        <w:tabs>
          <w:tab w:val="clear" w:pos="6521"/>
        </w:tabs>
        <w:rPr>
          <w:rFonts w:ascii="Arial" w:hAnsi="Arial" w:cs="Arial"/>
        </w:rPr>
      </w:pPr>
      <w:r w:rsidRPr="005E7E07">
        <w:rPr>
          <w:rFonts w:ascii="Arial" w:hAnsi="Arial" w:cs="Arial"/>
          <w:sz w:val="22"/>
          <w:szCs w:val="22"/>
        </w:rPr>
        <w:t xml:space="preserve">Prepare o balanço patrimonial da Whitley Products Corporation em 30 de abril. </w:t>
      </w:r>
      <w:r w:rsidRPr="00773FFE">
        <w:rPr>
          <w:rFonts w:ascii="Arial" w:hAnsi="Arial" w:cs="Arial"/>
        </w:rPr>
        <w:t>(Fonte: Adaptado de Weil, Shipper &amp; Francis. Contabilidade Financeira, 14 edição, Questão 16, p. 69-70)</w:t>
      </w:r>
    </w:p>
    <w:p w14:paraId="573656C1" w14:textId="7380466B" w:rsidR="00AD48FB" w:rsidRPr="000F61BF" w:rsidRDefault="00AD48FB" w:rsidP="000F61BF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5AAB182E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70CB9664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4D5579EE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63338630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4AAFBA66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528EC886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4AAFA4FB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4F590507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2522C133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415A8B55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49A0127F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1CF26B14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  <w:sectPr w:rsidR="00AD48FB" w:rsidRPr="000F61BF" w:rsidSect="00406B00"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902" w:right="851" w:bottom="902" w:left="992" w:header="284" w:footer="284" w:gutter="0"/>
          <w:cols w:space="720"/>
          <w:docGrid w:linePitch="272"/>
        </w:sectPr>
      </w:pPr>
    </w:p>
    <w:p w14:paraId="1B02A90C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501BEF79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5849A388" w14:textId="77777777" w:rsidR="00AD48FB" w:rsidRPr="000F61BF" w:rsidRDefault="00AD48FB" w:rsidP="00AD48FB">
      <w:pPr>
        <w:pStyle w:val="PargrafodaLista"/>
        <w:tabs>
          <w:tab w:val="clear" w:pos="6521"/>
          <w:tab w:val="left" w:pos="851"/>
        </w:tabs>
        <w:ind w:left="714"/>
        <w:rPr>
          <w:rFonts w:ascii="Arial" w:hAnsi="Arial" w:cs="Arial"/>
          <w:sz w:val="22"/>
          <w:szCs w:val="22"/>
        </w:rPr>
      </w:pPr>
    </w:p>
    <w:p w14:paraId="27F7844C" w14:textId="63149722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p w14:paraId="27F6E95E" w14:textId="31C651CC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p w14:paraId="203CDD72" w14:textId="5A082C30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p w14:paraId="06941C1C" w14:textId="7B071C82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p w14:paraId="5ADDAC39" w14:textId="0524F06F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p w14:paraId="7528911C" w14:textId="3053E79E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p w14:paraId="1DE96966" w14:textId="1E7D2F18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p w14:paraId="438478AC" w14:textId="4C1626DD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p w14:paraId="15A228CC" w14:textId="77777777" w:rsidR="00AD48FB" w:rsidRPr="000F61BF" w:rsidRDefault="00AD48FB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  <w:sectPr w:rsidR="00AD48FB" w:rsidRPr="000F61BF" w:rsidSect="006D67B8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992" w:bottom="902" w:left="1134" w:header="284" w:footer="505" w:gutter="0"/>
          <w:cols w:space="720"/>
          <w:titlePg/>
          <w:docGrid w:linePitch="272"/>
        </w:sectPr>
      </w:pPr>
    </w:p>
    <w:tbl>
      <w:tblPr>
        <w:tblStyle w:val="Tabelacomgrade"/>
        <w:tblpPr w:leftFromText="141" w:rightFromText="141" w:vertAnchor="page" w:horzAnchor="margin" w:tblpY="1479"/>
        <w:tblW w:w="15135" w:type="dxa"/>
        <w:tblLayout w:type="fixed"/>
        <w:tblLook w:val="04A0" w:firstRow="1" w:lastRow="0" w:firstColumn="1" w:lastColumn="0" w:noHBand="0" w:noVBand="1"/>
      </w:tblPr>
      <w:tblGrid>
        <w:gridCol w:w="2439"/>
        <w:gridCol w:w="964"/>
        <w:gridCol w:w="964"/>
        <w:gridCol w:w="1128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AD48FB" w:rsidRPr="00406B00" w14:paraId="156EB12C" w14:textId="77777777" w:rsidTr="00D35CE8">
        <w:tc>
          <w:tcPr>
            <w:tcW w:w="2439" w:type="dxa"/>
            <w:vMerge w:val="restart"/>
            <w:vAlign w:val="center"/>
          </w:tcPr>
          <w:p w14:paraId="0903D41C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bookmarkStart w:id="7" w:name="_Hlk489519482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lastRenderedPageBreak/>
              <w:t>BALANÇO PATRIMONIAL</w:t>
            </w:r>
          </w:p>
        </w:tc>
        <w:tc>
          <w:tcPr>
            <w:tcW w:w="11732" w:type="dxa"/>
            <w:gridSpan w:val="12"/>
            <w:vAlign w:val="center"/>
          </w:tcPr>
          <w:p w14:paraId="72ECD9E9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proofErr w:type="spellStart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Transações</w:t>
            </w:r>
            <w:proofErr w:type="spellEnd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por</w:t>
            </w:r>
            <w:proofErr w:type="spellEnd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letra</w:t>
            </w:r>
            <w:proofErr w:type="spellEnd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)</w:t>
            </w:r>
          </w:p>
        </w:tc>
        <w:tc>
          <w:tcPr>
            <w:tcW w:w="964" w:type="dxa"/>
            <w:vMerge w:val="restart"/>
            <w:vAlign w:val="center"/>
          </w:tcPr>
          <w:p w14:paraId="0370B224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Saldo final</w:t>
            </w:r>
          </w:p>
        </w:tc>
      </w:tr>
      <w:tr w:rsidR="00AD48FB" w:rsidRPr="00406B00" w14:paraId="69528D85" w14:textId="77777777" w:rsidTr="00D35CE8">
        <w:tc>
          <w:tcPr>
            <w:tcW w:w="2439" w:type="dxa"/>
            <w:vMerge/>
          </w:tcPr>
          <w:p w14:paraId="528FB143" w14:textId="77777777" w:rsidR="00AD48FB" w:rsidRPr="00406B00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vAlign w:val="center"/>
          </w:tcPr>
          <w:p w14:paraId="6D902DBB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(a)</w:t>
            </w:r>
          </w:p>
        </w:tc>
        <w:tc>
          <w:tcPr>
            <w:tcW w:w="964" w:type="dxa"/>
            <w:vAlign w:val="center"/>
          </w:tcPr>
          <w:p w14:paraId="4F374955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(b)</w:t>
            </w:r>
          </w:p>
        </w:tc>
        <w:tc>
          <w:tcPr>
            <w:tcW w:w="1128" w:type="dxa"/>
            <w:vAlign w:val="center"/>
          </w:tcPr>
          <w:p w14:paraId="17051906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(c)</w:t>
            </w:r>
          </w:p>
        </w:tc>
        <w:tc>
          <w:tcPr>
            <w:tcW w:w="964" w:type="dxa"/>
            <w:vAlign w:val="center"/>
          </w:tcPr>
          <w:p w14:paraId="399DB82C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(d)</w:t>
            </w:r>
          </w:p>
        </w:tc>
        <w:tc>
          <w:tcPr>
            <w:tcW w:w="964" w:type="dxa"/>
            <w:vAlign w:val="center"/>
          </w:tcPr>
          <w:p w14:paraId="72AF4447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(e)</w:t>
            </w:r>
          </w:p>
        </w:tc>
        <w:tc>
          <w:tcPr>
            <w:tcW w:w="964" w:type="dxa"/>
            <w:vAlign w:val="center"/>
          </w:tcPr>
          <w:p w14:paraId="48DB3EE5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(f)</w:t>
            </w:r>
          </w:p>
        </w:tc>
        <w:tc>
          <w:tcPr>
            <w:tcW w:w="964" w:type="dxa"/>
            <w:vAlign w:val="center"/>
          </w:tcPr>
          <w:p w14:paraId="1E08AEA3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(g)</w:t>
            </w:r>
          </w:p>
        </w:tc>
        <w:tc>
          <w:tcPr>
            <w:tcW w:w="964" w:type="dxa"/>
            <w:vAlign w:val="center"/>
          </w:tcPr>
          <w:p w14:paraId="4E2055B7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(h)</w:t>
            </w:r>
          </w:p>
        </w:tc>
        <w:tc>
          <w:tcPr>
            <w:tcW w:w="964" w:type="dxa"/>
            <w:vAlign w:val="center"/>
          </w:tcPr>
          <w:p w14:paraId="498537A7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i</w:t>
            </w:r>
            <w:proofErr w:type="spellEnd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)</w:t>
            </w:r>
          </w:p>
        </w:tc>
        <w:tc>
          <w:tcPr>
            <w:tcW w:w="964" w:type="dxa"/>
          </w:tcPr>
          <w:p w14:paraId="16B4EA45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(j)</w:t>
            </w:r>
          </w:p>
        </w:tc>
        <w:tc>
          <w:tcPr>
            <w:tcW w:w="964" w:type="dxa"/>
          </w:tcPr>
          <w:p w14:paraId="358C226C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(k)</w:t>
            </w:r>
          </w:p>
        </w:tc>
        <w:tc>
          <w:tcPr>
            <w:tcW w:w="964" w:type="dxa"/>
          </w:tcPr>
          <w:p w14:paraId="5C115C67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(l)</w:t>
            </w:r>
          </w:p>
        </w:tc>
        <w:tc>
          <w:tcPr>
            <w:tcW w:w="964" w:type="dxa"/>
            <w:vMerge/>
            <w:vAlign w:val="center"/>
          </w:tcPr>
          <w:p w14:paraId="2112CD16" w14:textId="77777777" w:rsidR="00AD48FB" w:rsidRPr="00406B00" w:rsidRDefault="00AD48FB" w:rsidP="00D35CE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AD48FB" w:rsidRPr="00406B00" w14:paraId="3301F56A" w14:textId="77777777" w:rsidTr="00D35CE8">
        <w:tc>
          <w:tcPr>
            <w:tcW w:w="2439" w:type="dxa"/>
          </w:tcPr>
          <w:p w14:paraId="1F0C20ED" w14:textId="77777777" w:rsidR="00AD48FB" w:rsidRPr="00406B00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ATIVO</w:t>
            </w:r>
          </w:p>
        </w:tc>
        <w:tc>
          <w:tcPr>
            <w:tcW w:w="964" w:type="dxa"/>
          </w:tcPr>
          <w:p w14:paraId="2F57F65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5C935EE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28" w:type="dxa"/>
          </w:tcPr>
          <w:p w14:paraId="1CAD575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40FD0CC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46E1375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4915E6A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683E051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2E55D8D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2E6D4EC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327426D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2D0324A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6CA201F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1E33599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AD48FB" w:rsidRPr="00406B00" w14:paraId="78BADE2B" w14:textId="77777777" w:rsidTr="00D35CE8">
        <w:trPr>
          <w:trHeight w:val="340"/>
        </w:trPr>
        <w:tc>
          <w:tcPr>
            <w:tcW w:w="2439" w:type="dxa"/>
          </w:tcPr>
          <w:p w14:paraId="6D30B660" w14:textId="77777777" w:rsidR="00AD48FB" w:rsidRPr="00406B00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Ativo</w:t>
            </w:r>
            <w:proofErr w:type="spellEnd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Circulante</w:t>
            </w:r>
            <w:proofErr w:type="spellEnd"/>
          </w:p>
        </w:tc>
        <w:tc>
          <w:tcPr>
            <w:tcW w:w="964" w:type="dxa"/>
          </w:tcPr>
          <w:p w14:paraId="00D17D0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375.000 </w:t>
            </w:r>
          </w:p>
        </w:tc>
        <w:tc>
          <w:tcPr>
            <w:tcW w:w="964" w:type="dxa"/>
          </w:tcPr>
          <w:p w14:paraId="7FB674F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(50.000)</w:t>
            </w:r>
          </w:p>
        </w:tc>
        <w:tc>
          <w:tcPr>
            <w:tcW w:w="1128" w:type="dxa"/>
          </w:tcPr>
          <w:p w14:paraId="15B3335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(125.000)</w:t>
            </w:r>
          </w:p>
        </w:tc>
        <w:tc>
          <w:tcPr>
            <w:tcW w:w="964" w:type="dxa"/>
          </w:tcPr>
          <w:p w14:paraId="16C5EB7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(2.800)</w:t>
            </w:r>
          </w:p>
        </w:tc>
        <w:tc>
          <w:tcPr>
            <w:tcW w:w="964" w:type="dxa"/>
          </w:tcPr>
          <w:p w14:paraId="41E74A6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(3.200)</w:t>
            </w:r>
          </w:p>
        </w:tc>
        <w:tc>
          <w:tcPr>
            <w:tcW w:w="964" w:type="dxa"/>
          </w:tcPr>
          <w:p w14:paraId="611D921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-   </w:t>
            </w:r>
          </w:p>
        </w:tc>
        <w:tc>
          <w:tcPr>
            <w:tcW w:w="964" w:type="dxa"/>
          </w:tcPr>
          <w:p w14:paraId="467ADCF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1.500 </w:t>
            </w:r>
          </w:p>
        </w:tc>
        <w:tc>
          <w:tcPr>
            <w:tcW w:w="964" w:type="dxa"/>
          </w:tcPr>
          <w:p w14:paraId="727CC52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-  </w:t>
            </w:r>
          </w:p>
        </w:tc>
        <w:tc>
          <w:tcPr>
            <w:tcW w:w="964" w:type="dxa"/>
          </w:tcPr>
          <w:p w14:paraId="37A5456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-   </w:t>
            </w:r>
          </w:p>
        </w:tc>
        <w:tc>
          <w:tcPr>
            <w:tcW w:w="964" w:type="dxa"/>
          </w:tcPr>
          <w:p w14:paraId="5A65975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60.000 </w:t>
            </w:r>
          </w:p>
        </w:tc>
        <w:tc>
          <w:tcPr>
            <w:tcW w:w="964" w:type="dxa"/>
          </w:tcPr>
          <w:p w14:paraId="066C445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(8.000)</w:t>
            </w:r>
          </w:p>
        </w:tc>
        <w:tc>
          <w:tcPr>
            <w:tcW w:w="964" w:type="dxa"/>
          </w:tcPr>
          <w:p w14:paraId="0286A5F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(52.000)</w:t>
            </w:r>
          </w:p>
        </w:tc>
        <w:tc>
          <w:tcPr>
            <w:tcW w:w="964" w:type="dxa"/>
          </w:tcPr>
          <w:p w14:paraId="029A690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195.500 </w:t>
            </w:r>
          </w:p>
        </w:tc>
      </w:tr>
      <w:tr w:rsidR="00AD48FB" w:rsidRPr="00406B00" w14:paraId="25950D37" w14:textId="77777777" w:rsidTr="00D35CE8">
        <w:trPr>
          <w:trHeight w:val="340"/>
        </w:trPr>
        <w:tc>
          <w:tcPr>
            <w:tcW w:w="2439" w:type="dxa"/>
          </w:tcPr>
          <w:p w14:paraId="33EA1F2A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Caixa</w:t>
            </w:r>
          </w:p>
        </w:tc>
        <w:tc>
          <w:tcPr>
            <w:tcW w:w="964" w:type="dxa"/>
          </w:tcPr>
          <w:p w14:paraId="37BA50B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375.000 </w:t>
            </w:r>
          </w:p>
        </w:tc>
        <w:tc>
          <w:tcPr>
            <w:tcW w:w="964" w:type="dxa"/>
          </w:tcPr>
          <w:p w14:paraId="01B7811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(50.000)</w:t>
            </w:r>
          </w:p>
        </w:tc>
        <w:tc>
          <w:tcPr>
            <w:tcW w:w="1128" w:type="dxa"/>
          </w:tcPr>
          <w:p w14:paraId="77E0AF9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(125.000)</w:t>
            </w:r>
          </w:p>
        </w:tc>
        <w:tc>
          <w:tcPr>
            <w:tcW w:w="964" w:type="dxa"/>
          </w:tcPr>
          <w:p w14:paraId="01BE0CD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(2.800)</w:t>
            </w:r>
          </w:p>
        </w:tc>
        <w:tc>
          <w:tcPr>
            <w:tcW w:w="964" w:type="dxa"/>
          </w:tcPr>
          <w:p w14:paraId="72FEF60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(3.200)</w:t>
            </w:r>
          </w:p>
        </w:tc>
        <w:tc>
          <w:tcPr>
            <w:tcW w:w="964" w:type="dxa"/>
          </w:tcPr>
          <w:p w14:paraId="3A327D8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(12.000)</w:t>
            </w:r>
          </w:p>
        </w:tc>
        <w:tc>
          <w:tcPr>
            <w:tcW w:w="964" w:type="dxa"/>
          </w:tcPr>
          <w:p w14:paraId="3E05CFE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1.500 </w:t>
            </w:r>
          </w:p>
        </w:tc>
        <w:tc>
          <w:tcPr>
            <w:tcW w:w="964" w:type="dxa"/>
          </w:tcPr>
          <w:p w14:paraId="0005851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ECEC73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DBCCA3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EA5995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1F8426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(50.960)</w:t>
            </w:r>
          </w:p>
        </w:tc>
        <w:tc>
          <w:tcPr>
            <w:tcW w:w="964" w:type="dxa"/>
          </w:tcPr>
          <w:p w14:paraId="3C18FC5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132.540 </w:t>
            </w:r>
          </w:p>
        </w:tc>
      </w:tr>
      <w:tr w:rsidR="00AD48FB" w:rsidRPr="00406B00" w14:paraId="35C527D8" w14:textId="77777777" w:rsidTr="00D35CE8">
        <w:trPr>
          <w:trHeight w:val="340"/>
        </w:trPr>
        <w:tc>
          <w:tcPr>
            <w:tcW w:w="2439" w:type="dxa"/>
          </w:tcPr>
          <w:p w14:paraId="6228C3A1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Estoques</w:t>
            </w:r>
          </w:p>
        </w:tc>
        <w:tc>
          <w:tcPr>
            <w:tcW w:w="964" w:type="dxa"/>
          </w:tcPr>
          <w:p w14:paraId="50E5F0B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050BF0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128" w:type="dxa"/>
          </w:tcPr>
          <w:p w14:paraId="54BC3C0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457373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0ED7FE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24FF19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FF33A2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10B4C1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972679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4FDF5C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60.000 </w:t>
            </w:r>
          </w:p>
        </w:tc>
        <w:tc>
          <w:tcPr>
            <w:tcW w:w="964" w:type="dxa"/>
          </w:tcPr>
          <w:p w14:paraId="1DC9F9C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(8.000)</w:t>
            </w:r>
          </w:p>
        </w:tc>
        <w:tc>
          <w:tcPr>
            <w:tcW w:w="964" w:type="dxa"/>
          </w:tcPr>
          <w:p w14:paraId="687F38A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(1.040)</w:t>
            </w:r>
          </w:p>
        </w:tc>
        <w:tc>
          <w:tcPr>
            <w:tcW w:w="964" w:type="dxa"/>
          </w:tcPr>
          <w:p w14:paraId="73AC585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50.960 </w:t>
            </w:r>
          </w:p>
        </w:tc>
      </w:tr>
      <w:tr w:rsidR="00AD48FB" w:rsidRPr="00406B00" w14:paraId="5ED45AF0" w14:textId="77777777" w:rsidTr="00D35CE8">
        <w:trPr>
          <w:trHeight w:val="340"/>
        </w:trPr>
        <w:tc>
          <w:tcPr>
            <w:tcW w:w="2439" w:type="dxa"/>
          </w:tcPr>
          <w:p w14:paraId="67964C3A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Seguros antecipados</w:t>
            </w:r>
          </w:p>
        </w:tc>
        <w:tc>
          <w:tcPr>
            <w:tcW w:w="964" w:type="dxa"/>
          </w:tcPr>
          <w:p w14:paraId="0BF7473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73729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128" w:type="dxa"/>
          </w:tcPr>
          <w:p w14:paraId="6FFF65B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ED0D8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2D6A0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1499B4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12.000 </w:t>
            </w:r>
          </w:p>
        </w:tc>
        <w:tc>
          <w:tcPr>
            <w:tcW w:w="964" w:type="dxa"/>
          </w:tcPr>
          <w:p w14:paraId="2FD6117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268B7A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65A6F1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6639A2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61D556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625A1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E25E52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12.000 </w:t>
            </w:r>
          </w:p>
        </w:tc>
      </w:tr>
      <w:tr w:rsidR="00AD48FB" w:rsidRPr="00406B00" w14:paraId="73B48B6E" w14:textId="77777777" w:rsidTr="00D35CE8">
        <w:trPr>
          <w:trHeight w:val="340"/>
        </w:trPr>
        <w:tc>
          <w:tcPr>
            <w:tcW w:w="2439" w:type="dxa"/>
          </w:tcPr>
          <w:p w14:paraId="13B18042" w14:textId="77777777" w:rsidR="00AD48FB" w:rsidRPr="00406B00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Ativo</w:t>
            </w:r>
            <w:proofErr w:type="spellEnd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Não</w:t>
            </w:r>
            <w:proofErr w:type="spellEnd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Circulante</w:t>
            </w:r>
            <w:proofErr w:type="spellEnd"/>
          </w:p>
        </w:tc>
        <w:tc>
          <w:tcPr>
            <w:tcW w:w="964" w:type="dxa"/>
          </w:tcPr>
          <w:p w14:paraId="1B921A0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-  </w:t>
            </w:r>
          </w:p>
        </w:tc>
        <w:tc>
          <w:tcPr>
            <w:tcW w:w="964" w:type="dxa"/>
          </w:tcPr>
          <w:p w14:paraId="4EFC4A6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300.000 </w:t>
            </w:r>
          </w:p>
        </w:tc>
        <w:tc>
          <w:tcPr>
            <w:tcW w:w="1128" w:type="dxa"/>
          </w:tcPr>
          <w:p w14:paraId="3FBFAB3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125.000 </w:t>
            </w:r>
          </w:p>
        </w:tc>
        <w:tc>
          <w:tcPr>
            <w:tcW w:w="964" w:type="dxa"/>
          </w:tcPr>
          <w:p w14:paraId="3718F7C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2.800 </w:t>
            </w:r>
          </w:p>
        </w:tc>
        <w:tc>
          <w:tcPr>
            <w:tcW w:w="964" w:type="dxa"/>
          </w:tcPr>
          <w:p w14:paraId="53E5BAF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3.200 </w:t>
            </w:r>
          </w:p>
        </w:tc>
        <w:tc>
          <w:tcPr>
            <w:tcW w:w="964" w:type="dxa"/>
          </w:tcPr>
          <w:p w14:paraId="2F41BE3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-   </w:t>
            </w:r>
          </w:p>
        </w:tc>
        <w:tc>
          <w:tcPr>
            <w:tcW w:w="964" w:type="dxa"/>
          </w:tcPr>
          <w:p w14:paraId="082B17D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83DDD4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85FE98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- </w:t>
            </w:r>
          </w:p>
        </w:tc>
        <w:tc>
          <w:tcPr>
            <w:tcW w:w="964" w:type="dxa"/>
          </w:tcPr>
          <w:p w14:paraId="128DD08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6586B79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- </w:t>
            </w:r>
          </w:p>
        </w:tc>
        <w:tc>
          <w:tcPr>
            <w:tcW w:w="964" w:type="dxa"/>
          </w:tcPr>
          <w:p w14:paraId="7C3D29A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51743F7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431.000 </w:t>
            </w:r>
          </w:p>
        </w:tc>
      </w:tr>
      <w:tr w:rsidR="00AD48FB" w:rsidRPr="00406B00" w14:paraId="11A6C882" w14:textId="77777777" w:rsidTr="00D35CE8">
        <w:trPr>
          <w:trHeight w:val="340"/>
        </w:trPr>
        <w:tc>
          <w:tcPr>
            <w:tcW w:w="2439" w:type="dxa"/>
          </w:tcPr>
          <w:p w14:paraId="7055DFD0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Ativo Imobilizado</w:t>
            </w:r>
          </w:p>
        </w:tc>
        <w:tc>
          <w:tcPr>
            <w:tcW w:w="964" w:type="dxa"/>
          </w:tcPr>
          <w:p w14:paraId="29781B4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-   </w:t>
            </w:r>
          </w:p>
        </w:tc>
        <w:tc>
          <w:tcPr>
            <w:tcW w:w="964" w:type="dxa"/>
          </w:tcPr>
          <w:p w14:paraId="7FBB889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300.000 </w:t>
            </w:r>
          </w:p>
        </w:tc>
        <w:tc>
          <w:tcPr>
            <w:tcW w:w="1128" w:type="dxa"/>
          </w:tcPr>
          <w:p w14:paraId="58734D1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125.000 </w:t>
            </w:r>
          </w:p>
        </w:tc>
        <w:tc>
          <w:tcPr>
            <w:tcW w:w="964" w:type="dxa"/>
          </w:tcPr>
          <w:p w14:paraId="5A603AC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2.800 </w:t>
            </w:r>
          </w:p>
        </w:tc>
        <w:tc>
          <w:tcPr>
            <w:tcW w:w="964" w:type="dxa"/>
          </w:tcPr>
          <w:p w14:paraId="38BAACB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3.200 </w:t>
            </w:r>
          </w:p>
        </w:tc>
        <w:tc>
          <w:tcPr>
            <w:tcW w:w="964" w:type="dxa"/>
          </w:tcPr>
          <w:p w14:paraId="6C80E7E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4E948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9A54E5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5BC5CF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64844E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D8745F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9936FC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834838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431.000 </w:t>
            </w:r>
          </w:p>
        </w:tc>
      </w:tr>
      <w:tr w:rsidR="00AD48FB" w:rsidRPr="00406B00" w14:paraId="4FB11F19" w14:textId="77777777" w:rsidTr="00D35CE8">
        <w:trPr>
          <w:trHeight w:val="340"/>
        </w:trPr>
        <w:tc>
          <w:tcPr>
            <w:tcW w:w="2439" w:type="dxa"/>
          </w:tcPr>
          <w:p w14:paraId="4666DD72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Terreno</w:t>
            </w:r>
          </w:p>
        </w:tc>
        <w:tc>
          <w:tcPr>
            <w:tcW w:w="964" w:type="dxa"/>
          </w:tcPr>
          <w:p w14:paraId="734A3D6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2233E5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25.000 </w:t>
            </w:r>
          </w:p>
        </w:tc>
        <w:tc>
          <w:tcPr>
            <w:tcW w:w="1128" w:type="dxa"/>
          </w:tcPr>
          <w:p w14:paraId="1D1C3F7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FBA9AB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4CEF01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1DE963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35F50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806E69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BC8F3C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73D6A6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A28633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A72EE6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62FB7F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25.000 </w:t>
            </w:r>
          </w:p>
        </w:tc>
      </w:tr>
      <w:tr w:rsidR="00AD48FB" w:rsidRPr="00406B00" w14:paraId="045EDF25" w14:textId="77777777" w:rsidTr="00D35CE8">
        <w:trPr>
          <w:trHeight w:val="340"/>
        </w:trPr>
        <w:tc>
          <w:tcPr>
            <w:tcW w:w="2439" w:type="dxa"/>
          </w:tcPr>
          <w:p w14:paraId="5902EDE7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Edifícios</w:t>
            </w:r>
          </w:p>
        </w:tc>
        <w:tc>
          <w:tcPr>
            <w:tcW w:w="964" w:type="dxa"/>
          </w:tcPr>
          <w:p w14:paraId="606D9F5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887BAE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275.000 </w:t>
            </w:r>
          </w:p>
        </w:tc>
        <w:tc>
          <w:tcPr>
            <w:tcW w:w="1128" w:type="dxa"/>
          </w:tcPr>
          <w:p w14:paraId="3A1B17E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C6FB6E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4C9980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4DA675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9BC295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289A35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54B890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DD3F41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7489C9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7ACB64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7D8D48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275.000 </w:t>
            </w:r>
          </w:p>
        </w:tc>
      </w:tr>
      <w:tr w:rsidR="00AD48FB" w:rsidRPr="00406B00" w14:paraId="1B328F38" w14:textId="77777777" w:rsidTr="00D35CE8">
        <w:trPr>
          <w:trHeight w:val="340"/>
        </w:trPr>
        <w:tc>
          <w:tcPr>
            <w:tcW w:w="2439" w:type="dxa"/>
          </w:tcPr>
          <w:p w14:paraId="46A35194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Equipamentos</w:t>
            </w:r>
          </w:p>
        </w:tc>
        <w:tc>
          <w:tcPr>
            <w:tcW w:w="964" w:type="dxa"/>
          </w:tcPr>
          <w:p w14:paraId="027D6B0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07F408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128" w:type="dxa"/>
          </w:tcPr>
          <w:p w14:paraId="4CDB979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125.000 </w:t>
            </w:r>
          </w:p>
        </w:tc>
        <w:tc>
          <w:tcPr>
            <w:tcW w:w="964" w:type="dxa"/>
          </w:tcPr>
          <w:p w14:paraId="1F5297A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2.800 </w:t>
            </w:r>
          </w:p>
        </w:tc>
        <w:tc>
          <w:tcPr>
            <w:tcW w:w="964" w:type="dxa"/>
          </w:tcPr>
          <w:p w14:paraId="3E91A74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3.200 </w:t>
            </w:r>
          </w:p>
        </w:tc>
        <w:tc>
          <w:tcPr>
            <w:tcW w:w="964" w:type="dxa"/>
          </w:tcPr>
          <w:p w14:paraId="74CC44E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B7C75D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0C2633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C66380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8817EE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AEF1E0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25F6A1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175470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131.000 </w:t>
            </w:r>
          </w:p>
        </w:tc>
      </w:tr>
      <w:tr w:rsidR="00AD48FB" w:rsidRPr="00406B00" w14:paraId="55915910" w14:textId="77777777" w:rsidTr="00D35CE8">
        <w:trPr>
          <w:trHeight w:val="340"/>
        </w:trPr>
        <w:tc>
          <w:tcPr>
            <w:tcW w:w="2439" w:type="dxa"/>
          </w:tcPr>
          <w:p w14:paraId="7DAD093E" w14:textId="77777777" w:rsidR="00AD48FB" w:rsidRPr="00406B00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Total de </w:t>
            </w:r>
            <w:proofErr w:type="spellStart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ativos</w:t>
            </w:r>
            <w:proofErr w:type="spellEnd"/>
          </w:p>
        </w:tc>
        <w:tc>
          <w:tcPr>
            <w:tcW w:w="964" w:type="dxa"/>
          </w:tcPr>
          <w:p w14:paraId="72488EA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375.000 </w:t>
            </w:r>
          </w:p>
        </w:tc>
        <w:tc>
          <w:tcPr>
            <w:tcW w:w="964" w:type="dxa"/>
          </w:tcPr>
          <w:p w14:paraId="6496662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250.000 </w:t>
            </w:r>
          </w:p>
        </w:tc>
        <w:tc>
          <w:tcPr>
            <w:tcW w:w="1128" w:type="dxa"/>
          </w:tcPr>
          <w:p w14:paraId="78D8CD6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304C412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86C6E7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2D71B1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4136C9A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1.500 </w:t>
            </w:r>
          </w:p>
        </w:tc>
        <w:tc>
          <w:tcPr>
            <w:tcW w:w="964" w:type="dxa"/>
          </w:tcPr>
          <w:p w14:paraId="6DE3AB9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523BA7F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55A7610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60.000 </w:t>
            </w:r>
          </w:p>
        </w:tc>
        <w:tc>
          <w:tcPr>
            <w:tcW w:w="964" w:type="dxa"/>
          </w:tcPr>
          <w:p w14:paraId="11415F0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(8.000)</w:t>
            </w:r>
          </w:p>
        </w:tc>
        <w:tc>
          <w:tcPr>
            <w:tcW w:w="964" w:type="dxa"/>
          </w:tcPr>
          <w:p w14:paraId="13E62B3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(52.000)</w:t>
            </w:r>
          </w:p>
        </w:tc>
        <w:tc>
          <w:tcPr>
            <w:tcW w:w="964" w:type="dxa"/>
          </w:tcPr>
          <w:p w14:paraId="00158B6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626.500 </w:t>
            </w:r>
          </w:p>
        </w:tc>
      </w:tr>
      <w:tr w:rsidR="00AD48FB" w:rsidRPr="00406B00" w14:paraId="785FF06D" w14:textId="77777777" w:rsidTr="00D35CE8">
        <w:trPr>
          <w:trHeight w:val="340"/>
        </w:trPr>
        <w:tc>
          <w:tcPr>
            <w:tcW w:w="2439" w:type="dxa"/>
          </w:tcPr>
          <w:p w14:paraId="44129D92" w14:textId="77777777" w:rsidR="00AD48FB" w:rsidRPr="00406B00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PASSIVO &amp; PL</w:t>
            </w:r>
          </w:p>
        </w:tc>
        <w:tc>
          <w:tcPr>
            <w:tcW w:w="964" w:type="dxa"/>
          </w:tcPr>
          <w:p w14:paraId="1933BA9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089F07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128" w:type="dxa"/>
          </w:tcPr>
          <w:p w14:paraId="76DA2B1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AB3FDE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6214E9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6D069A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472A02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C7712F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F1F984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A2189A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3AA857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FCDF53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B4670B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AD48FB" w:rsidRPr="00406B00" w14:paraId="717CB2AA" w14:textId="77777777" w:rsidTr="00D35CE8">
        <w:trPr>
          <w:trHeight w:val="340"/>
        </w:trPr>
        <w:tc>
          <w:tcPr>
            <w:tcW w:w="2439" w:type="dxa"/>
          </w:tcPr>
          <w:p w14:paraId="139789C6" w14:textId="77777777" w:rsidR="00AD48FB" w:rsidRPr="00406B00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Passivo</w:t>
            </w:r>
            <w:proofErr w:type="spellEnd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Circulante</w:t>
            </w:r>
            <w:proofErr w:type="spellEnd"/>
          </w:p>
        </w:tc>
        <w:tc>
          <w:tcPr>
            <w:tcW w:w="964" w:type="dxa"/>
          </w:tcPr>
          <w:p w14:paraId="378D344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3F1BE00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250.000</w:t>
            </w:r>
          </w:p>
        </w:tc>
        <w:tc>
          <w:tcPr>
            <w:tcW w:w="1128" w:type="dxa"/>
          </w:tcPr>
          <w:p w14:paraId="2B6E9B5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4D4A9C9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426739D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0D22717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D67372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1.500 </w:t>
            </w:r>
          </w:p>
        </w:tc>
        <w:tc>
          <w:tcPr>
            <w:tcW w:w="964" w:type="dxa"/>
          </w:tcPr>
          <w:p w14:paraId="7BBB75A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619CB6F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5424305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60.000 </w:t>
            </w:r>
          </w:p>
        </w:tc>
        <w:tc>
          <w:tcPr>
            <w:tcW w:w="964" w:type="dxa"/>
          </w:tcPr>
          <w:p w14:paraId="0B5E86A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(8.000)</w:t>
            </w:r>
          </w:p>
        </w:tc>
        <w:tc>
          <w:tcPr>
            <w:tcW w:w="964" w:type="dxa"/>
          </w:tcPr>
          <w:p w14:paraId="44610F8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(52.000)</w:t>
            </w:r>
          </w:p>
        </w:tc>
        <w:tc>
          <w:tcPr>
            <w:tcW w:w="964" w:type="dxa"/>
          </w:tcPr>
          <w:p w14:paraId="5A9DC43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1.500 </w:t>
            </w:r>
          </w:p>
        </w:tc>
      </w:tr>
      <w:tr w:rsidR="00AD48FB" w:rsidRPr="00406B00" w14:paraId="5A13008F" w14:textId="77777777" w:rsidTr="00D35CE8">
        <w:trPr>
          <w:trHeight w:val="340"/>
        </w:trPr>
        <w:tc>
          <w:tcPr>
            <w:tcW w:w="2439" w:type="dxa"/>
          </w:tcPr>
          <w:p w14:paraId="57DF114D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Fornecedores</w:t>
            </w:r>
          </w:p>
        </w:tc>
        <w:tc>
          <w:tcPr>
            <w:tcW w:w="964" w:type="dxa"/>
          </w:tcPr>
          <w:p w14:paraId="23A7A66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1A727F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128" w:type="dxa"/>
          </w:tcPr>
          <w:p w14:paraId="34B5F0B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2DFCA2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E5A62A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C87748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38DA93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CA29FB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5D51FE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C36535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60.000 </w:t>
            </w:r>
          </w:p>
        </w:tc>
        <w:tc>
          <w:tcPr>
            <w:tcW w:w="964" w:type="dxa"/>
          </w:tcPr>
          <w:p w14:paraId="1B26EEE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(8.000)</w:t>
            </w:r>
          </w:p>
        </w:tc>
        <w:tc>
          <w:tcPr>
            <w:tcW w:w="964" w:type="dxa"/>
          </w:tcPr>
          <w:p w14:paraId="3FA8727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(52.000)</w:t>
            </w:r>
          </w:p>
        </w:tc>
        <w:tc>
          <w:tcPr>
            <w:tcW w:w="964" w:type="dxa"/>
          </w:tcPr>
          <w:p w14:paraId="3C3BB81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-</w:t>
            </w:r>
          </w:p>
        </w:tc>
      </w:tr>
      <w:tr w:rsidR="00AD48FB" w:rsidRPr="00406B00" w14:paraId="55221D31" w14:textId="77777777" w:rsidTr="00D35CE8">
        <w:trPr>
          <w:trHeight w:val="340"/>
        </w:trPr>
        <w:tc>
          <w:tcPr>
            <w:tcW w:w="2439" w:type="dxa"/>
          </w:tcPr>
          <w:p w14:paraId="2609477E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>Adiantamento de clientes</w:t>
            </w:r>
          </w:p>
        </w:tc>
        <w:tc>
          <w:tcPr>
            <w:tcW w:w="964" w:type="dxa"/>
          </w:tcPr>
          <w:p w14:paraId="4D08629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5BA64E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128" w:type="dxa"/>
          </w:tcPr>
          <w:p w14:paraId="6ABE31B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D86D32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85EB76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4AE2A5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89BB34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1.500 </w:t>
            </w:r>
          </w:p>
        </w:tc>
        <w:tc>
          <w:tcPr>
            <w:tcW w:w="964" w:type="dxa"/>
          </w:tcPr>
          <w:p w14:paraId="3839C34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B05206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B916A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DA74C4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626156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E1134C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1.500 </w:t>
            </w:r>
          </w:p>
        </w:tc>
      </w:tr>
      <w:tr w:rsidR="00AD48FB" w:rsidRPr="00406B00" w14:paraId="08FECD34" w14:textId="77777777" w:rsidTr="00D35CE8">
        <w:trPr>
          <w:trHeight w:val="340"/>
        </w:trPr>
        <w:tc>
          <w:tcPr>
            <w:tcW w:w="2439" w:type="dxa"/>
          </w:tcPr>
          <w:p w14:paraId="18C6C069" w14:textId="77777777" w:rsidR="00AD48FB" w:rsidRPr="00406B00" w:rsidRDefault="00AD48FB" w:rsidP="00D35CE8">
            <w:pPr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 xml:space="preserve">Nota </w:t>
            </w:r>
            <w:proofErr w:type="spellStart"/>
            <w:r w:rsidRPr="00406B00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Promissória</w:t>
            </w:r>
            <w:proofErr w:type="spellEnd"/>
            <w:r w:rsidRPr="00406B00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 xml:space="preserve"> a pagar</w:t>
            </w:r>
          </w:p>
        </w:tc>
        <w:tc>
          <w:tcPr>
            <w:tcW w:w="964" w:type="dxa"/>
          </w:tcPr>
          <w:p w14:paraId="1BD04D4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132053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250.000 </w:t>
            </w:r>
          </w:p>
        </w:tc>
        <w:tc>
          <w:tcPr>
            <w:tcW w:w="1128" w:type="dxa"/>
          </w:tcPr>
          <w:p w14:paraId="16FF206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48B720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4A14EA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B524E2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F8D1BF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375A3F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321575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121499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5106E7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26B5BF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BB4251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AD48FB" w:rsidRPr="00406B00" w14:paraId="58BD6740" w14:textId="77777777" w:rsidTr="00D35CE8">
        <w:trPr>
          <w:trHeight w:val="340"/>
        </w:trPr>
        <w:tc>
          <w:tcPr>
            <w:tcW w:w="2439" w:type="dxa"/>
          </w:tcPr>
          <w:p w14:paraId="3212F711" w14:textId="77777777" w:rsidR="00AD48FB" w:rsidRPr="00406B00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Passivo</w:t>
            </w:r>
            <w:proofErr w:type="spellEnd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Não</w:t>
            </w:r>
            <w:proofErr w:type="spellEnd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Circulante</w:t>
            </w:r>
            <w:proofErr w:type="spellEnd"/>
          </w:p>
        </w:tc>
        <w:tc>
          <w:tcPr>
            <w:tcW w:w="964" w:type="dxa"/>
          </w:tcPr>
          <w:p w14:paraId="1C9D235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5361841D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- </w:t>
            </w:r>
          </w:p>
        </w:tc>
        <w:tc>
          <w:tcPr>
            <w:tcW w:w="1128" w:type="dxa"/>
          </w:tcPr>
          <w:p w14:paraId="5F163FA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393B6F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04DEF36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82C8FF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609B862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4976E34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0FA1BD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460A18E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0C698EF7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489E4CA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BF09CD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250.000 </w:t>
            </w:r>
          </w:p>
        </w:tc>
      </w:tr>
      <w:tr w:rsidR="00AD48FB" w:rsidRPr="00406B00" w14:paraId="4E765003" w14:textId="77777777" w:rsidTr="00D35CE8">
        <w:trPr>
          <w:trHeight w:val="340"/>
        </w:trPr>
        <w:tc>
          <w:tcPr>
            <w:tcW w:w="2439" w:type="dxa"/>
          </w:tcPr>
          <w:p w14:paraId="752EF45D" w14:textId="77777777" w:rsidR="00AD48FB" w:rsidRPr="00406B00" w:rsidRDefault="00AD48FB" w:rsidP="00D35CE8">
            <w:pPr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</w:tcPr>
          <w:p w14:paraId="2561862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9635AA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128" w:type="dxa"/>
          </w:tcPr>
          <w:p w14:paraId="6399C17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CA0A5D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A05E86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FB1174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7D6B53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2F1EDB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63897C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5423D6D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DF66B6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7183DC3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AA4C71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250.000 </w:t>
            </w:r>
          </w:p>
        </w:tc>
      </w:tr>
      <w:tr w:rsidR="00AD48FB" w:rsidRPr="00406B00" w14:paraId="04B3D7C6" w14:textId="77777777" w:rsidTr="00D35CE8">
        <w:trPr>
          <w:trHeight w:val="340"/>
        </w:trPr>
        <w:tc>
          <w:tcPr>
            <w:tcW w:w="2439" w:type="dxa"/>
          </w:tcPr>
          <w:p w14:paraId="2BE865B2" w14:textId="77777777" w:rsidR="00AD48FB" w:rsidRPr="00406B00" w:rsidRDefault="00AD48FB" w:rsidP="00D35CE8">
            <w:pPr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Patrimônio</w:t>
            </w:r>
            <w:proofErr w:type="spellEnd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6B00"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  <w:t>Líquido</w:t>
            </w:r>
            <w:proofErr w:type="spellEnd"/>
          </w:p>
        </w:tc>
        <w:tc>
          <w:tcPr>
            <w:tcW w:w="964" w:type="dxa"/>
          </w:tcPr>
          <w:p w14:paraId="0D92390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375.000 </w:t>
            </w:r>
          </w:p>
        </w:tc>
        <w:tc>
          <w:tcPr>
            <w:tcW w:w="964" w:type="dxa"/>
          </w:tcPr>
          <w:p w14:paraId="3DA19EF3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1128" w:type="dxa"/>
          </w:tcPr>
          <w:p w14:paraId="7C5BA3F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62AE5D2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5639596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1274D8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0BD746F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5CC90C8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27F2586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17356A1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732C61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1E58DB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0E7A4B9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375.000 </w:t>
            </w:r>
          </w:p>
        </w:tc>
      </w:tr>
      <w:tr w:rsidR="00AD48FB" w:rsidRPr="00406B00" w14:paraId="5B39D2F9" w14:textId="77777777" w:rsidTr="00D35CE8">
        <w:trPr>
          <w:trHeight w:val="340"/>
        </w:trPr>
        <w:tc>
          <w:tcPr>
            <w:tcW w:w="2439" w:type="dxa"/>
          </w:tcPr>
          <w:p w14:paraId="02698593" w14:textId="77777777" w:rsidR="00AD48FB" w:rsidRPr="00406B00" w:rsidRDefault="00AD48FB" w:rsidP="00D35CE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Capital</w:t>
            </w:r>
          </w:p>
        </w:tc>
        <w:tc>
          <w:tcPr>
            <w:tcW w:w="964" w:type="dxa"/>
          </w:tcPr>
          <w:p w14:paraId="2536062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375.000 </w:t>
            </w:r>
          </w:p>
        </w:tc>
        <w:tc>
          <w:tcPr>
            <w:tcW w:w="964" w:type="dxa"/>
          </w:tcPr>
          <w:p w14:paraId="2498123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128" w:type="dxa"/>
          </w:tcPr>
          <w:p w14:paraId="7900A4D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C0E7E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B8C94D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B37618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6A5A5A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BD0CC31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436231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BECA7B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60EAA4BE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4BEECA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4B88D40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color w:val="FF0000"/>
                <w:sz w:val="18"/>
                <w:szCs w:val="18"/>
              </w:rPr>
              <w:t xml:space="preserve"> 375.000 </w:t>
            </w:r>
          </w:p>
        </w:tc>
      </w:tr>
      <w:tr w:rsidR="00AD48FB" w:rsidRPr="00406B00" w14:paraId="16648CAA" w14:textId="77777777" w:rsidTr="00D35CE8">
        <w:trPr>
          <w:trHeight w:val="340"/>
        </w:trPr>
        <w:tc>
          <w:tcPr>
            <w:tcW w:w="2439" w:type="dxa"/>
          </w:tcPr>
          <w:p w14:paraId="545F8587" w14:textId="77777777" w:rsidR="00AD48FB" w:rsidRPr="00406B00" w:rsidRDefault="00AD48FB" w:rsidP="00D35CE8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Total </w:t>
            </w:r>
            <w:proofErr w:type="spellStart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>Passivo</w:t>
            </w:r>
            <w:proofErr w:type="spellEnd"/>
            <w:r w:rsidRPr="00406B00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&amp; PL</w:t>
            </w:r>
          </w:p>
        </w:tc>
        <w:tc>
          <w:tcPr>
            <w:tcW w:w="964" w:type="dxa"/>
          </w:tcPr>
          <w:p w14:paraId="6F927B8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375.000 </w:t>
            </w:r>
          </w:p>
        </w:tc>
        <w:tc>
          <w:tcPr>
            <w:tcW w:w="964" w:type="dxa"/>
          </w:tcPr>
          <w:p w14:paraId="619A1B66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250.000 </w:t>
            </w:r>
          </w:p>
        </w:tc>
        <w:tc>
          <w:tcPr>
            <w:tcW w:w="1128" w:type="dxa"/>
          </w:tcPr>
          <w:p w14:paraId="7019EFCB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2E11337C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64F0F5E2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0B15D724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5FEB331A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1.500 </w:t>
            </w:r>
          </w:p>
        </w:tc>
        <w:tc>
          <w:tcPr>
            <w:tcW w:w="964" w:type="dxa"/>
          </w:tcPr>
          <w:p w14:paraId="5D146108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71DB620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</w:p>
        </w:tc>
        <w:tc>
          <w:tcPr>
            <w:tcW w:w="964" w:type="dxa"/>
          </w:tcPr>
          <w:p w14:paraId="084C4C29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60.000 </w:t>
            </w:r>
          </w:p>
        </w:tc>
        <w:tc>
          <w:tcPr>
            <w:tcW w:w="964" w:type="dxa"/>
          </w:tcPr>
          <w:p w14:paraId="72127B90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(8.000)</w:t>
            </w:r>
          </w:p>
        </w:tc>
        <w:tc>
          <w:tcPr>
            <w:tcW w:w="964" w:type="dxa"/>
          </w:tcPr>
          <w:p w14:paraId="4A1B25C5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(52.000)</w:t>
            </w:r>
          </w:p>
        </w:tc>
        <w:tc>
          <w:tcPr>
            <w:tcW w:w="964" w:type="dxa"/>
          </w:tcPr>
          <w:p w14:paraId="0E84C41F" w14:textId="77777777" w:rsidR="00AD48FB" w:rsidRPr="00406B00" w:rsidRDefault="00AD48FB" w:rsidP="00D35CE8">
            <w:pPr>
              <w:jc w:val="right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406B0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626.500 </w:t>
            </w:r>
          </w:p>
        </w:tc>
      </w:tr>
      <w:bookmarkEnd w:id="7"/>
    </w:tbl>
    <w:p w14:paraId="4B67888F" w14:textId="77777777" w:rsidR="00B7448C" w:rsidRDefault="00B7448C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687F5D57" w14:textId="77777777" w:rsidR="00E321CE" w:rsidRPr="00406B00" w:rsidRDefault="00E321CE" w:rsidP="00406B00">
      <w:pPr>
        <w:tabs>
          <w:tab w:val="clear" w:pos="6521"/>
          <w:tab w:val="left" w:pos="567"/>
        </w:tabs>
        <w:rPr>
          <w:rFonts w:ascii="Arial" w:hAnsi="Arial" w:cs="Arial"/>
          <w:sz w:val="22"/>
          <w:szCs w:val="22"/>
        </w:rPr>
      </w:pPr>
    </w:p>
    <w:p w14:paraId="792CB535" w14:textId="77777777" w:rsidR="00E321CE" w:rsidRPr="00A63882" w:rsidRDefault="00E321CE" w:rsidP="00E321C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5363A1B" w14:textId="77777777" w:rsidR="00E321CE" w:rsidRPr="00E321CE" w:rsidRDefault="00E321CE" w:rsidP="006D67B8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22"/>
          <w:szCs w:val="22"/>
        </w:rPr>
      </w:pPr>
    </w:p>
    <w:sectPr w:rsidR="00E321CE" w:rsidRPr="00E321CE" w:rsidSect="004A27EF">
      <w:footnotePr>
        <w:numFmt w:val="chicago"/>
        <w:numRestart w:val="eachPage"/>
      </w:footnotePr>
      <w:endnotePr>
        <w:numFmt w:val="decimal"/>
      </w:endnotePr>
      <w:pgSz w:w="16840" w:h="11907" w:orient="landscape" w:code="9"/>
      <w:pgMar w:top="1134" w:right="902" w:bottom="992" w:left="902" w:header="284" w:footer="28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F14146" w14:textId="77777777" w:rsidR="0039052F" w:rsidRDefault="0039052F">
      <w:r>
        <w:separator/>
      </w:r>
    </w:p>
  </w:endnote>
  <w:endnote w:type="continuationSeparator" w:id="0">
    <w:p w14:paraId="48E1ECDE" w14:textId="77777777" w:rsidR="0039052F" w:rsidRDefault="00390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 Black">
    <w:altName w:val="Arial Blac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 Century Schlbk">
    <w:altName w:val="Century Schoolbook"/>
    <w:charset w:val="00"/>
    <w:family w:val="auto"/>
    <w:pitch w:val="variable"/>
    <w:sig w:usb0="03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81767" w14:textId="77777777" w:rsidR="00AD48FB" w:rsidRPr="00B7448C" w:rsidRDefault="00AD48FB" w:rsidP="004614E5">
    <w:pPr>
      <w:pStyle w:val="Ttulo"/>
      <w:rPr>
        <w:sz w:val="24"/>
        <w:szCs w:val="24"/>
      </w:rPr>
    </w:pPr>
  </w:p>
  <w:p w14:paraId="67D6A514" w14:textId="4C26CD22" w:rsidR="00AD48FB" w:rsidRPr="004614E5" w:rsidRDefault="004A27EF" w:rsidP="004A27EF">
    <w:pPr>
      <w:pStyle w:val="Rodap"/>
      <w:spacing w:after="120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35E14" w14:textId="77777777" w:rsidR="00AD48FB" w:rsidRPr="00B7448C" w:rsidRDefault="00AD48FB" w:rsidP="005D49DC">
    <w:pPr>
      <w:pStyle w:val="Ttulo"/>
      <w:rPr>
        <w:sz w:val="24"/>
        <w:szCs w:val="24"/>
      </w:rPr>
    </w:pPr>
  </w:p>
  <w:p w14:paraId="6D6CF463" w14:textId="5095289D" w:rsidR="00AD48FB" w:rsidRDefault="00A63882" w:rsidP="00A63882">
    <w:pPr>
      <w:pStyle w:val="Rodap"/>
      <w:spacing w:after="120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315064" w14:textId="77777777" w:rsidR="00D01AD4" w:rsidRPr="00B7448C" w:rsidRDefault="00D01AD4" w:rsidP="007F322A">
    <w:pPr>
      <w:pStyle w:val="Ttulo"/>
      <w:rPr>
        <w:sz w:val="24"/>
        <w:szCs w:val="24"/>
      </w:rPr>
    </w:pPr>
  </w:p>
  <w:p w14:paraId="53E5E4F8" w14:textId="77777777" w:rsidR="00D01AD4" w:rsidRDefault="00961B99">
    <w:pPr>
      <w:pStyle w:val="Rodap"/>
    </w:pPr>
    <w:r>
      <w:t>PROFESSORA</w:t>
    </w:r>
    <w:r w:rsidR="009B182A">
      <w:t>: DIANA ALMEIDA</w:t>
    </w:r>
    <w:r>
      <w:tab/>
    </w:r>
    <w:r w:rsidR="00D01AD4">
      <w:tab/>
    </w:r>
    <w:r w:rsidR="00CE772B">
      <w:fldChar w:fldCharType="begin"/>
    </w:r>
    <w:r w:rsidR="00EE173C">
      <w:instrText xml:space="preserve"> PAGE   \* MERGEFORMAT </w:instrText>
    </w:r>
    <w:r w:rsidR="00CE772B">
      <w:fldChar w:fldCharType="separate"/>
    </w:r>
    <w:r w:rsidR="00730508">
      <w:rPr>
        <w:noProof/>
      </w:rPr>
      <w:t>2</w:t>
    </w:r>
    <w:r w:rsidR="00CE772B"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F4C699" w14:textId="77777777" w:rsidR="00406B00" w:rsidRPr="00B7448C" w:rsidRDefault="00406B00" w:rsidP="00406B00">
    <w:pPr>
      <w:pStyle w:val="Ttulo"/>
      <w:rPr>
        <w:sz w:val="24"/>
        <w:szCs w:val="24"/>
      </w:rPr>
    </w:pPr>
  </w:p>
  <w:p w14:paraId="4F546FF9" w14:textId="6DD59877" w:rsidR="00205A71" w:rsidRDefault="00406B00" w:rsidP="00406B00">
    <w:pPr>
      <w:pStyle w:val="Rodap"/>
      <w:spacing w:after="120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04E08D" w14:textId="77777777" w:rsidR="0039052F" w:rsidRDefault="0039052F">
      <w:r>
        <w:separator/>
      </w:r>
    </w:p>
  </w:footnote>
  <w:footnote w:type="continuationSeparator" w:id="0">
    <w:p w14:paraId="7ECA8377" w14:textId="77777777" w:rsidR="0039052F" w:rsidRDefault="00390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138727" w14:textId="77777777" w:rsidR="00AD48FB" w:rsidRDefault="00AD48FB" w:rsidP="004F3A46">
    <w:pPr>
      <w:pStyle w:val="Cabealho"/>
      <w:tabs>
        <w:tab w:val="clear" w:pos="4419"/>
        <w:tab w:val="clear" w:pos="8838"/>
        <w:tab w:val="left" w:pos="1644"/>
      </w:tabs>
    </w:pPr>
    <w:r>
      <w:tab/>
    </w:r>
  </w:p>
  <w:p w14:paraId="3434A87A" w14:textId="77777777" w:rsidR="00AD48FB" w:rsidRDefault="00AD48FB" w:rsidP="004F3A46">
    <w:pPr>
      <w:pStyle w:val="Cabealho"/>
      <w:tabs>
        <w:tab w:val="clear" w:pos="4419"/>
        <w:tab w:val="clear" w:pos="8838"/>
        <w:tab w:val="left" w:pos="164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22A10" w14:textId="77777777" w:rsidR="00D01AD4" w:rsidRDefault="00D01AD4" w:rsidP="004F3A46">
    <w:pPr>
      <w:pStyle w:val="Cabealho"/>
      <w:tabs>
        <w:tab w:val="clear" w:pos="4419"/>
        <w:tab w:val="clear" w:pos="8838"/>
        <w:tab w:val="left" w:pos="1644"/>
      </w:tabs>
    </w:pPr>
    <w:r>
      <w:tab/>
    </w:r>
  </w:p>
  <w:p w14:paraId="71D47942" w14:textId="77777777" w:rsidR="00D01AD4" w:rsidRDefault="00D01AD4" w:rsidP="004F3A46">
    <w:pPr>
      <w:pStyle w:val="Cabealho"/>
      <w:tabs>
        <w:tab w:val="clear" w:pos="4419"/>
        <w:tab w:val="clear" w:pos="8838"/>
        <w:tab w:val="left" w:pos="164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26563" w14:textId="146059DD" w:rsidR="00D01AD4" w:rsidRPr="00406B00" w:rsidRDefault="00D01AD4" w:rsidP="00406B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93AAE"/>
    <w:multiLevelType w:val="multilevel"/>
    <w:tmpl w:val="C5BEA4B6"/>
    <w:lvl w:ilvl="0">
      <w:start w:val="1"/>
      <w:numFmt w:val="decimal"/>
      <w:lvlText w:val="7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16C3F7E"/>
    <w:multiLevelType w:val="hybridMultilevel"/>
    <w:tmpl w:val="CED43D06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04C49"/>
    <w:multiLevelType w:val="hybridMultilevel"/>
    <w:tmpl w:val="CED43D06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E3707"/>
    <w:multiLevelType w:val="multilevel"/>
    <w:tmpl w:val="BFA6BDB2"/>
    <w:lvl w:ilvl="0">
      <w:start w:val="1"/>
      <w:numFmt w:val="decimal"/>
      <w:lvlText w:val="2.%1"/>
      <w:lvlJc w:val="left"/>
      <w:pPr>
        <w:ind w:left="546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9AA35F6"/>
    <w:multiLevelType w:val="hybridMultilevel"/>
    <w:tmpl w:val="DDA49614"/>
    <w:lvl w:ilvl="0" w:tplc="EB605BE0">
      <w:start w:val="1"/>
      <w:numFmt w:val="lowerLetter"/>
      <w:lvlText w:val="%1)"/>
      <w:lvlJc w:val="left"/>
      <w:pPr>
        <w:ind w:left="786" w:hanging="360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0077249"/>
    <w:multiLevelType w:val="hybridMultilevel"/>
    <w:tmpl w:val="551EC45C"/>
    <w:lvl w:ilvl="0" w:tplc="6472E65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754EB70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A13EA"/>
    <w:multiLevelType w:val="hybridMultilevel"/>
    <w:tmpl w:val="BDA0293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827324"/>
    <w:multiLevelType w:val="hybridMultilevel"/>
    <w:tmpl w:val="01B6EC16"/>
    <w:lvl w:ilvl="0" w:tplc="754EB70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65B51"/>
    <w:multiLevelType w:val="hybridMultilevel"/>
    <w:tmpl w:val="25768566"/>
    <w:lvl w:ilvl="0" w:tplc="AF82B862">
      <w:start w:val="1"/>
      <w:numFmt w:val="bullet"/>
      <w:pStyle w:val="combola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6"/>
        <w:szCs w:val="16"/>
      </w:rPr>
    </w:lvl>
    <w:lvl w:ilvl="1" w:tplc="52285004">
      <w:start w:val="1"/>
      <w:numFmt w:val="bullet"/>
      <w:pStyle w:val="combol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9536E"/>
    <w:multiLevelType w:val="hybridMultilevel"/>
    <w:tmpl w:val="AA9E095A"/>
    <w:lvl w:ilvl="0" w:tplc="AEFCAA2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BAB41A36">
      <w:start w:val="1"/>
      <w:numFmt w:val="lowerLetter"/>
      <w:lvlText w:val="%2."/>
      <w:lvlJc w:val="left"/>
      <w:pPr>
        <w:ind w:left="1440" w:hanging="360"/>
      </w:pPr>
      <w:rPr>
        <w:b/>
        <w:color w:val="auto"/>
        <w:sz w:val="24"/>
        <w:szCs w:val="24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118DD"/>
    <w:multiLevelType w:val="hybridMultilevel"/>
    <w:tmpl w:val="BDA0293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5FF4B106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076B0"/>
    <w:multiLevelType w:val="multilevel"/>
    <w:tmpl w:val="BFA6BDB2"/>
    <w:lvl w:ilvl="0">
      <w:start w:val="1"/>
      <w:numFmt w:val="decimal"/>
      <w:lvlText w:val="2.%1"/>
      <w:lvlJc w:val="left"/>
      <w:pPr>
        <w:ind w:left="46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656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13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0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9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96" w:hanging="180"/>
      </w:pPr>
      <w:rPr>
        <w:rFonts w:hint="default"/>
      </w:rPr>
    </w:lvl>
  </w:abstractNum>
  <w:abstractNum w:abstractNumId="12" w15:restartNumberingAfterBreak="0">
    <w:nsid w:val="6F555B5E"/>
    <w:multiLevelType w:val="hybridMultilevel"/>
    <w:tmpl w:val="CED43D06"/>
    <w:lvl w:ilvl="0" w:tplc="AC2EE3DA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754EB70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F0923"/>
    <w:multiLevelType w:val="hybridMultilevel"/>
    <w:tmpl w:val="B06E12EE"/>
    <w:lvl w:ilvl="0" w:tplc="89064F26">
      <w:start w:val="1"/>
      <w:numFmt w:val="decimal"/>
      <w:lvlText w:val="3.%1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4EB4CE6A">
      <w:start w:val="1"/>
      <w:numFmt w:val="lowerLetter"/>
      <w:lvlText w:val="%3."/>
      <w:lvlJc w:val="left"/>
      <w:pPr>
        <w:ind w:left="2160" w:hanging="180"/>
      </w:pPr>
      <w:rPr>
        <w:b w:val="0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02F31"/>
    <w:multiLevelType w:val="hybridMultilevel"/>
    <w:tmpl w:val="49EEA15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C701614"/>
    <w:multiLevelType w:val="multilevel"/>
    <w:tmpl w:val="9766941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07107612">
    <w:abstractNumId w:val="8"/>
  </w:num>
  <w:num w:numId="2" w16cid:durableId="1559633326">
    <w:abstractNumId w:val="12"/>
  </w:num>
  <w:num w:numId="3" w16cid:durableId="2114088899">
    <w:abstractNumId w:val="5"/>
  </w:num>
  <w:num w:numId="4" w16cid:durableId="1782912846">
    <w:abstractNumId w:val="7"/>
  </w:num>
  <w:num w:numId="5" w16cid:durableId="1916545211">
    <w:abstractNumId w:val="9"/>
  </w:num>
  <w:num w:numId="6" w16cid:durableId="647904774">
    <w:abstractNumId w:val="14"/>
  </w:num>
  <w:num w:numId="7" w16cid:durableId="895051707">
    <w:abstractNumId w:val="15"/>
  </w:num>
  <w:num w:numId="8" w16cid:durableId="2038263829">
    <w:abstractNumId w:val="13"/>
  </w:num>
  <w:num w:numId="9" w16cid:durableId="550726237">
    <w:abstractNumId w:val="4"/>
  </w:num>
  <w:num w:numId="10" w16cid:durableId="1558281808">
    <w:abstractNumId w:val="2"/>
  </w:num>
  <w:num w:numId="11" w16cid:durableId="1658267323">
    <w:abstractNumId w:val="11"/>
  </w:num>
  <w:num w:numId="12" w16cid:durableId="385950989">
    <w:abstractNumId w:val="10"/>
  </w:num>
  <w:num w:numId="13" w16cid:durableId="185146250">
    <w:abstractNumId w:val="3"/>
  </w:num>
  <w:num w:numId="14" w16cid:durableId="278342304">
    <w:abstractNumId w:val="1"/>
  </w:num>
  <w:num w:numId="15" w16cid:durableId="740102679">
    <w:abstractNumId w:val="6"/>
  </w:num>
  <w:num w:numId="16" w16cid:durableId="44126932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mirrorMargins/>
  <w:hideSpellingError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95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01E6"/>
    <w:rsid w:val="0000019E"/>
    <w:rsid w:val="000317E6"/>
    <w:rsid w:val="00032A72"/>
    <w:rsid w:val="000366F9"/>
    <w:rsid w:val="00041031"/>
    <w:rsid w:val="0005146C"/>
    <w:rsid w:val="000523C0"/>
    <w:rsid w:val="00053A7C"/>
    <w:rsid w:val="000557BE"/>
    <w:rsid w:val="000603BC"/>
    <w:rsid w:val="00062984"/>
    <w:rsid w:val="00066488"/>
    <w:rsid w:val="00071480"/>
    <w:rsid w:val="00077C4B"/>
    <w:rsid w:val="00081F38"/>
    <w:rsid w:val="000849C9"/>
    <w:rsid w:val="0009023A"/>
    <w:rsid w:val="00090C77"/>
    <w:rsid w:val="00094E12"/>
    <w:rsid w:val="00097EB5"/>
    <w:rsid w:val="000A200D"/>
    <w:rsid w:val="000A343A"/>
    <w:rsid w:val="000A4733"/>
    <w:rsid w:val="000A61F1"/>
    <w:rsid w:val="000B333D"/>
    <w:rsid w:val="000B48DF"/>
    <w:rsid w:val="000B5EA1"/>
    <w:rsid w:val="000C252B"/>
    <w:rsid w:val="000D3B94"/>
    <w:rsid w:val="000D54C5"/>
    <w:rsid w:val="000D62C0"/>
    <w:rsid w:val="000E20A2"/>
    <w:rsid w:val="000E3F0F"/>
    <w:rsid w:val="000E5215"/>
    <w:rsid w:val="000F353C"/>
    <w:rsid w:val="000F61BF"/>
    <w:rsid w:val="001002CC"/>
    <w:rsid w:val="00112017"/>
    <w:rsid w:val="00114DCB"/>
    <w:rsid w:val="00116594"/>
    <w:rsid w:val="00121276"/>
    <w:rsid w:val="00124A18"/>
    <w:rsid w:val="0012535A"/>
    <w:rsid w:val="0013169B"/>
    <w:rsid w:val="00136DA2"/>
    <w:rsid w:val="00140E15"/>
    <w:rsid w:val="00141BB0"/>
    <w:rsid w:val="0014442F"/>
    <w:rsid w:val="0015493C"/>
    <w:rsid w:val="001625C8"/>
    <w:rsid w:val="00177B76"/>
    <w:rsid w:val="00177DC4"/>
    <w:rsid w:val="00180A8A"/>
    <w:rsid w:val="001878F5"/>
    <w:rsid w:val="00187B59"/>
    <w:rsid w:val="001944D4"/>
    <w:rsid w:val="001A0D90"/>
    <w:rsid w:val="001B13FE"/>
    <w:rsid w:val="001D15CE"/>
    <w:rsid w:val="001E4CE5"/>
    <w:rsid w:val="001E5686"/>
    <w:rsid w:val="001F16C6"/>
    <w:rsid w:val="001F1AA2"/>
    <w:rsid w:val="001F739E"/>
    <w:rsid w:val="00205A71"/>
    <w:rsid w:val="00207234"/>
    <w:rsid w:val="00212452"/>
    <w:rsid w:val="002136C0"/>
    <w:rsid w:val="00221D82"/>
    <w:rsid w:val="0022475F"/>
    <w:rsid w:val="0023320B"/>
    <w:rsid w:val="00235AA9"/>
    <w:rsid w:val="00237CF8"/>
    <w:rsid w:val="00241B7D"/>
    <w:rsid w:val="00245F4E"/>
    <w:rsid w:val="00254816"/>
    <w:rsid w:val="002550A6"/>
    <w:rsid w:val="002615B7"/>
    <w:rsid w:val="00271760"/>
    <w:rsid w:val="002759A3"/>
    <w:rsid w:val="00275A76"/>
    <w:rsid w:val="00281F0A"/>
    <w:rsid w:val="00287463"/>
    <w:rsid w:val="00292FBA"/>
    <w:rsid w:val="0029552D"/>
    <w:rsid w:val="00295B37"/>
    <w:rsid w:val="002A4778"/>
    <w:rsid w:val="002B09C4"/>
    <w:rsid w:val="002B42AB"/>
    <w:rsid w:val="002C59E4"/>
    <w:rsid w:val="002E64D5"/>
    <w:rsid w:val="002F11CF"/>
    <w:rsid w:val="002F15D6"/>
    <w:rsid w:val="002F5B75"/>
    <w:rsid w:val="003015C1"/>
    <w:rsid w:val="003042AB"/>
    <w:rsid w:val="0030755A"/>
    <w:rsid w:val="00313271"/>
    <w:rsid w:val="00316EA0"/>
    <w:rsid w:val="00321798"/>
    <w:rsid w:val="00323508"/>
    <w:rsid w:val="00330C58"/>
    <w:rsid w:val="00334C45"/>
    <w:rsid w:val="00340B67"/>
    <w:rsid w:val="0034350B"/>
    <w:rsid w:val="00350C81"/>
    <w:rsid w:val="003551C8"/>
    <w:rsid w:val="00363026"/>
    <w:rsid w:val="00383056"/>
    <w:rsid w:val="00385719"/>
    <w:rsid w:val="0039052F"/>
    <w:rsid w:val="003B01E0"/>
    <w:rsid w:val="003B0348"/>
    <w:rsid w:val="003B3CDB"/>
    <w:rsid w:val="003B55CB"/>
    <w:rsid w:val="003B59C1"/>
    <w:rsid w:val="003B7E77"/>
    <w:rsid w:val="003C6331"/>
    <w:rsid w:val="003D0D66"/>
    <w:rsid w:val="003D0E87"/>
    <w:rsid w:val="003D6D88"/>
    <w:rsid w:val="003F2031"/>
    <w:rsid w:val="003F3258"/>
    <w:rsid w:val="003F704A"/>
    <w:rsid w:val="0040188E"/>
    <w:rsid w:val="00406B00"/>
    <w:rsid w:val="00431E98"/>
    <w:rsid w:val="0044749D"/>
    <w:rsid w:val="004539B0"/>
    <w:rsid w:val="004621B3"/>
    <w:rsid w:val="004853AD"/>
    <w:rsid w:val="004879BE"/>
    <w:rsid w:val="00487F44"/>
    <w:rsid w:val="00495230"/>
    <w:rsid w:val="004960CB"/>
    <w:rsid w:val="004A27EF"/>
    <w:rsid w:val="004B0DB0"/>
    <w:rsid w:val="004B4802"/>
    <w:rsid w:val="004C015E"/>
    <w:rsid w:val="004C1703"/>
    <w:rsid w:val="004D578D"/>
    <w:rsid w:val="004E2E56"/>
    <w:rsid w:val="004F3334"/>
    <w:rsid w:val="004F3A46"/>
    <w:rsid w:val="004F6F27"/>
    <w:rsid w:val="005035BC"/>
    <w:rsid w:val="00506301"/>
    <w:rsid w:val="00513661"/>
    <w:rsid w:val="005201AA"/>
    <w:rsid w:val="00520921"/>
    <w:rsid w:val="00524351"/>
    <w:rsid w:val="00524DEF"/>
    <w:rsid w:val="00531942"/>
    <w:rsid w:val="00536786"/>
    <w:rsid w:val="00537D00"/>
    <w:rsid w:val="00544A85"/>
    <w:rsid w:val="00547F9E"/>
    <w:rsid w:val="00551064"/>
    <w:rsid w:val="00551446"/>
    <w:rsid w:val="005565EC"/>
    <w:rsid w:val="00556C3E"/>
    <w:rsid w:val="00557111"/>
    <w:rsid w:val="00557FDD"/>
    <w:rsid w:val="005765AD"/>
    <w:rsid w:val="00585DC0"/>
    <w:rsid w:val="0058768A"/>
    <w:rsid w:val="00590156"/>
    <w:rsid w:val="005947EE"/>
    <w:rsid w:val="00597854"/>
    <w:rsid w:val="005A0D78"/>
    <w:rsid w:val="005A2358"/>
    <w:rsid w:val="005A3806"/>
    <w:rsid w:val="005A5104"/>
    <w:rsid w:val="005B49FE"/>
    <w:rsid w:val="005B4F01"/>
    <w:rsid w:val="005C1E52"/>
    <w:rsid w:val="005D355B"/>
    <w:rsid w:val="00602608"/>
    <w:rsid w:val="0060283C"/>
    <w:rsid w:val="00617399"/>
    <w:rsid w:val="0062143E"/>
    <w:rsid w:val="006216BC"/>
    <w:rsid w:val="00621CA0"/>
    <w:rsid w:val="00621DF7"/>
    <w:rsid w:val="00622B4D"/>
    <w:rsid w:val="00626258"/>
    <w:rsid w:val="006324CA"/>
    <w:rsid w:val="006501A2"/>
    <w:rsid w:val="00665CCA"/>
    <w:rsid w:val="00680039"/>
    <w:rsid w:val="00682B74"/>
    <w:rsid w:val="00683547"/>
    <w:rsid w:val="00685117"/>
    <w:rsid w:val="006A3F3A"/>
    <w:rsid w:val="006A6CC8"/>
    <w:rsid w:val="006B22C3"/>
    <w:rsid w:val="006B6563"/>
    <w:rsid w:val="006C4088"/>
    <w:rsid w:val="006D02DF"/>
    <w:rsid w:val="006D67B8"/>
    <w:rsid w:val="006E18CB"/>
    <w:rsid w:val="006E4192"/>
    <w:rsid w:val="006E458E"/>
    <w:rsid w:val="006F12AF"/>
    <w:rsid w:val="006F784A"/>
    <w:rsid w:val="007032DC"/>
    <w:rsid w:val="00705DE8"/>
    <w:rsid w:val="007143B9"/>
    <w:rsid w:val="0071596D"/>
    <w:rsid w:val="00717D54"/>
    <w:rsid w:val="00722128"/>
    <w:rsid w:val="00723768"/>
    <w:rsid w:val="00724057"/>
    <w:rsid w:val="00727749"/>
    <w:rsid w:val="00730508"/>
    <w:rsid w:val="00732F72"/>
    <w:rsid w:val="00741108"/>
    <w:rsid w:val="007429AE"/>
    <w:rsid w:val="00745575"/>
    <w:rsid w:val="00747EDF"/>
    <w:rsid w:val="00754539"/>
    <w:rsid w:val="00755FA9"/>
    <w:rsid w:val="007607A5"/>
    <w:rsid w:val="00763B1D"/>
    <w:rsid w:val="00765306"/>
    <w:rsid w:val="0076592A"/>
    <w:rsid w:val="007729DE"/>
    <w:rsid w:val="00773FFE"/>
    <w:rsid w:val="00785B20"/>
    <w:rsid w:val="007A14D7"/>
    <w:rsid w:val="007A3CB2"/>
    <w:rsid w:val="007B1234"/>
    <w:rsid w:val="007B698D"/>
    <w:rsid w:val="007C3A97"/>
    <w:rsid w:val="007D300F"/>
    <w:rsid w:val="007E01DA"/>
    <w:rsid w:val="007F322A"/>
    <w:rsid w:val="007F358F"/>
    <w:rsid w:val="008019FE"/>
    <w:rsid w:val="00802230"/>
    <w:rsid w:val="008034D1"/>
    <w:rsid w:val="00806A52"/>
    <w:rsid w:val="0081109D"/>
    <w:rsid w:val="008133D1"/>
    <w:rsid w:val="00813685"/>
    <w:rsid w:val="008161A8"/>
    <w:rsid w:val="00824F58"/>
    <w:rsid w:val="00830FF1"/>
    <w:rsid w:val="00841B7B"/>
    <w:rsid w:val="00847C75"/>
    <w:rsid w:val="00850443"/>
    <w:rsid w:val="00850FE3"/>
    <w:rsid w:val="0085226B"/>
    <w:rsid w:val="008624D8"/>
    <w:rsid w:val="008626B8"/>
    <w:rsid w:val="00872660"/>
    <w:rsid w:val="00876C38"/>
    <w:rsid w:val="00880743"/>
    <w:rsid w:val="00881975"/>
    <w:rsid w:val="0089104D"/>
    <w:rsid w:val="008913DB"/>
    <w:rsid w:val="00896648"/>
    <w:rsid w:val="008A1014"/>
    <w:rsid w:val="008A32DF"/>
    <w:rsid w:val="008B5037"/>
    <w:rsid w:val="008B67CA"/>
    <w:rsid w:val="008C09B7"/>
    <w:rsid w:val="008C5331"/>
    <w:rsid w:val="008C779C"/>
    <w:rsid w:val="008D524C"/>
    <w:rsid w:val="008D5460"/>
    <w:rsid w:val="008D61C4"/>
    <w:rsid w:val="008D7ED4"/>
    <w:rsid w:val="008E1A78"/>
    <w:rsid w:val="008E1A79"/>
    <w:rsid w:val="008E3E3F"/>
    <w:rsid w:val="008E4750"/>
    <w:rsid w:val="008E5F19"/>
    <w:rsid w:val="008F351E"/>
    <w:rsid w:val="008F3B46"/>
    <w:rsid w:val="008F591E"/>
    <w:rsid w:val="009048B1"/>
    <w:rsid w:val="00916DDD"/>
    <w:rsid w:val="009259A7"/>
    <w:rsid w:val="009379A9"/>
    <w:rsid w:val="00950D24"/>
    <w:rsid w:val="009520B4"/>
    <w:rsid w:val="0095606A"/>
    <w:rsid w:val="00956CD0"/>
    <w:rsid w:val="00957613"/>
    <w:rsid w:val="00961B99"/>
    <w:rsid w:val="0096396E"/>
    <w:rsid w:val="0096674F"/>
    <w:rsid w:val="00976D95"/>
    <w:rsid w:val="00984F22"/>
    <w:rsid w:val="00987D3A"/>
    <w:rsid w:val="00990516"/>
    <w:rsid w:val="0099647C"/>
    <w:rsid w:val="009A1E32"/>
    <w:rsid w:val="009A3A1A"/>
    <w:rsid w:val="009A4BCA"/>
    <w:rsid w:val="009A60FF"/>
    <w:rsid w:val="009B182A"/>
    <w:rsid w:val="009B750B"/>
    <w:rsid w:val="009B77CD"/>
    <w:rsid w:val="009C0222"/>
    <w:rsid w:val="009C693C"/>
    <w:rsid w:val="009D0AF6"/>
    <w:rsid w:val="009D173D"/>
    <w:rsid w:val="009D52AD"/>
    <w:rsid w:val="009D6700"/>
    <w:rsid w:val="009F2C19"/>
    <w:rsid w:val="009F3180"/>
    <w:rsid w:val="00A039B7"/>
    <w:rsid w:val="00A03F0B"/>
    <w:rsid w:val="00A05793"/>
    <w:rsid w:val="00A06CEB"/>
    <w:rsid w:val="00A06D69"/>
    <w:rsid w:val="00A118FE"/>
    <w:rsid w:val="00A25656"/>
    <w:rsid w:val="00A33D6D"/>
    <w:rsid w:val="00A3480B"/>
    <w:rsid w:val="00A46F55"/>
    <w:rsid w:val="00A51C51"/>
    <w:rsid w:val="00A5597A"/>
    <w:rsid w:val="00A63882"/>
    <w:rsid w:val="00A664DB"/>
    <w:rsid w:val="00A72B26"/>
    <w:rsid w:val="00A8110D"/>
    <w:rsid w:val="00A81244"/>
    <w:rsid w:val="00A839A2"/>
    <w:rsid w:val="00A901BE"/>
    <w:rsid w:val="00A90EC7"/>
    <w:rsid w:val="00A90F73"/>
    <w:rsid w:val="00AA1382"/>
    <w:rsid w:val="00AA3E12"/>
    <w:rsid w:val="00AB092A"/>
    <w:rsid w:val="00AB231A"/>
    <w:rsid w:val="00AB6BC8"/>
    <w:rsid w:val="00AB6DB0"/>
    <w:rsid w:val="00AC00D0"/>
    <w:rsid w:val="00AC174B"/>
    <w:rsid w:val="00AC1DC8"/>
    <w:rsid w:val="00AD17A7"/>
    <w:rsid w:val="00AD30EE"/>
    <w:rsid w:val="00AD48FB"/>
    <w:rsid w:val="00AD54BE"/>
    <w:rsid w:val="00AE0755"/>
    <w:rsid w:val="00AF4257"/>
    <w:rsid w:val="00B021EE"/>
    <w:rsid w:val="00B028BE"/>
    <w:rsid w:val="00B0292C"/>
    <w:rsid w:val="00B03F9B"/>
    <w:rsid w:val="00B07D56"/>
    <w:rsid w:val="00B106B4"/>
    <w:rsid w:val="00B407ED"/>
    <w:rsid w:val="00B43F5A"/>
    <w:rsid w:val="00B514FB"/>
    <w:rsid w:val="00B5216D"/>
    <w:rsid w:val="00B52915"/>
    <w:rsid w:val="00B60677"/>
    <w:rsid w:val="00B636E0"/>
    <w:rsid w:val="00B66136"/>
    <w:rsid w:val="00B71327"/>
    <w:rsid w:val="00B7448C"/>
    <w:rsid w:val="00B76649"/>
    <w:rsid w:val="00B769D1"/>
    <w:rsid w:val="00B8505C"/>
    <w:rsid w:val="00B85BC3"/>
    <w:rsid w:val="00B86C8B"/>
    <w:rsid w:val="00B90B11"/>
    <w:rsid w:val="00B94350"/>
    <w:rsid w:val="00BA5EDE"/>
    <w:rsid w:val="00BB71A4"/>
    <w:rsid w:val="00BC2D94"/>
    <w:rsid w:val="00BC3429"/>
    <w:rsid w:val="00BC4476"/>
    <w:rsid w:val="00BC4684"/>
    <w:rsid w:val="00BC5552"/>
    <w:rsid w:val="00BE4FF0"/>
    <w:rsid w:val="00BF2AC6"/>
    <w:rsid w:val="00BF417D"/>
    <w:rsid w:val="00BF50C1"/>
    <w:rsid w:val="00C0245F"/>
    <w:rsid w:val="00C0622C"/>
    <w:rsid w:val="00C14D80"/>
    <w:rsid w:val="00C20F63"/>
    <w:rsid w:val="00C224EF"/>
    <w:rsid w:val="00C267F1"/>
    <w:rsid w:val="00C32DAC"/>
    <w:rsid w:val="00C411BE"/>
    <w:rsid w:val="00C52A6C"/>
    <w:rsid w:val="00C5433D"/>
    <w:rsid w:val="00C61E73"/>
    <w:rsid w:val="00C73497"/>
    <w:rsid w:val="00CA504E"/>
    <w:rsid w:val="00CB6376"/>
    <w:rsid w:val="00CB7862"/>
    <w:rsid w:val="00CC42C0"/>
    <w:rsid w:val="00CC613F"/>
    <w:rsid w:val="00CD087E"/>
    <w:rsid w:val="00CD571C"/>
    <w:rsid w:val="00CE57D9"/>
    <w:rsid w:val="00CE5AC7"/>
    <w:rsid w:val="00CE772B"/>
    <w:rsid w:val="00CF3745"/>
    <w:rsid w:val="00D01AD4"/>
    <w:rsid w:val="00D025E9"/>
    <w:rsid w:val="00D0338A"/>
    <w:rsid w:val="00D26FB9"/>
    <w:rsid w:val="00D32CA2"/>
    <w:rsid w:val="00D41D9D"/>
    <w:rsid w:val="00D4294E"/>
    <w:rsid w:val="00D57A5C"/>
    <w:rsid w:val="00D6471C"/>
    <w:rsid w:val="00D6636A"/>
    <w:rsid w:val="00D676A9"/>
    <w:rsid w:val="00D70C3B"/>
    <w:rsid w:val="00D71166"/>
    <w:rsid w:val="00D72135"/>
    <w:rsid w:val="00D759BE"/>
    <w:rsid w:val="00D85CC4"/>
    <w:rsid w:val="00D8693B"/>
    <w:rsid w:val="00D86D6C"/>
    <w:rsid w:val="00D95B43"/>
    <w:rsid w:val="00DA0624"/>
    <w:rsid w:val="00DA28AE"/>
    <w:rsid w:val="00DA68AC"/>
    <w:rsid w:val="00DB0684"/>
    <w:rsid w:val="00DB306A"/>
    <w:rsid w:val="00DC01DC"/>
    <w:rsid w:val="00DC4D19"/>
    <w:rsid w:val="00DD0A82"/>
    <w:rsid w:val="00DD2C9A"/>
    <w:rsid w:val="00DD2D4C"/>
    <w:rsid w:val="00DD6797"/>
    <w:rsid w:val="00DE546D"/>
    <w:rsid w:val="00DE5C41"/>
    <w:rsid w:val="00DF59BB"/>
    <w:rsid w:val="00E00390"/>
    <w:rsid w:val="00E07209"/>
    <w:rsid w:val="00E073DE"/>
    <w:rsid w:val="00E11528"/>
    <w:rsid w:val="00E12103"/>
    <w:rsid w:val="00E1645E"/>
    <w:rsid w:val="00E2061C"/>
    <w:rsid w:val="00E20779"/>
    <w:rsid w:val="00E24651"/>
    <w:rsid w:val="00E301E6"/>
    <w:rsid w:val="00E321CE"/>
    <w:rsid w:val="00E358B6"/>
    <w:rsid w:val="00E36797"/>
    <w:rsid w:val="00E37FFD"/>
    <w:rsid w:val="00E404A1"/>
    <w:rsid w:val="00E43334"/>
    <w:rsid w:val="00E505CA"/>
    <w:rsid w:val="00E72517"/>
    <w:rsid w:val="00E82A18"/>
    <w:rsid w:val="00E91125"/>
    <w:rsid w:val="00EB0274"/>
    <w:rsid w:val="00EB5496"/>
    <w:rsid w:val="00EC0B52"/>
    <w:rsid w:val="00EC1E9C"/>
    <w:rsid w:val="00ED235F"/>
    <w:rsid w:val="00ED3CA4"/>
    <w:rsid w:val="00EE078F"/>
    <w:rsid w:val="00EE173C"/>
    <w:rsid w:val="00EF0411"/>
    <w:rsid w:val="00F0486D"/>
    <w:rsid w:val="00F120DB"/>
    <w:rsid w:val="00F27069"/>
    <w:rsid w:val="00F31D0E"/>
    <w:rsid w:val="00F359CD"/>
    <w:rsid w:val="00F37EC2"/>
    <w:rsid w:val="00F50330"/>
    <w:rsid w:val="00F55F28"/>
    <w:rsid w:val="00F56E12"/>
    <w:rsid w:val="00F61936"/>
    <w:rsid w:val="00F65E7A"/>
    <w:rsid w:val="00F70A0A"/>
    <w:rsid w:val="00F717A3"/>
    <w:rsid w:val="00F7202B"/>
    <w:rsid w:val="00F74D30"/>
    <w:rsid w:val="00F76174"/>
    <w:rsid w:val="00F87BFE"/>
    <w:rsid w:val="00F960C5"/>
    <w:rsid w:val="00FA0295"/>
    <w:rsid w:val="00FA25FB"/>
    <w:rsid w:val="00FA261C"/>
    <w:rsid w:val="00FA42E4"/>
    <w:rsid w:val="00FA4A52"/>
    <w:rsid w:val="00FA6B6B"/>
    <w:rsid w:val="00FB70B0"/>
    <w:rsid w:val="00FC3A9A"/>
    <w:rsid w:val="00FC4832"/>
    <w:rsid w:val="00FD19A9"/>
    <w:rsid w:val="00FE20DA"/>
    <w:rsid w:val="00FF26A5"/>
    <w:rsid w:val="00F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BED33E"/>
  <w15:docId w15:val="{9C9265AC-D91F-429B-A084-0EA50BAC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488"/>
    <w:pPr>
      <w:tabs>
        <w:tab w:val="left" w:pos="6521"/>
      </w:tabs>
      <w:jc w:val="both"/>
    </w:pPr>
    <w:rPr>
      <w:spacing w:val="-5"/>
    </w:rPr>
  </w:style>
  <w:style w:type="paragraph" w:styleId="Ttulo1">
    <w:name w:val="heading 1"/>
    <w:basedOn w:val="Normal"/>
    <w:next w:val="Normal"/>
    <w:link w:val="Ttulo1Char"/>
    <w:qFormat/>
    <w:rsid w:val="00066488"/>
    <w:pPr>
      <w:keepNext/>
      <w:keepLines/>
      <w:spacing w:after="220" w:line="220" w:lineRule="atLeast"/>
      <w:outlineLvl w:val="0"/>
    </w:pPr>
    <w:rPr>
      <w:rFonts w:ascii="Arial MT Black" w:hAnsi="Arial MT Black"/>
      <w:spacing w:val="-10"/>
      <w:kern w:val="20"/>
    </w:rPr>
  </w:style>
  <w:style w:type="paragraph" w:styleId="Ttulo2">
    <w:name w:val="heading 2"/>
    <w:basedOn w:val="Normal"/>
    <w:next w:val="Normal"/>
    <w:qFormat/>
    <w:rsid w:val="00066488"/>
    <w:pPr>
      <w:keepNext/>
      <w:keepLines/>
      <w:spacing w:line="220" w:lineRule="atLeast"/>
      <w:jc w:val="left"/>
      <w:outlineLvl w:val="1"/>
    </w:pPr>
    <w:rPr>
      <w:rFonts w:ascii="Arial MT Black" w:hAnsi="Arial MT Black"/>
      <w:spacing w:val="-10"/>
      <w:kern w:val="20"/>
      <w:sz w:val="18"/>
    </w:rPr>
  </w:style>
  <w:style w:type="paragraph" w:styleId="Ttulo3">
    <w:name w:val="heading 3"/>
    <w:basedOn w:val="Normal"/>
    <w:next w:val="Normal"/>
    <w:qFormat/>
    <w:rsid w:val="00066488"/>
    <w:pPr>
      <w:keepNext/>
      <w:keepLines/>
      <w:spacing w:after="220" w:line="220" w:lineRule="atLeast"/>
      <w:jc w:val="left"/>
      <w:outlineLvl w:val="2"/>
    </w:pPr>
    <w:rPr>
      <w:rFonts w:ascii="Arial" w:hAnsi="Arial"/>
      <w:spacing w:val="-10"/>
      <w:kern w:val="20"/>
      <w:sz w:val="22"/>
    </w:rPr>
  </w:style>
  <w:style w:type="paragraph" w:styleId="Ttulo4">
    <w:name w:val="heading 4"/>
    <w:basedOn w:val="Normal"/>
    <w:next w:val="Normal"/>
    <w:qFormat/>
    <w:rsid w:val="00066488"/>
    <w:pPr>
      <w:keepNext/>
      <w:keepLines/>
      <w:spacing w:line="220" w:lineRule="atLeast"/>
      <w:ind w:left="360"/>
      <w:outlineLvl w:val="3"/>
    </w:pPr>
    <w:rPr>
      <w:rFonts w:ascii="Arial MT Black" w:hAnsi="Arial MT Black"/>
      <w:kern w:val="20"/>
      <w:sz w:val="18"/>
    </w:rPr>
  </w:style>
  <w:style w:type="paragraph" w:styleId="Ttulo5">
    <w:name w:val="heading 5"/>
    <w:basedOn w:val="Normal"/>
    <w:next w:val="Normal"/>
    <w:qFormat/>
    <w:rsid w:val="00066488"/>
    <w:pPr>
      <w:keepNext/>
      <w:keepLines/>
      <w:spacing w:line="220" w:lineRule="atLeast"/>
      <w:ind w:left="720"/>
      <w:outlineLvl w:val="4"/>
    </w:pPr>
    <w:rPr>
      <w:rFonts w:ascii="Arial MT Black" w:hAnsi="Arial MT Black"/>
      <w:kern w:val="20"/>
      <w:sz w:val="18"/>
    </w:rPr>
  </w:style>
  <w:style w:type="paragraph" w:styleId="Ttulo6">
    <w:name w:val="heading 6"/>
    <w:basedOn w:val="Normal"/>
    <w:next w:val="Normal"/>
    <w:qFormat/>
    <w:rsid w:val="00066488"/>
    <w:pPr>
      <w:keepNext/>
      <w:keepLines/>
      <w:spacing w:line="220" w:lineRule="atLeast"/>
      <w:ind w:left="1080"/>
      <w:outlineLvl w:val="5"/>
    </w:pPr>
    <w:rPr>
      <w:rFonts w:ascii="Arial MT Black" w:hAnsi="Arial MT Black"/>
      <w:kern w:val="20"/>
      <w:sz w:val="18"/>
    </w:rPr>
  </w:style>
  <w:style w:type="paragraph" w:styleId="Ttulo7">
    <w:name w:val="heading 7"/>
    <w:basedOn w:val="Normal"/>
    <w:next w:val="Normal"/>
    <w:qFormat/>
    <w:rsid w:val="00066488"/>
    <w:pPr>
      <w:keepNext/>
      <w:keepLines/>
      <w:spacing w:line="220" w:lineRule="atLeast"/>
      <w:ind w:left="1440"/>
      <w:outlineLvl w:val="6"/>
    </w:pPr>
    <w:rPr>
      <w:rFonts w:ascii="Arial MT Black" w:hAnsi="Arial MT Black"/>
      <w:kern w:val="20"/>
      <w:sz w:val="18"/>
    </w:rPr>
  </w:style>
  <w:style w:type="paragraph" w:styleId="Ttulo8">
    <w:name w:val="heading 8"/>
    <w:basedOn w:val="Normal"/>
    <w:next w:val="Normal"/>
    <w:qFormat/>
    <w:rsid w:val="00066488"/>
    <w:pPr>
      <w:keepNext/>
      <w:keepLines/>
      <w:spacing w:line="220" w:lineRule="atLeast"/>
      <w:ind w:left="1800"/>
      <w:outlineLvl w:val="7"/>
    </w:pPr>
    <w:rPr>
      <w:rFonts w:ascii="Arial MT Black" w:hAnsi="Arial MT Black"/>
      <w:kern w:val="20"/>
      <w:sz w:val="18"/>
    </w:rPr>
  </w:style>
  <w:style w:type="paragraph" w:styleId="Ttulo9">
    <w:name w:val="heading 9"/>
    <w:basedOn w:val="Normal"/>
    <w:next w:val="Normal"/>
    <w:qFormat/>
    <w:rsid w:val="00066488"/>
    <w:pPr>
      <w:keepNext/>
      <w:keepLines/>
      <w:spacing w:line="220" w:lineRule="atLeast"/>
      <w:ind w:left="2160"/>
      <w:outlineLvl w:val="8"/>
    </w:pPr>
    <w:rPr>
      <w:rFonts w:ascii="Arial MT Black" w:hAnsi="Arial MT Black"/>
      <w:kern w:val="2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">
    <w:name w:val="TEXTO"/>
    <w:basedOn w:val="Normal"/>
    <w:rsid w:val="00066488"/>
    <w:pPr>
      <w:tabs>
        <w:tab w:val="clear" w:pos="6521"/>
      </w:tabs>
      <w:ind w:firstLine="340"/>
    </w:pPr>
    <w:rPr>
      <w:spacing w:val="0"/>
    </w:rPr>
  </w:style>
  <w:style w:type="paragraph" w:styleId="Cabealho">
    <w:name w:val="header"/>
    <w:basedOn w:val="Normal"/>
    <w:link w:val="CabealhoChar"/>
    <w:rsid w:val="00066488"/>
    <w:pPr>
      <w:tabs>
        <w:tab w:val="clear" w:pos="6521"/>
        <w:tab w:val="center" w:pos="4419"/>
        <w:tab w:val="right" w:pos="8838"/>
      </w:tabs>
    </w:pPr>
    <w:rPr>
      <w:sz w:val="18"/>
    </w:rPr>
  </w:style>
  <w:style w:type="paragraph" w:styleId="Rodap">
    <w:name w:val="footer"/>
    <w:basedOn w:val="Normal"/>
    <w:link w:val="RodapChar"/>
    <w:uiPriority w:val="99"/>
    <w:rsid w:val="00066488"/>
    <w:pPr>
      <w:tabs>
        <w:tab w:val="clear" w:pos="6521"/>
        <w:tab w:val="center" w:pos="4419"/>
        <w:tab w:val="right" w:pos="8838"/>
      </w:tabs>
    </w:pPr>
  </w:style>
  <w:style w:type="paragraph" w:customStyle="1" w:styleId="AVALIAO">
    <w:name w:val="AVALIAÇÃO"/>
    <w:rsid w:val="00066488"/>
    <w:pPr>
      <w:tabs>
        <w:tab w:val="left" w:leader="dot" w:pos="7201"/>
      </w:tabs>
      <w:ind w:left="340"/>
    </w:pPr>
    <w:rPr>
      <w:noProof/>
    </w:rPr>
  </w:style>
  <w:style w:type="paragraph" w:customStyle="1" w:styleId="NIVEL1">
    <w:name w:val="NIVEL1"/>
    <w:next w:val="Normal"/>
    <w:rsid w:val="00066488"/>
    <w:pPr>
      <w:ind w:left="624" w:hanging="284"/>
    </w:pPr>
  </w:style>
  <w:style w:type="paragraph" w:customStyle="1" w:styleId="NIVEL2">
    <w:name w:val="NIVEL2"/>
    <w:basedOn w:val="NIVEL1"/>
    <w:next w:val="Normal"/>
    <w:rsid w:val="00066488"/>
    <w:pPr>
      <w:ind w:left="908"/>
    </w:pPr>
  </w:style>
  <w:style w:type="paragraph" w:customStyle="1" w:styleId="NIVEL3">
    <w:name w:val="NIVEL3"/>
    <w:basedOn w:val="NIVEL1"/>
    <w:next w:val="Normal"/>
    <w:rsid w:val="00066488"/>
    <w:pPr>
      <w:ind w:left="1191"/>
    </w:pPr>
  </w:style>
  <w:style w:type="paragraph" w:customStyle="1" w:styleId="ENTRELINHA">
    <w:name w:val="ENTRELINHA"/>
    <w:next w:val="Normal"/>
    <w:rsid w:val="00066488"/>
    <w:rPr>
      <w:sz w:val="16"/>
    </w:rPr>
  </w:style>
  <w:style w:type="paragraph" w:customStyle="1" w:styleId="TITULO01">
    <w:name w:val="TITULO01"/>
    <w:next w:val="Normal"/>
    <w:rsid w:val="00066488"/>
    <w:pPr>
      <w:tabs>
        <w:tab w:val="left" w:pos="227"/>
      </w:tabs>
      <w:spacing w:before="120" w:after="60"/>
    </w:pPr>
    <w:rPr>
      <w:u w:val="single"/>
    </w:rPr>
  </w:style>
  <w:style w:type="paragraph" w:customStyle="1" w:styleId="TITULO02">
    <w:name w:val="TITULO02"/>
    <w:basedOn w:val="TITULO01"/>
    <w:next w:val="Normal"/>
    <w:rsid w:val="00066488"/>
    <w:pPr>
      <w:ind w:left="340"/>
    </w:pPr>
  </w:style>
  <w:style w:type="paragraph" w:customStyle="1" w:styleId="BIBLIOGRAFIA">
    <w:name w:val="BIBLIOGRAFIA"/>
    <w:next w:val="Normal"/>
    <w:rsid w:val="00066488"/>
    <w:pPr>
      <w:ind w:left="680" w:hanging="340"/>
    </w:pPr>
  </w:style>
  <w:style w:type="paragraph" w:customStyle="1" w:styleId="TARJA">
    <w:name w:val="TARJA"/>
    <w:next w:val="TEXTO"/>
    <w:rsid w:val="00066488"/>
    <w:pPr>
      <w:shd w:val="pct10" w:color="auto" w:fill="auto"/>
      <w:spacing w:before="240" w:after="120"/>
      <w:ind w:firstLine="340"/>
    </w:pPr>
    <w:rPr>
      <w:b/>
      <w:caps/>
      <w:noProof/>
      <w:sz w:val="18"/>
    </w:rPr>
  </w:style>
  <w:style w:type="paragraph" w:customStyle="1" w:styleId="CURSO">
    <w:name w:val="CURSO"/>
    <w:rsid w:val="00066488"/>
    <w:pPr>
      <w:tabs>
        <w:tab w:val="left" w:leader="dot" w:pos="1701"/>
        <w:tab w:val="left" w:pos="1843"/>
      </w:tabs>
      <w:ind w:right="-18"/>
    </w:pPr>
    <w:rPr>
      <w:b/>
      <w:caps/>
      <w:spacing w:val="-5"/>
      <w:sz w:val="18"/>
    </w:rPr>
  </w:style>
  <w:style w:type="paragraph" w:customStyle="1" w:styleId="SUBTIT">
    <w:name w:val="SUB_TIT"/>
    <w:next w:val="Normal"/>
    <w:rsid w:val="00066488"/>
    <w:pPr>
      <w:tabs>
        <w:tab w:val="left" w:leader="dot" w:pos="1701"/>
        <w:tab w:val="left" w:pos="1843"/>
      </w:tabs>
      <w:ind w:right="-17" w:firstLine="340"/>
    </w:pPr>
    <w:rPr>
      <w:b/>
      <w:noProof/>
    </w:rPr>
  </w:style>
  <w:style w:type="paragraph" w:customStyle="1" w:styleId="ITEM">
    <w:name w:val="ITEM"/>
    <w:basedOn w:val="NIVEL1"/>
    <w:next w:val="Normal"/>
    <w:rsid w:val="00066488"/>
    <w:pPr>
      <w:tabs>
        <w:tab w:val="left" w:leader="dot" w:pos="1701"/>
        <w:tab w:val="left" w:pos="1843"/>
      </w:tabs>
      <w:ind w:left="623" w:right="-18" w:hanging="283"/>
    </w:pPr>
    <w:rPr>
      <w:b/>
      <w:sz w:val="18"/>
    </w:rPr>
  </w:style>
  <w:style w:type="paragraph" w:styleId="Recuodecorpodetexto">
    <w:name w:val="Body Text Indent"/>
    <w:basedOn w:val="Normal"/>
    <w:rsid w:val="00066488"/>
    <w:pPr>
      <w:tabs>
        <w:tab w:val="clear" w:pos="6521"/>
      </w:tabs>
      <w:ind w:left="851" w:hanging="851"/>
    </w:pPr>
    <w:rPr>
      <w:spacing w:val="0"/>
      <w:sz w:val="22"/>
    </w:rPr>
  </w:style>
  <w:style w:type="paragraph" w:customStyle="1" w:styleId="1DEPTOS">
    <w:name w:val="1DEPTOS"/>
    <w:basedOn w:val="Normal"/>
    <w:rsid w:val="00066488"/>
    <w:rPr>
      <w:b/>
      <w:sz w:val="18"/>
    </w:rPr>
  </w:style>
  <w:style w:type="paragraph" w:customStyle="1" w:styleId="2CURSO">
    <w:name w:val="2CURSO"/>
    <w:basedOn w:val="Normal"/>
    <w:rsid w:val="00066488"/>
    <w:rPr>
      <w:b/>
      <w:sz w:val="18"/>
      <w:lang w:val="pt-PT"/>
    </w:rPr>
  </w:style>
  <w:style w:type="paragraph" w:customStyle="1" w:styleId="3PERIODO">
    <w:name w:val="3PERIODO"/>
    <w:basedOn w:val="Normal"/>
    <w:rsid w:val="00066488"/>
    <w:rPr>
      <w:b/>
      <w:sz w:val="18"/>
      <w:lang w:val="pt-PT"/>
    </w:rPr>
  </w:style>
  <w:style w:type="paragraph" w:styleId="Recuodecorpodetexto2">
    <w:name w:val="Body Text Indent 2"/>
    <w:basedOn w:val="Normal"/>
    <w:rsid w:val="00066488"/>
    <w:pPr>
      <w:ind w:left="709" w:hanging="425"/>
    </w:pPr>
  </w:style>
  <w:style w:type="paragraph" w:styleId="Corpodetexto3">
    <w:name w:val="Body Text 3"/>
    <w:basedOn w:val="Normal"/>
    <w:rsid w:val="00E301E6"/>
    <w:pPr>
      <w:spacing w:after="120"/>
    </w:pPr>
    <w:rPr>
      <w:sz w:val="16"/>
      <w:szCs w:val="16"/>
    </w:rPr>
  </w:style>
  <w:style w:type="paragraph" w:styleId="Corpodetexto">
    <w:name w:val="Body Text"/>
    <w:basedOn w:val="Normal"/>
    <w:rsid w:val="00E301E6"/>
    <w:pPr>
      <w:tabs>
        <w:tab w:val="clear" w:pos="6521"/>
      </w:tabs>
      <w:spacing w:after="120"/>
      <w:jc w:val="left"/>
    </w:pPr>
    <w:rPr>
      <w:spacing w:val="0"/>
    </w:rPr>
  </w:style>
  <w:style w:type="character" w:styleId="Hyperlink">
    <w:name w:val="Hyperlink"/>
    <w:rsid w:val="00E301E6"/>
    <w:rPr>
      <w:color w:val="0000FF"/>
      <w:u w:val="single"/>
    </w:rPr>
  </w:style>
  <w:style w:type="paragraph" w:styleId="Textodebalo">
    <w:name w:val="Balloon Text"/>
    <w:basedOn w:val="Normal"/>
    <w:semiHidden/>
    <w:rsid w:val="00547F9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F70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artamento">
    <w:name w:val="Departamento"/>
    <w:rsid w:val="007F358F"/>
    <w:pPr>
      <w:tabs>
        <w:tab w:val="left" w:leader="dot" w:pos="1701"/>
        <w:tab w:val="left" w:pos="1843"/>
      </w:tabs>
      <w:ind w:right="-18"/>
    </w:pPr>
    <w:rPr>
      <w:b/>
      <w:caps/>
      <w:noProof/>
      <w:spacing w:val="-5"/>
      <w:sz w:val="18"/>
    </w:rPr>
  </w:style>
  <w:style w:type="paragraph" w:customStyle="1" w:styleId="combola">
    <w:name w:val="com bola"/>
    <w:basedOn w:val="Normal"/>
    <w:rsid w:val="004F3334"/>
    <w:pPr>
      <w:numPr>
        <w:ilvl w:val="1"/>
        <w:numId w:val="1"/>
      </w:numPr>
      <w:tabs>
        <w:tab w:val="clear" w:pos="6521"/>
      </w:tabs>
      <w:jc w:val="left"/>
    </w:pPr>
    <w:rPr>
      <w:spacing w:val="0"/>
      <w:sz w:val="24"/>
      <w:szCs w:val="24"/>
    </w:rPr>
  </w:style>
  <w:style w:type="character" w:customStyle="1" w:styleId="RodapChar">
    <w:name w:val="Rodapé Char"/>
    <w:link w:val="Rodap"/>
    <w:uiPriority w:val="99"/>
    <w:rsid w:val="007143B9"/>
    <w:rPr>
      <w:spacing w:val="-5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42AB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42AB"/>
    <w:rPr>
      <w:b/>
      <w:bCs/>
      <w:i/>
      <w:iCs/>
      <w:color w:val="000000" w:themeColor="accent1"/>
      <w:spacing w:val="-5"/>
    </w:rPr>
  </w:style>
  <w:style w:type="paragraph" w:styleId="Ttulo">
    <w:name w:val="Title"/>
    <w:basedOn w:val="Normal"/>
    <w:next w:val="Normal"/>
    <w:link w:val="TtuloChar"/>
    <w:qFormat/>
    <w:rsid w:val="002B42AB"/>
    <w:pPr>
      <w:pBdr>
        <w:bottom w:val="single" w:sz="8" w:space="4" w:color="000000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2B42AB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CabealhoChar">
    <w:name w:val="Cabeçalho Char"/>
    <w:basedOn w:val="Fontepargpadro"/>
    <w:link w:val="Cabealho"/>
    <w:uiPriority w:val="99"/>
    <w:rsid w:val="00AF4257"/>
    <w:rPr>
      <w:spacing w:val="-5"/>
      <w:sz w:val="18"/>
    </w:rPr>
  </w:style>
  <w:style w:type="paragraph" w:styleId="PargrafodaLista">
    <w:name w:val="List Paragraph"/>
    <w:basedOn w:val="Normal"/>
    <w:uiPriority w:val="34"/>
    <w:qFormat/>
    <w:rsid w:val="00F120D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CA504E"/>
    <w:pPr>
      <w:tabs>
        <w:tab w:val="clear" w:pos="652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pacing w:val="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A504E"/>
    <w:rPr>
      <w:rFonts w:ascii="Courier New" w:hAnsi="Courier New" w:cs="Courier New"/>
    </w:rPr>
  </w:style>
  <w:style w:type="table" w:styleId="Tabelaclssica1">
    <w:name w:val="Table Classic 1"/>
    <w:basedOn w:val="Tabelanormal"/>
    <w:rsid w:val="00665CCA"/>
    <w:pPr>
      <w:tabs>
        <w:tab w:val="left" w:pos="6521"/>
      </w:tabs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rsid w:val="00665CCA"/>
    <w:pPr>
      <w:tabs>
        <w:tab w:val="left" w:pos="6521"/>
      </w:tabs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1">
    <w:name w:val="Table Subtle 1"/>
    <w:basedOn w:val="Tabelanormal"/>
    <w:rsid w:val="00665CCA"/>
    <w:pPr>
      <w:tabs>
        <w:tab w:val="left" w:pos="6521"/>
      </w:tabs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1Char">
    <w:name w:val="Título 1 Char"/>
    <w:basedOn w:val="Fontepargpadro"/>
    <w:link w:val="Ttulo1"/>
    <w:rsid w:val="00AD48FB"/>
    <w:rPr>
      <w:rFonts w:ascii="Arial MT Black" w:hAnsi="Arial MT Black"/>
      <w:spacing w:val="-10"/>
      <w:kern w:val="20"/>
    </w:rPr>
  </w:style>
  <w:style w:type="paragraph" w:customStyle="1" w:styleId="q1c">
    <w:name w:val="q1c"/>
    <w:basedOn w:val="Normal"/>
    <w:rsid w:val="00AD48FB"/>
    <w:pPr>
      <w:tabs>
        <w:tab w:val="clear" w:pos="6521"/>
        <w:tab w:val="left" w:pos="990"/>
      </w:tabs>
      <w:ind w:left="990" w:right="-1080" w:hanging="990"/>
    </w:pPr>
    <w:rPr>
      <w:rFonts w:ascii="New Century Schlbk" w:hAnsi="New Century Schlbk"/>
      <w:spacing w:val="0"/>
      <w:sz w:val="24"/>
      <w:lang w:val="en-US" w:eastAsia="en-US"/>
    </w:rPr>
  </w:style>
  <w:style w:type="paragraph" w:customStyle="1" w:styleId="q2">
    <w:name w:val="q2"/>
    <w:basedOn w:val="Normal"/>
    <w:rsid w:val="00AD48FB"/>
    <w:pPr>
      <w:tabs>
        <w:tab w:val="clear" w:pos="6521"/>
        <w:tab w:val="left" w:pos="1440"/>
        <w:tab w:val="left" w:pos="6390"/>
        <w:tab w:val="center" w:pos="7650"/>
        <w:tab w:val="left" w:pos="7920"/>
        <w:tab w:val="decimal" w:pos="9270"/>
      </w:tabs>
      <w:ind w:left="1440" w:right="-1080" w:hanging="450"/>
    </w:pPr>
    <w:rPr>
      <w:rFonts w:ascii="New Century Schlbk" w:hAnsi="New Century Schlbk"/>
      <w:spacing w:val="0"/>
      <w:sz w:val="24"/>
      <w:lang w:val="en-US" w:eastAsia="en-US"/>
    </w:rPr>
  </w:style>
  <w:style w:type="paragraph" w:customStyle="1" w:styleId="q24t">
    <w:name w:val="q24t"/>
    <w:aliases w:val="chpt 2.30"/>
    <w:basedOn w:val="Normal"/>
    <w:rsid w:val="00AD48FB"/>
    <w:pPr>
      <w:tabs>
        <w:tab w:val="clear" w:pos="6521"/>
        <w:tab w:val="center" w:pos="1890"/>
        <w:tab w:val="right" w:pos="2790"/>
        <w:tab w:val="left" w:pos="3150"/>
        <w:tab w:val="center" w:pos="4050"/>
        <w:tab w:val="right" w:pos="4950"/>
        <w:tab w:val="left" w:pos="5310"/>
        <w:tab w:val="center" w:pos="6210"/>
        <w:tab w:val="right" w:pos="7110"/>
        <w:tab w:val="left" w:pos="7470"/>
        <w:tab w:val="center" w:pos="8370"/>
        <w:tab w:val="right" w:pos="9270"/>
      </w:tabs>
      <w:ind w:left="990" w:right="-1080"/>
    </w:pPr>
    <w:rPr>
      <w:rFonts w:ascii="New Century Schlbk" w:hAnsi="New Century Schlbk"/>
      <w:spacing w:val="0"/>
      <w:sz w:val="24"/>
      <w:u w:val="single"/>
      <w:lang w:val="en-US" w:eastAsia="en-US"/>
    </w:rPr>
  </w:style>
  <w:style w:type="paragraph" w:customStyle="1" w:styleId="q1">
    <w:name w:val="q1"/>
    <w:basedOn w:val="Normal"/>
    <w:rsid w:val="00AD48FB"/>
    <w:pPr>
      <w:tabs>
        <w:tab w:val="clear" w:pos="6521"/>
        <w:tab w:val="left" w:pos="990"/>
      </w:tabs>
      <w:spacing w:before="240"/>
      <w:ind w:left="990" w:right="-1080" w:hanging="990"/>
    </w:pPr>
    <w:rPr>
      <w:rFonts w:ascii="New Century Schlbk" w:hAnsi="New Century Schlbk"/>
      <w:spacing w:val="0"/>
      <w:sz w:val="24"/>
      <w:lang w:val="en-US" w:eastAsia="en-US"/>
    </w:rPr>
  </w:style>
  <w:style w:type="paragraph" w:styleId="Textodenotaderodap">
    <w:name w:val="footnote text"/>
    <w:basedOn w:val="Normal"/>
    <w:link w:val="TextodenotaderodapChar"/>
    <w:semiHidden/>
    <w:rsid w:val="00AD48FB"/>
    <w:pPr>
      <w:tabs>
        <w:tab w:val="clear" w:pos="6521"/>
      </w:tabs>
    </w:pPr>
    <w:rPr>
      <w:rFonts w:ascii="Arial Narrow" w:hAnsi="Arial Narrow"/>
      <w:spacing w:val="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AD48FB"/>
    <w:rPr>
      <w:rFonts w:ascii="Arial Narrow" w:hAnsi="Arial Narrow"/>
    </w:rPr>
  </w:style>
  <w:style w:type="paragraph" w:customStyle="1" w:styleId="Estilo2">
    <w:name w:val="Estilo2"/>
    <w:basedOn w:val="Normal"/>
    <w:qFormat/>
    <w:rsid w:val="00A63882"/>
    <w:pPr>
      <w:keepNext/>
      <w:keepLines/>
      <w:spacing w:line="220" w:lineRule="atLeast"/>
      <w:jc w:val="left"/>
      <w:outlineLvl w:val="1"/>
    </w:pPr>
    <w:rPr>
      <w:rFonts w:ascii="Arial MT Black" w:hAnsi="Arial MT Black"/>
      <w:color w:val="0070C0"/>
      <w:spacing w:val="-10"/>
      <w:kern w:val="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PROGRAMA.DOT" TargetMode="External"/></Relationships>
</file>

<file path=word/theme/theme1.xml><?xml version="1.0" encoding="utf-8"?>
<a:theme xmlns:a="http://schemas.openxmlformats.org/drawingml/2006/main" name="Tema do Office">
  <a:themeElements>
    <a:clrScheme name="Personalizada 3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7F7F7F"/>
      </a:accent2>
      <a:accent3>
        <a:srgbClr val="99CCFF"/>
      </a:accent3>
      <a:accent4>
        <a:srgbClr val="003399"/>
      </a:accent4>
      <a:accent5>
        <a:srgbClr val="FFFFFF"/>
      </a:accent5>
      <a:accent6>
        <a:srgbClr val="000000"/>
      </a:accent6>
      <a:hlink>
        <a:srgbClr val="CCECFF"/>
      </a:hlink>
      <a:folHlink>
        <a:srgbClr val="00206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30DC4D-8897-46C2-A8C5-3BE76416C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PROGRAMA.DOT</Template>
  <TotalTime>79</TotalTime>
  <Pages>14</Pages>
  <Words>3663</Words>
  <Characters>19785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CONTABILIDADE FINANCEIRA – Lista de Exercícios</vt:lpstr>
    </vt:vector>
  </TitlesOfParts>
  <Company>-</Company>
  <LinksUpToDate>false</LinksUpToDate>
  <CharactersWithSpaces>23402</CharactersWithSpaces>
  <SharedDoc>false</SharedDoc>
  <HLinks>
    <vt:vector size="6" baseType="variant">
      <vt:variant>
        <vt:i4>6750230</vt:i4>
      </vt:variant>
      <vt:variant>
        <vt:i4>0</vt:i4>
      </vt:variant>
      <vt:variant>
        <vt:i4>0</vt:i4>
      </vt:variant>
      <vt:variant>
        <vt:i4>5</vt:i4>
      </vt:variant>
      <vt:variant>
        <vt:lpwstr>mailto:edilene.santos@fgv.br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CONTABILIDADE FINANCEIRA – Lista de Exercícios</dc:title>
  <dc:creator>DFH</dc:creator>
  <cp:lastModifiedBy>Diana Almeida</cp:lastModifiedBy>
  <cp:revision>16</cp:revision>
  <cp:lastPrinted>2016-08-01T04:02:00Z</cp:lastPrinted>
  <dcterms:created xsi:type="dcterms:W3CDTF">2017-02-09T21:17:00Z</dcterms:created>
  <dcterms:modified xsi:type="dcterms:W3CDTF">2024-08-22T17:01:00Z</dcterms:modified>
</cp:coreProperties>
</file>