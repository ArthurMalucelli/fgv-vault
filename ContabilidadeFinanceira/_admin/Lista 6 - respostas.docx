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5.xml" ContentType="application/vnd.openxmlformats-officedocument.wordprocessingml.header+xml"/>
  <Override PartName="/word/footer9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DC92C" w14:textId="43C43057" w:rsidR="004021FF" w:rsidRPr="00A226C8" w:rsidRDefault="00A8679D" w:rsidP="004021FF">
      <w:pPr>
        <w:tabs>
          <w:tab w:val="clear" w:pos="6521"/>
          <w:tab w:val="left" w:pos="408"/>
          <w:tab w:val="center" w:pos="5032"/>
        </w:tabs>
        <w:jc w:val="center"/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LISTA </w:t>
      </w:r>
      <w:r w:rsidR="002C4E31">
        <w:rPr>
          <w:rFonts w:ascii="Arial Black" w:hAnsi="Arial Black"/>
          <w:b/>
          <w:sz w:val="24"/>
        </w:rPr>
        <w:t>6</w:t>
      </w:r>
      <w:r w:rsidR="00FC4CFF" w:rsidRPr="00FC4CFF">
        <w:rPr>
          <w:rFonts w:ascii="Arial Black" w:hAnsi="Arial Black"/>
          <w:b/>
          <w:sz w:val="24"/>
        </w:rPr>
        <w:t xml:space="preserve"> – </w:t>
      </w:r>
      <w:r w:rsidR="004021FF">
        <w:rPr>
          <w:rFonts w:ascii="Arial Black" w:hAnsi="Arial Black"/>
          <w:b/>
          <w:sz w:val="24"/>
        </w:rPr>
        <w:t>Processo de Registro Contábil</w:t>
      </w:r>
    </w:p>
    <w:p w14:paraId="4CE9D835" w14:textId="45CB63B7" w:rsidR="00FC4CFF" w:rsidRPr="00FA1E61" w:rsidRDefault="00FC4CFF" w:rsidP="00A8679D">
      <w:pPr>
        <w:tabs>
          <w:tab w:val="clear" w:pos="6521"/>
        </w:tabs>
        <w:ind w:left="284"/>
        <w:jc w:val="center"/>
        <w:rPr>
          <w:rFonts w:ascii="Arial Black" w:hAnsi="Arial Black"/>
          <w:b/>
          <w:color w:val="FF0000"/>
          <w:sz w:val="23"/>
          <w:szCs w:val="23"/>
        </w:rPr>
      </w:pPr>
      <w:r w:rsidRPr="00FA1E61">
        <w:rPr>
          <w:rFonts w:ascii="Arial Black" w:hAnsi="Arial Black"/>
          <w:b/>
          <w:color w:val="FF0000"/>
          <w:sz w:val="23"/>
          <w:szCs w:val="23"/>
        </w:rPr>
        <w:t>(Respostas)</w:t>
      </w:r>
    </w:p>
    <w:p w14:paraId="42183468" w14:textId="77777777" w:rsidR="00FC4CFF" w:rsidRDefault="00FC4CFF" w:rsidP="00FC4CFF">
      <w:pPr>
        <w:tabs>
          <w:tab w:val="clear" w:pos="6521"/>
        </w:tabs>
        <w:ind w:left="284"/>
        <w:jc w:val="center"/>
        <w:rPr>
          <w:rFonts w:ascii="Arial Black" w:hAnsi="Arial Black"/>
          <w:b/>
          <w:sz w:val="24"/>
        </w:rPr>
      </w:pPr>
    </w:p>
    <w:p w14:paraId="71A1976B" w14:textId="77777777" w:rsidR="002C4E31" w:rsidRPr="00A01D90" w:rsidRDefault="002C4E31" w:rsidP="002C4E31">
      <w:pPr>
        <w:pStyle w:val="Estilo2"/>
      </w:pPr>
      <w:bookmarkStart w:id="0" w:name="_Toc128254369"/>
      <w:r w:rsidRPr="00A01D90">
        <w:t>Exercícios Essenciais</w:t>
      </w:r>
      <w:bookmarkEnd w:id="0"/>
    </w:p>
    <w:p w14:paraId="684D1EC0" w14:textId="77777777" w:rsidR="002C4E31" w:rsidRDefault="002C4E31" w:rsidP="00FC4CFF">
      <w:pPr>
        <w:tabs>
          <w:tab w:val="clear" w:pos="6521"/>
        </w:tabs>
        <w:ind w:left="284"/>
        <w:jc w:val="center"/>
        <w:rPr>
          <w:rFonts w:ascii="Arial Black" w:hAnsi="Arial Black"/>
          <w:b/>
          <w:sz w:val="24"/>
        </w:rPr>
      </w:pPr>
    </w:p>
    <w:p w14:paraId="40939D56" w14:textId="6C62A8EF" w:rsidR="002C4E31" w:rsidRPr="002C4E31" w:rsidRDefault="002C4E31" w:rsidP="002C4E31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Reconheça as seguintes transações nas contas T abaixo. Elabore um balancete de verificação.</w:t>
      </w:r>
      <w:r w:rsidR="0038622E">
        <w:rPr>
          <w:rFonts w:ascii="Arial" w:hAnsi="Arial" w:cs="Arial"/>
          <w:sz w:val="22"/>
          <w:szCs w:val="22"/>
        </w:rPr>
        <w:t xml:space="preserve"> </w:t>
      </w:r>
    </w:p>
    <w:p w14:paraId="7A07BB37" w14:textId="77777777" w:rsidR="002C4E31" w:rsidRPr="002C4E31" w:rsidRDefault="002C4E31" w:rsidP="002C4E31">
      <w:pPr>
        <w:pStyle w:val="PargrafodaLista"/>
        <w:rPr>
          <w:rFonts w:ascii="Arial" w:hAnsi="Arial" w:cs="Arial"/>
          <w:sz w:val="22"/>
          <w:szCs w:val="22"/>
        </w:rPr>
      </w:pPr>
    </w:p>
    <w:p w14:paraId="15A6180E" w14:textId="77777777" w:rsidR="002C4E31" w:rsidRPr="002C4E31" w:rsidRDefault="002C4E31" w:rsidP="002C4E31">
      <w:pPr>
        <w:pStyle w:val="PargrafodaLista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Pagamento de $3.000 por equipamentos de escritório.</w:t>
      </w:r>
    </w:p>
    <w:p w14:paraId="1FF59A4B" w14:textId="77777777" w:rsidR="002C4E31" w:rsidRPr="002C4E31" w:rsidRDefault="002C4E31" w:rsidP="002C4E31">
      <w:pPr>
        <w:pStyle w:val="PargrafodaLista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Recebimento de honorários profissionais de $12.000 por serviços prestados.</w:t>
      </w:r>
    </w:p>
    <w:p w14:paraId="2C2CF47B" w14:textId="77777777" w:rsidR="002C4E31" w:rsidRPr="002C4E31" w:rsidRDefault="002C4E31" w:rsidP="002C4E31">
      <w:pPr>
        <w:pStyle w:val="PargrafodaLista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Compra de veículo por $10.000, pagando 20% à vista e restante com nota promissória.</w:t>
      </w:r>
    </w:p>
    <w:p w14:paraId="53ABE63A" w14:textId="77777777" w:rsidR="002C4E31" w:rsidRPr="002C4E31" w:rsidRDefault="002C4E31" w:rsidP="002C4E31">
      <w:pPr>
        <w:pStyle w:val="PargrafodaLista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Compra de máquina por $6.000 a prazo de Lawrence Machine Company.</w:t>
      </w:r>
    </w:p>
    <w:p w14:paraId="04AC2D38" w14:textId="77777777" w:rsidR="002C4E31" w:rsidRPr="002C4E31" w:rsidRDefault="002C4E31" w:rsidP="002C4E31">
      <w:pPr>
        <w:pStyle w:val="PargrafodaLista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Pagamento de 30% do montante devido a Lawrence Machine Company.</w:t>
      </w:r>
    </w:p>
    <w:p w14:paraId="56F08C51" w14:textId="5C4F7145" w:rsidR="002C4E31" w:rsidRDefault="002C4E31" w:rsidP="002C4E31">
      <w:pPr>
        <w:pStyle w:val="PargrafodaLista"/>
        <w:numPr>
          <w:ilvl w:val="1"/>
          <w:numId w:val="22"/>
        </w:numPr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Pagamento de despesas de manutenção, no valor de $300.</w:t>
      </w:r>
    </w:p>
    <w:p w14:paraId="5F31B1EE" w14:textId="77777777" w:rsidR="0038622E" w:rsidRDefault="0038622E" w:rsidP="0038622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</w:p>
    <w:p w14:paraId="05C0EBFE" w14:textId="737EB6A4" w:rsidR="0038622E" w:rsidRPr="0038622E" w:rsidRDefault="0038622E" w:rsidP="0038622E">
      <w:pPr>
        <w:rPr>
          <w:rFonts w:ascii="Arial" w:hAnsi="Arial" w:cs="Arial"/>
        </w:rPr>
      </w:pPr>
      <w:r w:rsidRPr="0038622E">
        <w:rPr>
          <w:rFonts w:ascii="Arial" w:hAnsi="Arial" w:cs="Arial"/>
        </w:rPr>
        <w:t>(Fonte: exercício elaborado pela Profa. Rosaura Mantovanini)</w:t>
      </w:r>
    </w:p>
    <w:p w14:paraId="6A0B6FA6" w14:textId="77777777" w:rsidR="0038622E" w:rsidRPr="0038622E" w:rsidRDefault="0038622E" w:rsidP="0038622E">
      <w:pPr>
        <w:rPr>
          <w:rFonts w:ascii="Arial" w:hAnsi="Arial" w:cs="Arial"/>
          <w:sz w:val="22"/>
          <w:szCs w:val="22"/>
        </w:rPr>
      </w:pPr>
    </w:p>
    <w:p w14:paraId="6543D810" w14:textId="77777777" w:rsidR="002C4E31" w:rsidRPr="002C4E31" w:rsidRDefault="002C4E31" w:rsidP="002C4E31">
      <w:pPr>
        <w:pStyle w:val="PargrafodaLista"/>
        <w:ind w:left="1440"/>
        <w:rPr>
          <w:rFonts w:ascii="Arial" w:hAnsi="Arial" w:cs="Arial"/>
          <w:sz w:val="22"/>
          <w:szCs w:val="22"/>
        </w:rPr>
      </w:pPr>
    </w:p>
    <w:p w14:paraId="76C4D971" w14:textId="77777777" w:rsidR="002C4E31" w:rsidRPr="002C4E31" w:rsidRDefault="002C4E31" w:rsidP="002C4E31">
      <w:pPr>
        <w:pStyle w:val="PargrafodaLista"/>
        <w:ind w:left="0"/>
        <w:jc w:val="center"/>
        <w:rPr>
          <w:rFonts w:ascii="Arial" w:hAnsi="Arial" w:cs="Arial"/>
          <w:sz w:val="22"/>
          <w:szCs w:val="22"/>
          <w:lang w:val="en-US"/>
        </w:rPr>
      </w:pPr>
      <w:r w:rsidRPr="002C4E31">
        <w:rPr>
          <w:rFonts w:ascii="Arial" w:hAnsi="Arial" w:cs="Arial"/>
          <w:sz w:val="22"/>
          <w:szCs w:val="22"/>
          <w:lang w:val="en-US"/>
        </w:rPr>
        <w:object w:dxaOrig="7531" w:dyaOrig="6209" w14:anchorId="1A2825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.6pt;height:344.3pt" o:ole="">
            <v:imagedata r:id="rId8" o:title=""/>
          </v:shape>
          <o:OLEObject Type="Embed" ProgID="Excel.Sheet.12" ShapeID="_x0000_i1025" DrawAspect="Content" ObjectID="_1788599968" r:id="rId9"/>
        </w:object>
      </w:r>
    </w:p>
    <w:p w14:paraId="78D6B903" w14:textId="77777777" w:rsidR="002C4E31" w:rsidRPr="002C4E31" w:rsidRDefault="002C4E31" w:rsidP="002C4E31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608496C2" w14:textId="77777777" w:rsidR="002C4E31" w:rsidRPr="002C4E31" w:rsidRDefault="002C4E31" w:rsidP="002C4E31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59987541" w14:textId="77777777" w:rsidR="002C4E31" w:rsidRPr="002C4E31" w:rsidRDefault="002C4E31" w:rsidP="002C4E31">
      <w:pPr>
        <w:pStyle w:val="PargrafodaLista"/>
        <w:ind w:left="0"/>
        <w:jc w:val="center"/>
        <w:rPr>
          <w:rFonts w:ascii="Arial" w:hAnsi="Arial" w:cs="Arial"/>
          <w:sz w:val="22"/>
          <w:szCs w:val="22"/>
          <w:lang w:val="en-US"/>
        </w:rPr>
      </w:pPr>
      <w:r w:rsidRPr="002C4E31">
        <w:rPr>
          <w:rFonts w:ascii="Arial" w:hAnsi="Arial" w:cs="Arial"/>
          <w:sz w:val="22"/>
          <w:szCs w:val="22"/>
          <w:lang w:val="en-US"/>
        </w:rPr>
        <w:object w:dxaOrig="6273" w:dyaOrig="2948" w14:anchorId="113126DC">
          <v:shape id="_x0000_i1026" type="#_x0000_t75" style="width:313.65pt;height:146.95pt" o:ole="">
            <v:imagedata r:id="rId10" o:title=""/>
          </v:shape>
          <o:OLEObject Type="Embed" ProgID="Excel.Sheet.12" ShapeID="_x0000_i1026" DrawAspect="Content" ObjectID="_1788599969" r:id="rId11"/>
        </w:object>
      </w:r>
    </w:p>
    <w:p w14:paraId="39F3C8D3" w14:textId="77777777" w:rsidR="002C4E31" w:rsidRDefault="002C4E31" w:rsidP="00FC4CFF">
      <w:pPr>
        <w:tabs>
          <w:tab w:val="clear" w:pos="6521"/>
        </w:tabs>
        <w:ind w:left="284"/>
        <w:jc w:val="center"/>
        <w:rPr>
          <w:rFonts w:ascii="Arial" w:hAnsi="Arial" w:cs="Arial"/>
          <w:b/>
          <w:sz w:val="22"/>
          <w:szCs w:val="18"/>
        </w:rPr>
      </w:pPr>
    </w:p>
    <w:p w14:paraId="28231FD9" w14:textId="77777777" w:rsidR="0038622E" w:rsidRPr="002C4E31" w:rsidRDefault="0038622E" w:rsidP="00FC4CFF">
      <w:pPr>
        <w:tabs>
          <w:tab w:val="clear" w:pos="6521"/>
        </w:tabs>
        <w:ind w:left="284"/>
        <w:jc w:val="center"/>
        <w:rPr>
          <w:rFonts w:ascii="Arial" w:hAnsi="Arial" w:cs="Arial"/>
          <w:b/>
          <w:sz w:val="22"/>
          <w:szCs w:val="18"/>
        </w:rPr>
      </w:pPr>
    </w:p>
    <w:p w14:paraId="38EA6E67" w14:textId="222BA7AC" w:rsidR="0038622E" w:rsidRPr="0038622E" w:rsidRDefault="002C4E31" w:rsidP="0038622E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Para cada transação indicada a seguir, escreva na coluna apropriada os nomes das contas a serem debitadas e creditadas.</w:t>
      </w:r>
      <w:r w:rsidR="0038622E">
        <w:rPr>
          <w:rFonts w:ascii="Arial" w:hAnsi="Arial" w:cs="Arial"/>
          <w:sz w:val="22"/>
          <w:szCs w:val="22"/>
        </w:rPr>
        <w:t xml:space="preserve"> </w:t>
      </w:r>
      <w:r w:rsidR="0038622E" w:rsidRPr="0038622E">
        <w:rPr>
          <w:rFonts w:ascii="Arial" w:hAnsi="Arial" w:cs="Arial"/>
        </w:rPr>
        <w:t>(Fonte: exercício elaborado pela Profa. Rosaura Mantovanini)</w:t>
      </w:r>
    </w:p>
    <w:p w14:paraId="374A4FF6" w14:textId="77777777" w:rsidR="0038622E" w:rsidRPr="002C4E31" w:rsidRDefault="0038622E" w:rsidP="0038622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7FEBA1A" w14:textId="77777777" w:rsidR="002C4E31" w:rsidRPr="002C4E31" w:rsidRDefault="002C4E31" w:rsidP="002C4E31">
      <w:pPr>
        <w:pStyle w:val="PargrafodaLista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9524" w:type="dxa"/>
        <w:tblInd w:w="392" w:type="dxa"/>
        <w:tblLook w:val="04A0" w:firstRow="1" w:lastRow="0" w:firstColumn="1" w:lastColumn="0" w:noHBand="0" w:noVBand="1"/>
      </w:tblPr>
      <w:tblGrid>
        <w:gridCol w:w="4422"/>
        <w:gridCol w:w="2551"/>
        <w:gridCol w:w="2551"/>
      </w:tblGrid>
      <w:tr w:rsidR="002C4E31" w:rsidRPr="002C4E31" w14:paraId="221F457E" w14:textId="77777777" w:rsidTr="00F44210">
        <w:tc>
          <w:tcPr>
            <w:tcW w:w="4422" w:type="dxa"/>
          </w:tcPr>
          <w:p w14:paraId="723649CA" w14:textId="77777777" w:rsidR="002C4E31" w:rsidRPr="002C4E31" w:rsidRDefault="002C4E31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Transação</w:t>
            </w:r>
            <w:proofErr w:type="spellEnd"/>
          </w:p>
        </w:tc>
        <w:tc>
          <w:tcPr>
            <w:tcW w:w="2551" w:type="dxa"/>
          </w:tcPr>
          <w:p w14:paraId="27B9BC20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Débito</w:t>
            </w:r>
            <w:proofErr w:type="spellEnd"/>
          </w:p>
        </w:tc>
        <w:tc>
          <w:tcPr>
            <w:tcW w:w="2551" w:type="dxa"/>
          </w:tcPr>
          <w:p w14:paraId="1B72E747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Crédito</w:t>
            </w:r>
          </w:p>
        </w:tc>
      </w:tr>
      <w:tr w:rsidR="002C4E31" w:rsidRPr="002C4E31" w14:paraId="0FA758E6" w14:textId="77777777" w:rsidTr="00F44210">
        <w:trPr>
          <w:trHeight w:val="397"/>
        </w:trPr>
        <w:tc>
          <w:tcPr>
            <w:tcW w:w="4422" w:type="dxa"/>
            <w:vAlign w:val="center"/>
          </w:tcPr>
          <w:p w14:paraId="24B9BD2E" w14:textId="77777777" w:rsidR="002C4E31" w:rsidRPr="002C4E31" w:rsidRDefault="002C4E31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1) Emissão de ações em caixa</w:t>
            </w:r>
          </w:p>
        </w:tc>
        <w:tc>
          <w:tcPr>
            <w:tcW w:w="2551" w:type="dxa"/>
            <w:vAlign w:val="center"/>
          </w:tcPr>
          <w:p w14:paraId="049B4F5A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Caixa</w:t>
            </w:r>
          </w:p>
        </w:tc>
        <w:tc>
          <w:tcPr>
            <w:tcW w:w="2551" w:type="dxa"/>
            <w:vAlign w:val="center"/>
          </w:tcPr>
          <w:p w14:paraId="553FE7AA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Capital</w:t>
            </w:r>
          </w:p>
        </w:tc>
      </w:tr>
      <w:tr w:rsidR="002C4E31" w:rsidRPr="002C4E31" w14:paraId="40354333" w14:textId="77777777" w:rsidTr="00F44210">
        <w:trPr>
          <w:trHeight w:val="397"/>
        </w:trPr>
        <w:tc>
          <w:tcPr>
            <w:tcW w:w="4422" w:type="dxa"/>
            <w:vAlign w:val="center"/>
          </w:tcPr>
          <w:p w14:paraId="220A37DD" w14:textId="77777777" w:rsidR="002C4E31" w:rsidRPr="002C4E31" w:rsidRDefault="002C4E31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 xml:space="preserve">2) </w:t>
            </w:r>
            <w:proofErr w:type="spellStart"/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Pagamento</w:t>
            </w:r>
            <w:proofErr w:type="spellEnd"/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despesa</w:t>
            </w:r>
            <w:proofErr w:type="spellEnd"/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salário</w:t>
            </w:r>
            <w:proofErr w:type="spellEnd"/>
          </w:p>
        </w:tc>
        <w:tc>
          <w:tcPr>
            <w:tcW w:w="2551" w:type="dxa"/>
            <w:vAlign w:val="center"/>
          </w:tcPr>
          <w:p w14:paraId="7D0DD79F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Despesa</w:t>
            </w:r>
            <w:proofErr w:type="spellEnd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salário</w:t>
            </w:r>
            <w:proofErr w:type="spellEnd"/>
          </w:p>
        </w:tc>
        <w:tc>
          <w:tcPr>
            <w:tcW w:w="2551" w:type="dxa"/>
            <w:vAlign w:val="center"/>
          </w:tcPr>
          <w:p w14:paraId="1715F3C3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Caixa</w:t>
            </w:r>
          </w:p>
        </w:tc>
      </w:tr>
      <w:tr w:rsidR="002C4E31" w:rsidRPr="002C4E31" w14:paraId="1B3B250E" w14:textId="77777777" w:rsidTr="00F44210">
        <w:trPr>
          <w:trHeight w:val="397"/>
        </w:trPr>
        <w:tc>
          <w:tcPr>
            <w:tcW w:w="4422" w:type="dxa"/>
            <w:vAlign w:val="center"/>
          </w:tcPr>
          <w:p w14:paraId="565FE0AE" w14:textId="77777777" w:rsidR="002C4E31" w:rsidRPr="002C4E31" w:rsidRDefault="002C4E31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3) Compra de veículo a prazo</w:t>
            </w:r>
          </w:p>
        </w:tc>
        <w:tc>
          <w:tcPr>
            <w:tcW w:w="2551" w:type="dxa"/>
            <w:vAlign w:val="center"/>
          </w:tcPr>
          <w:p w14:paraId="373B554B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Veículos</w:t>
            </w:r>
            <w:proofErr w:type="spellEnd"/>
          </w:p>
        </w:tc>
        <w:tc>
          <w:tcPr>
            <w:tcW w:w="2551" w:type="dxa"/>
            <w:vAlign w:val="center"/>
          </w:tcPr>
          <w:p w14:paraId="7A43EF2A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Contas</w:t>
            </w:r>
            <w:proofErr w:type="spellEnd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pagar</w:t>
            </w:r>
            <w:proofErr w:type="spellEnd"/>
          </w:p>
        </w:tc>
      </w:tr>
      <w:tr w:rsidR="002C4E31" w:rsidRPr="002C4E31" w14:paraId="092FFFB6" w14:textId="77777777" w:rsidTr="00F44210">
        <w:trPr>
          <w:trHeight w:val="567"/>
        </w:trPr>
        <w:tc>
          <w:tcPr>
            <w:tcW w:w="4422" w:type="dxa"/>
            <w:vAlign w:val="center"/>
          </w:tcPr>
          <w:p w14:paraId="47095B3C" w14:textId="77777777" w:rsidR="002C4E31" w:rsidRPr="002C4E31" w:rsidRDefault="002C4E31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4) Recebimento de caixa por serviço profissional prestado</w:t>
            </w:r>
          </w:p>
        </w:tc>
        <w:tc>
          <w:tcPr>
            <w:tcW w:w="2551" w:type="dxa"/>
            <w:vAlign w:val="center"/>
          </w:tcPr>
          <w:p w14:paraId="4CFDDBC5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Caixa</w:t>
            </w:r>
          </w:p>
        </w:tc>
        <w:tc>
          <w:tcPr>
            <w:tcW w:w="2551" w:type="dxa"/>
            <w:vAlign w:val="center"/>
          </w:tcPr>
          <w:p w14:paraId="41E4FFA4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Receita</w:t>
            </w:r>
            <w:proofErr w:type="spellEnd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serviços</w:t>
            </w:r>
            <w:proofErr w:type="spellEnd"/>
          </w:p>
        </w:tc>
      </w:tr>
      <w:tr w:rsidR="002C4E31" w:rsidRPr="002C4E31" w14:paraId="7BF127C4" w14:textId="77777777" w:rsidTr="00F44210">
        <w:trPr>
          <w:trHeight w:val="397"/>
        </w:trPr>
        <w:tc>
          <w:tcPr>
            <w:tcW w:w="4422" w:type="dxa"/>
            <w:vAlign w:val="center"/>
          </w:tcPr>
          <w:p w14:paraId="1171A763" w14:textId="77777777" w:rsidR="002C4E31" w:rsidRPr="002C4E31" w:rsidRDefault="002C4E31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 xml:space="preserve">5) </w:t>
            </w:r>
            <w:proofErr w:type="spellStart"/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Pagamento</w:t>
            </w:r>
            <w:proofErr w:type="spellEnd"/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aos</w:t>
            </w:r>
            <w:proofErr w:type="spellEnd"/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fornecedores</w:t>
            </w:r>
            <w:proofErr w:type="spellEnd"/>
          </w:p>
        </w:tc>
        <w:tc>
          <w:tcPr>
            <w:tcW w:w="2551" w:type="dxa"/>
            <w:vAlign w:val="center"/>
          </w:tcPr>
          <w:p w14:paraId="502F3244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Fornecedores</w:t>
            </w:r>
            <w:proofErr w:type="spellEnd"/>
          </w:p>
        </w:tc>
        <w:tc>
          <w:tcPr>
            <w:tcW w:w="2551" w:type="dxa"/>
            <w:vAlign w:val="center"/>
          </w:tcPr>
          <w:p w14:paraId="3DA84879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Caixa</w:t>
            </w:r>
          </w:p>
        </w:tc>
      </w:tr>
      <w:tr w:rsidR="002C4E31" w:rsidRPr="002C4E31" w14:paraId="22AF7C91" w14:textId="77777777" w:rsidTr="00F44210">
        <w:trPr>
          <w:trHeight w:val="567"/>
        </w:trPr>
        <w:tc>
          <w:tcPr>
            <w:tcW w:w="4422" w:type="dxa"/>
            <w:vAlign w:val="center"/>
          </w:tcPr>
          <w:p w14:paraId="6D8F73ED" w14:textId="77777777" w:rsidR="002C4E31" w:rsidRPr="002C4E31" w:rsidRDefault="002C4E31" w:rsidP="00F44210">
            <w:pPr>
              <w:pStyle w:val="PargrafodaLista"/>
              <w:ind w:lef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6) Captação de recursos em banco com emissão de notas promissórias</w:t>
            </w:r>
          </w:p>
        </w:tc>
        <w:tc>
          <w:tcPr>
            <w:tcW w:w="2551" w:type="dxa"/>
            <w:vAlign w:val="center"/>
          </w:tcPr>
          <w:p w14:paraId="335F3054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Caixa</w:t>
            </w:r>
          </w:p>
        </w:tc>
        <w:tc>
          <w:tcPr>
            <w:tcW w:w="2551" w:type="dxa"/>
            <w:vAlign w:val="center"/>
          </w:tcPr>
          <w:p w14:paraId="65CDC946" w14:textId="77777777" w:rsidR="002C4E31" w:rsidRPr="002C4E31" w:rsidRDefault="002C4E31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 xml:space="preserve">Nota </w:t>
            </w:r>
            <w:proofErr w:type="spellStart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Promissória</w:t>
            </w:r>
            <w:proofErr w:type="spellEnd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pagar</w:t>
            </w:r>
            <w:proofErr w:type="spellEnd"/>
          </w:p>
        </w:tc>
      </w:tr>
    </w:tbl>
    <w:p w14:paraId="414A7D00" w14:textId="77777777" w:rsidR="002C4E31" w:rsidRPr="002C4E31" w:rsidRDefault="002C4E31" w:rsidP="002C4E31">
      <w:pPr>
        <w:tabs>
          <w:tab w:val="clear" w:pos="6521"/>
        </w:tabs>
        <w:rPr>
          <w:rFonts w:ascii="Arial" w:hAnsi="Arial" w:cs="Arial"/>
          <w:b/>
          <w:sz w:val="22"/>
          <w:szCs w:val="18"/>
        </w:rPr>
      </w:pPr>
    </w:p>
    <w:p w14:paraId="45A624C6" w14:textId="77777777" w:rsidR="002C4E31" w:rsidRDefault="002C4E31" w:rsidP="00FC4CFF">
      <w:pPr>
        <w:tabs>
          <w:tab w:val="clear" w:pos="6521"/>
        </w:tabs>
        <w:ind w:left="284"/>
        <w:jc w:val="center"/>
        <w:rPr>
          <w:rFonts w:ascii="Arial" w:hAnsi="Arial" w:cs="Arial"/>
          <w:b/>
          <w:sz w:val="22"/>
          <w:szCs w:val="18"/>
        </w:rPr>
      </w:pPr>
    </w:p>
    <w:p w14:paraId="44B0C756" w14:textId="77777777" w:rsidR="0038622E" w:rsidRPr="002C4E31" w:rsidRDefault="0038622E" w:rsidP="00FC4CFF">
      <w:pPr>
        <w:tabs>
          <w:tab w:val="clear" w:pos="6521"/>
        </w:tabs>
        <w:ind w:left="284"/>
        <w:jc w:val="center"/>
        <w:rPr>
          <w:rFonts w:ascii="Arial" w:hAnsi="Arial" w:cs="Arial"/>
          <w:b/>
          <w:sz w:val="22"/>
          <w:szCs w:val="18"/>
        </w:rPr>
      </w:pPr>
    </w:p>
    <w:p w14:paraId="03A69ED0" w14:textId="7DC53793" w:rsidR="00B20F5A" w:rsidRPr="002C4E31" w:rsidRDefault="00B20F5A" w:rsidP="002C4E31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18"/>
          <w:szCs w:val="18"/>
        </w:rPr>
      </w:pPr>
      <w:r w:rsidRPr="002C4E31">
        <w:rPr>
          <w:rFonts w:ascii="Arial" w:hAnsi="Arial" w:cs="Arial"/>
          <w:sz w:val="22"/>
          <w:szCs w:val="22"/>
        </w:rPr>
        <w:t xml:space="preserve">Abaixo temos os razonetes de uma empresa </w:t>
      </w:r>
      <w:r w:rsidRPr="002C4E31">
        <w:rPr>
          <w:rFonts w:ascii="Arial" w:hAnsi="Arial" w:cs="Arial"/>
          <w:b/>
          <w:sz w:val="22"/>
          <w:szCs w:val="22"/>
        </w:rPr>
        <w:t>prestadora de serviços de arquitetura</w:t>
      </w:r>
      <w:r w:rsidRPr="002C4E31">
        <w:rPr>
          <w:rFonts w:ascii="Arial" w:hAnsi="Arial" w:cs="Arial"/>
          <w:sz w:val="22"/>
          <w:szCs w:val="22"/>
        </w:rPr>
        <w:t xml:space="preserve">. Para cada letra, </w:t>
      </w:r>
      <w:r w:rsidRPr="002C4E31">
        <w:rPr>
          <w:rFonts w:ascii="Arial" w:hAnsi="Arial" w:cs="Arial"/>
          <w:sz w:val="22"/>
          <w:szCs w:val="22"/>
          <w:u w:val="single"/>
        </w:rPr>
        <w:t>descreva que transação pode ter gerado aquele débito ou crédito:</w:t>
      </w:r>
      <w:r w:rsidR="0038622E">
        <w:rPr>
          <w:rFonts w:ascii="Arial" w:hAnsi="Arial" w:cs="Arial"/>
          <w:sz w:val="22"/>
          <w:szCs w:val="22"/>
          <w:u w:val="single"/>
        </w:rPr>
        <w:t xml:space="preserve"> </w:t>
      </w:r>
      <w:r w:rsidR="0038622E">
        <w:rPr>
          <w:rFonts w:ascii="Arial" w:hAnsi="Arial" w:cs="Arial"/>
        </w:rPr>
        <w:t>(Fonte: Exercício elaborado pela Profa. Edilene Santos)</w:t>
      </w:r>
    </w:p>
    <w:p w14:paraId="2A2736F4" w14:textId="77777777" w:rsidR="00B20F5A" w:rsidRPr="002C4E31" w:rsidRDefault="00B20F5A" w:rsidP="00B20F5A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3D73FA9E" w14:textId="77777777" w:rsidR="00B20F5A" w:rsidRPr="002C4E31" w:rsidRDefault="00B20F5A" w:rsidP="00B20F5A">
      <w:pPr>
        <w:pStyle w:val="PargrafodaLista"/>
        <w:ind w:left="426"/>
        <w:rPr>
          <w:rFonts w:ascii="Arial" w:hAnsi="Arial" w:cs="Arial"/>
          <w:sz w:val="18"/>
          <w:szCs w:val="18"/>
        </w:rPr>
      </w:pPr>
    </w:p>
    <w:p w14:paraId="25626048" w14:textId="77777777" w:rsidR="00B20F5A" w:rsidRPr="002C4E31" w:rsidRDefault="00B20F5A" w:rsidP="00B20F5A">
      <w:pPr>
        <w:rPr>
          <w:rFonts w:ascii="Arial" w:hAnsi="Arial" w:cs="Arial"/>
          <w:sz w:val="18"/>
          <w:szCs w:val="18"/>
        </w:rPr>
      </w:pP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5DDEDAB" wp14:editId="7DF36C38">
                <wp:simplePos x="0" y="0"/>
                <wp:positionH relativeFrom="column">
                  <wp:posOffset>3977640</wp:posOffset>
                </wp:positionH>
                <wp:positionV relativeFrom="paragraph">
                  <wp:posOffset>0</wp:posOffset>
                </wp:positionV>
                <wp:extent cx="1829435" cy="640715"/>
                <wp:effectExtent l="0" t="0" r="1905" b="0"/>
                <wp:wrapNone/>
                <wp:docPr id="4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808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48"/>
                              <w:gridCol w:w="1348"/>
                              <w:gridCol w:w="236"/>
                            </w:tblGrid>
                            <w:tr w:rsidR="004021FF" w:rsidRPr="00FE3F14" w14:paraId="1CAD0928" w14:textId="77777777">
                              <w:tc>
                                <w:tcPr>
                                  <w:tcW w:w="2694" w:type="dxa"/>
                                  <w:gridSpan w:val="2"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433D6566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Equipamentos Escrit.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2567DD99" w14:textId="77777777" w:rsidR="004021FF" w:rsidRPr="00FE3F14" w:rsidRDefault="004021FF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737C8A0A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3544FD74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(b)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32BC0E47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C89015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DDEDAB" id="Rectangle 24" o:spid="_x0000_s1026" style="position:absolute;left:0;text-align:left;margin-left:313.2pt;margin-top:0;width:144.05pt;height:50.4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" o:allowincell="f" filled="f" stroked="f" strokecolor="olive" strokeweight="2pt">
                <v:textbox inset="4pt,4pt,4pt,4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48"/>
                        <w:gridCol w:w="1348"/>
                        <w:gridCol w:w="236"/>
                      </w:tblGrid>
                      <w:tr w:rsidR="004021FF" w:rsidRPr="00FE3F14" w14:paraId="1CAD0928" w14:textId="77777777">
                        <w:tc>
                          <w:tcPr>
                            <w:tcW w:w="2694" w:type="dxa"/>
                            <w:gridSpan w:val="2"/>
                            <w:tcBorders>
                              <w:bottom w:val="single" w:sz="6" w:space="0" w:color="auto"/>
                            </w:tcBorders>
                          </w:tcPr>
                          <w:p w14:paraId="433D6566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>Equipamentos Escrit.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 w14:paraId="2567DD99" w14:textId="77777777" w:rsidR="004021FF" w:rsidRPr="00FE3F14" w:rsidRDefault="004021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737C8A0A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3544FD74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(b)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32BC0E47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0BC89015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7E8B9BE6" wp14:editId="4CE8B4A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1829435" cy="640715"/>
                <wp:effectExtent l="1270" t="0" r="0" b="0"/>
                <wp:wrapNone/>
                <wp:docPr id="4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808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48"/>
                              <w:gridCol w:w="1348"/>
                              <w:gridCol w:w="236"/>
                            </w:tblGrid>
                            <w:tr w:rsidR="004021FF" w:rsidRPr="00FE3F14" w14:paraId="11AEC65E" w14:textId="77777777">
                              <w:tc>
                                <w:tcPr>
                                  <w:tcW w:w="2694" w:type="dxa"/>
                                  <w:gridSpan w:val="2"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0B56538E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Empréstimos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09D02882" w14:textId="77777777" w:rsidR="004021FF" w:rsidRPr="00FE3F14" w:rsidRDefault="004021FF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64FCE7A4" w14:textId="77777777">
                              <w:trPr>
                                <w:gridAfter w:val="1"/>
                                <w:wAfter w:w="234" w:type="dxa"/>
                                <w:trHeight w:val="413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78FCAE08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10AD575B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(j)</w:t>
                                  </w:r>
                                </w:p>
                              </w:tc>
                            </w:tr>
                          </w:tbl>
                          <w:p w14:paraId="554F7783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8B9BE6" id="Rectangle 23" o:spid="_x0000_s1027" style="position:absolute;left:0;text-align:left;margin-left:162pt;margin-top:0;width:144.05pt;height:50.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" o:allowincell="f" filled="f" stroked="f" strokecolor="olive" strokeweight="2pt">
                <v:textbox inset="4pt,4pt,4pt,4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48"/>
                        <w:gridCol w:w="1348"/>
                        <w:gridCol w:w="236"/>
                      </w:tblGrid>
                      <w:tr w:rsidR="004021FF" w:rsidRPr="00FE3F14" w14:paraId="11AEC65E" w14:textId="77777777">
                        <w:tc>
                          <w:tcPr>
                            <w:tcW w:w="2694" w:type="dxa"/>
                            <w:gridSpan w:val="2"/>
                            <w:tcBorders>
                              <w:bottom w:val="single" w:sz="6" w:space="0" w:color="auto"/>
                            </w:tcBorders>
                          </w:tcPr>
                          <w:p w14:paraId="0B56538E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>Empréstimos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 w14:paraId="09D02882" w14:textId="77777777" w:rsidR="004021FF" w:rsidRPr="00FE3F14" w:rsidRDefault="004021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64FCE7A4" w14:textId="77777777">
                        <w:trPr>
                          <w:gridAfter w:val="1"/>
                          <w:wAfter w:w="234" w:type="dxa"/>
                          <w:trHeight w:val="413"/>
                        </w:trPr>
                        <w:tc>
                          <w:tcPr>
                            <w:tcW w:w="1348" w:type="dxa"/>
                          </w:tcPr>
                          <w:p w14:paraId="78FCAE08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10AD575B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(j)</w:t>
                            </w:r>
                          </w:p>
                        </w:tc>
                      </w:tr>
                    </w:tbl>
                    <w:p w14:paraId="554F7783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16663186" wp14:editId="69869B86">
                <wp:simplePos x="0" y="0"/>
                <wp:positionH relativeFrom="column">
                  <wp:posOffset>45720</wp:posOffset>
                </wp:positionH>
                <wp:positionV relativeFrom="paragraph">
                  <wp:posOffset>0</wp:posOffset>
                </wp:positionV>
                <wp:extent cx="1829435" cy="640715"/>
                <wp:effectExtent l="0" t="0" r="0" b="0"/>
                <wp:wrapNone/>
                <wp:docPr id="4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808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48"/>
                              <w:gridCol w:w="1348"/>
                              <w:gridCol w:w="236"/>
                            </w:tblGrid>
                            <w:tr w:rsidR="004021FF" w:rsidRPr="00FE3F14" w14:paraId="3C4BAD30" w14:textId="77777777">
                              <w:tc>
                                <w:tcPr>
                                  <w:tcW w:w="2694" w:type="dxa"/>
                                  <w:gridSpan w:val="2"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3862A083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Contas a Receber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3AB491D7" w14:textId="77777777" w:rsidR="004021FF" w:rsidRPr="00FE3F14" w:rsidRDefault="004021FF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5CA4C645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3E3FDA3D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(d)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32A41ACC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33E16946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38572DD1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03858239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9906E7B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663186" id="Rectangle 22" o:spid="_x0000_s1028" style="position:absolute;left:0;text-align:left;margin-left:3.6pt;margin-top:0;width:144.05pt;height:50.4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" o:allowincell="f" filled="f" stroked="f" strokecolor="olive" strokeweight="2pt">
                <v:textbox inset="4pt,4pt,4pt,4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48"/>
                        <w:gridCol w:w="1348"/>
                        <w:gridCol w:w="236"/>
                      </w:tblGrid>
                      <w:tr w:rsidR="004021FF" w:rsidRPr="00FE3F14" w14:paraId="3C4BAD30" w14:textId="77777777">
                        <w:tc>
                          <w:tcPr>
                            <w:tcW w:w="2694" w:type="dxa"/>
                            <w:gridSpan w:val="2"/>
                            <w:tcBorders>
                              <w:bottom w:val="single" w:sz="6" w:space="0" w:color="auto"/>
                            </w:tcBorders>
                          </w:tcPr>
                          <w:p w14:paraId="3862A083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>Contas a Receber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 w14:paraId="3AB491D7" w14:textId="77777777" w:rsidR="004021FF" w:rsidRPr="00FE3F14" w:rsidRDefault="004021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5CA4C645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3E3FDA3D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(d)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32A41ACC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33E16946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38572DD1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03858239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69906E7B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147EAD" w14:textId="77777777" w:rsidR="00B20F5A" w:rsidRPr="002C4E31" w:rsidRDefault="00B20F5A" w:rsidP="00B20F5A">
      <w:pPr>
        <w:rPr>
          <w:rFonts w:ascii="Arial" w:hAnsi="Arial" w:cs="Arial"/>
          <w:sz w:val="18"/>
          <w:szCs w:val="18"/>
        </w:rPr>
      </w:pP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6C094635" wp14:editId="3AD759FD">
                <wp:simplePos x="0" y="0"/>
                <wp:positionH relativeFrom="column">
                  <wp:posOffset>2148840</wp:posOffset>
                </wp:positionH>
                <wp:positionV relativeFrom="paragraph">
                  <wp:posOffset>1649095</wp:posOffset>
                </wp:positionV>
                <wp:extent cx="1829435" cy="640715"/>
                <wp:effectExtent l="0" t="0" r="1905" b="1905"/>
                <wp:wrapNone/>
                <wp:docPr id="4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808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48"/>
                              <w:gridCol w:w="1348"/>
                              <w:gridCol w:w="236"/>
                            </w:tblGrid>
                            <w:tr w:rsidR="004021FF" w:rsidRPr="00FE3F14" w14:paraId="50CEBA22" w14:textId="77777777">
                              <w:tc>
                                <w:tcPr>
                                  <w:tcW w:w="2694" w:type="dxa"/>
                                  <w:gridSpan w:val="2"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31E3F42B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Capital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111AEBA4" w14:textId="77777777" w:rsidR="004021FF" w:rsidRPr="00FE3F14" w:rsidRDefault="004021FF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555F6037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25C7961A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(h)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74D61E90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(a)</w:t>
                                  </w:r>
                                </w:p>
                              </w:tc>
                            </w:tr>
                          </w:tbl>
                          <w:p w14:paraId="46FAF905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94635" id="Rectangle 27" o:spid="_x0000_s1029" style="position:absolute;left:0;text-align:left;margin-left:169.2pt;margin-top:129.85pt;width:144.05pt;height:50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" o:allowincell="f" filled="f" stroked="f" strokecolor="olive" strokeweight="2pt">
                <v:textbox inset="4pt,4pt,4pt,4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48"/>
                        <w:gridCol w:w="1348"/>
                        <w:gridCol w:w="236"/>
                      </w:tblGrid>
                      <w:tr w:rsidR="004021FF" w:rsidRPr="00FE3F14" w14:paraId="50CEBA22" w14:textId="77777777">
                        <w:tc>
                          <w:tcPr>
                            <w:tcW w:w="2694" w:type="dxa"/>
                            <w:gridSpan w:val="2"/>
                            <w:tcBorders>
                              <w:bottom w:val="single" w:sz="6" w:space="0" w:color="auto"/>
                            </w:tcBorders>
                          </w:tcPr>
                          <w:p w14:paraId="31E3F42B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>Capital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 w14:paraId="111AEBA4" w14:textId="77777777" w:rsidR="004021FF" w:rsidRPr="00FE3F14" w:rsidRDefault="004021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555F6037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25C7961A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(h)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74D61E90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(a)</w:t>
                            </w:r>
                          </w:p>
                        </w:tc>
                      </w:tr>
                    </w:tbl>
                    <w:p w14:paraId="46FAF905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72A406C3" wp14:editId="19A46E76">
                <wp:simplePos x="0" y="0"/>
                <wp:positionH relativeFrom="column">
                  <wp:posOffset>2148840</wp:posOffset>
                </wp:positionH>
                <wp:positionV relativeFrom="paragraph">
                  <wp:posOffset>1009015</wp:posOffset>
                </wp:positionV>
                <wp:extent cx="1829435" cy="640715"/>
                <wp:effectExtent l="0" t="3175" r="1905" b="3810"/>
                <wp:wrapNone/>
                <wp:docPr id="4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808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48"/>
                              <w:gridCol w:w="1348"/>
                              <w:gridCol w:w="236"/>
                            </w:tblGrid>
                            <w:tr w:rsidR="004021FF" w:rsidRPr="00FE3F14" w14:paraId="0A3B950D" w14:textId="77777777">
                              <w:tc>
                                <w:tcPr>
                                  <w:tcW w:w="2694" w:type="dxa"/>
                                  <w:gridSpan w:val="2"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3DEBC902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Despesas de Pessoal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198B25F3" w14:textId="77777777" w:rsidR="004021FF" w:rsidRPr="00FE3F14" w:rsidRDefault="004021FF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5AFB1E67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2AD1C8EC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(g)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4D15DE39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ECA2C42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A406C3" id="Rectangle 29" o:spid="_x0000_s1030" style="position:absolute;left:0;text-align:left;margin-left:169.2pt;margin-top:79.45pt;width:144.05pt;height:50.4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" o:allowincell="f" filled="f" stroked="f" strokecolor="olive" strokeweight="2pt">
                <v:textbox inset="4pt,4pt,4pt,4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48"/>
                        <w:gridCol w:w="1348"/>
                        <w:gridCol w:w="236"/>
                      </w:tblGrid>
                      <w:tr w:rsidR="004021FF" w:rsidRPr="00FE3F14" w14:paraId="0A3B950D" w14:textId="77777777">
                        <w:tc>
                          <w:tcPr>
                            <w:tcW w:w="2694" w:type="dxa"/>
                            <w:gridSpan w:val="2"/>
                            <w:tcBorders>
                              <w:bottom w:val="single" w:sz="6" w:space="0" w:color="auto"/>
                            </w:tcBorders>
                          </w:tcPr>
                          <w:p w14:paraId="3DEBC902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>Despesas de Pessoal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 w14:paraId="198B25F3" w14:textId="77777777" w:rsidR="004021FF" w:rsidRPr="00FE3F14" w:rsidRDefault="004021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5AFB1E67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2AD1C8EC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(g)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4D15DE39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6ECA2C42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542E7603" wp14:editId="1572466E">
                <wp:simplePos x="0" y="0"/>
                <wp:positionH relativeFrom="column">
                  <wp:posOffset>2057400</wp:posOffset>
                </wp:positionH>
                <wp:positionV relativeFrom="paragraph">
                  <wp:posOffset>368935</wp:posOffset>
                </wp:positionV>
                <wp:extent cx="1829435" cy="640715"/>
                <wp:effectExtent l="1270" t="1270" r="0" b="0"/>
                <wp:wrapNone/>
                <wp:docPr id="4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808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48"/>
                              <w:gridCol w:w="1348"/>
                              <w:gridCol w:w="236"/>
                            </w:tblGrid>
                            <w:tr w:rsidR="004021FF" w:rsidRPr="00FE3F14" w14:paraId="79139E99" w14:textId="77777777">
                              <w:tc>
                                <w:tcPr>
                                  <w:tcW w:w="2694" w:type="dxa"/>
                                  <w:gridSpan w:val="2"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68B4D637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Receita de </w:t>
                                  </w:r>
                                  <w:proofErr w:type="spellStart"/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Servicos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7C8AEF84" w14:textId="77777777" w:rsidR="004021FF" w:rsidRPr="00FE3F14" w:rsidRDefault="004021FF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4CBE3678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00B85955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3B47CE32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(c)</w:t>
                                  </w:r>
                                </w:p>
                              </w:tc>
                            </w:tr>
                            <w:tr w:rsidR="004021FF" w:rsidRPr="00FE3F14" w14:paraId="3D6C99CE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383C8AE3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05A8F285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(d)</w:t>
                                  </w:r>
                                </w:p>
                              </w:tc>
                            </w:tr>
                          </w:tbl>
                          <w:p w14:paraId="0A55443D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E7603" id="Rectangle 26" o:spid="_x0000_s1031" style="position:absolute;left:0;text-align:left;margin-left:162pt;margin-top:29.05pt;width:144.05pt;height:50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" o:allowincell="f" filled="f" stroked="f" strokecolor="olive" strokeweight="2pt">
                <v:textbox inset="4pt,4pt,4pt,4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48"/>
                        <w:gridCol w:w="1348"/>
                        <w:gridCol w:w="236"/>
                      </w:tblGrid>
                      <w:tr w:rsidR="004021FF" w:rsidRPr="00FE3F14" w14:paraId="79139E99" w14:textId="77777777">
                        <w:tc>
                          <w:tcPr>
                            <w:tcW w:w="2694" w:type="dxa"/>
                            <w:gridSpan w:val="2"/>
                            <w:tcBorders>
                              <w:bottom w:val="single" w:sz="6" w:space="0" w:color="auto"/>
                            </w:tcBorders>
                          </w:tcPr>
                          <w:p w14:paraId="68B4D637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Receita de </w:t>
                            </w:r>
                            <w:proofErr w:type="spellStart"/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>Servicos</w:t>
                            </w:r>
                            <w:proofErr w:type="spellEnd"/>
                          </w:p>
                        </w:tc>
                        <w:tc>
                          <w:tcPr>
                            <w:tcW w:w="236" w:type="dxa"/>
                          </w:tcPr>
                          <w:p w14:paraId="7C8AEF84" w14:textId="77777777" w:rsidR="004021FF" w:rsidRPr="00FE3F14" w:rsidRDefault="004021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4CBE3678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00B85955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3B47CE32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(c)</w:t>
                            </w:r>
                          </w:p>
                        </w:tc>
                      </w:tr>
                      <w:tr w:rsidR="004021FF" w:rsidRPr="00FE3F14" w14:paraId="3D6C99CE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383C8AE3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05A8F285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(d)</w:t>
                            </w:r>
                          </w:p>
                        </w:tc>
                      </w:tr>
                    </w:tbl>
                    <w:p w14:paraId="0A55443D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 wp14:anchorId="5C04AEAB" wp14:editId="3AADC59D">
                <wp:simplePos x="0" y="0"/>
                <wp:positionH relativeFrom="column">
                  <wp:posOffset>4069080</wp:posOffset>
                </wp:positionH>
                <wp:positionV relativeFrom="paragraph">
                  <wp:posOffset>368935</wp:posOffset>
                </wp:positionV>
                <wp:extent cx="1829435" cy="1555115"/>
                <wp:effectExtent l="3175" t="1270" r="0" b="0"/>
                <wp:wrapNone/>
                <wp:docPr id="3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155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808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48"/>
                              <w:gridCol w:w="1348"/>
                              <w:gridCol w:w="236"/>
                            </w:tblGrid>
                            <w:tr w:rsidR="004021FF" w:rsidRPr="00FE3F14" w14:paraId="632F5397" w14:textId="77777777">
                              <w:tc>
                                <w:tcPr>
                                  <w:tcW w:w="2694" w:type="dxa"/>
                                  <w:gridSpan w:val="2"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7B92247B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Caixa/Bancos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308E6E6F" w14:textId="77777777" w:rsidR="004021FF" w:rsidRPr="00FE3F14" w:rsidRDefault="004021FF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264973B2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29A6BBB2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(a)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7C7B6E75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(b)</w:t>
                                  </w:r>
                                </w:p>
                              </w:tc>
                            </w:tr>
                            <w:tr w:rsidR="004021FF" w:rsidRPr="00FE3F14" w14:paraId="06F70F7B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6AE82A6F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(c)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67B0DC0F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(f)</w:t>
                                  </w:r>
                                </w:p>
                              </w:tc>
                            </w:tr>
                            <w:tr w:rsidR="004021FF" w:rsidRPr="00FE3F14" w14:paraId="09AAC1A0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4F19A7F7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(j)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264D971C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(g)</w:t>
                                  </w:r>
                                </w:p>
                              </w:tc>
                            </w:tr>
                            <w:tr w:rsidR="004021FF" w:rsidRPr="00FE3F14" w14:paraId="28B6C1A1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76D2D04B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108DBDCB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(h)</w:t>
                                  </w:r>
                                </w:p>
                              </w:tc>
                            </w:tr>
                            <w:tr w:rsidR="004021FF" w:rsidRPr="00FE3F14" w14:paraId="7EEB1ADE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062F0FC3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567C7040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(i)</w:t>
                                  </w:r>
                                </w:p>
                              </w:tc>
                            </w:tr>
                          </w:tbl>
                          <w:p w14:paraId="1C72ABC4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04AEAB" id="Rectangle 30" o:spid="_x0000_s1032" style="position:absolute;left:0;text-align:left;margin-left:320.4pt;margin-top:29.05pt;width:144.05pt;height:122.4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" o:allowincell="f" filled="f" stroked="f" strokecolor="olive" strokeweight="2pt">
                <v:textbox inset="4pt,4pt,4pt,4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48"/>
                        <w:gridCol w:w="1348"/>
                        <w:gridCol w:w="236"/>
                      </w:tblGrid>
                      <w:tr w:rsidR="004021FF" w:rsidRPr="00FE3F14" w14:paraId="632F5397" w14:textId="77777777">
                        <w:tc>
                          <w:tcPr>
                            <w:tcW w:w="2694" w:type="dxa"/>
                            <w:gridSpan w:val="2"/>
                            <w:tcBorders>
                              <w:bottom w:val="single" w:sz="6" w:space="0" w:color="auto"/>
                            </w:tcBorders>
                          </w:tcPr>
                          <w:p w14:paraId="7B92247B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>Caixa/Bancos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 w14:paraId="308E6E6F" w14:textId="77777777" w:rsidR="004021FF" w:rsidRPr="00FE3F14" w:rsidRDefault="004021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264973B2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29A6BBB2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(a)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7C7B6E75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  <w:lang w:val="en-US"/>
                              </w:rPr>
                              <w:t>(b)</w:t>
                            </w:r>
                          </w:p>
                        </w:tc>
                      </w:tr>
                      <w:tr w:rsidR="004021FF" w:rsidRPr="00FE3F14" w14:paraId="06F70F7B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6AE82A6F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  <w:lang w:val="en-US"/>
                              </w:rPr>
                              <w:t>(c)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67B0DC0F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  <w:lang w:val="en-US"/>
                              </w:rPr>
                              <w:t>(f)</w:t>
                            </w:r>
                          </w:p>
                        </w:tc>
                      </w:tr>
                      <w:tr w:rsidR="004021FF" w:rsidRPr="00FE3F14" w14:paraId="09AAC1A0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4F19A7F7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(j)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264D971C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(g)</w:t>
                            </w:r>
                          </w:p>
                        </w:tc>
                      </w:tr>
                      <w:tr w:rsidR="004021FF" w:rsidRPr="00FE3F14" w14:paraId="28B6C1A1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76D2D04B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108DBDCB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(h)</w:t>
                            </w:r>
                          </w:p>
                        </w:tc>
                      </w:tr>
                      <w:tr w:rsidR="004021FF" w:rsidRPr="00FE3F14" w14:paraId="7EEB1ADE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062F0FC3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567C7040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(i)</w:t>
                            </w:r>
                          </w:p>
                        </w:tc>
                      </w:tr>
                    </w:tbl>
                    <w:p w14:paraId="1C72ABC4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944" behindDoc="0" locked="0" layoutInCell="0" allowOverlap="1" wp14:anchorId="3782FCAA" wp14:editId="3723DD6D">
                <wp:simplePos x="0" y="0"/>
                <wp:positionH relativeFrom="column">
                  <wp:posOffset>45720</wp:posOffset>
                </wp:positionH>
                <wp:positionV relativeFrom="paragraph">
                  <wp:posOffset>1649095</wp:posOffset>
                </wp:positionV>
                <wp:extent cx="1829435" cy="640715"/>
                <wp:effectExtent l="0" t="0" r="0" b="1905"/>
                <wp:wrapNone/>
                <wp:docPr id="3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808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48"/>
                              <w:gridCol w:w="1348"/>
                              <w:gridCol w:w="236"/>
                            </w:tblGrid>
                            <w:tr w:rsidR="004021FF" w:rsidRPr="00FE3F14" w14:paraId="6822DA01" w14:textId="77777777">
                              <w:tc>
                                <w:tcPr>
                                  <w:tcW w:w="2694" w:type="dxa"/>
                                  <w:gridSpan w:val="2"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4AD8B817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Despesas de Material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771B29E3" w14:textId="77777777" w:rsidR="004021FF" w:rsidRPr="00FE3F14" w:rsidRDefault="004021FF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6C99BD57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1C1251F9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(e)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05DF8FBB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01AC96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846EB9C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3C96F79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82FCAA" id="Rectangle 31" o:spid="_x0000_s1033" style="position:absolute;left:0;text-align:left;margin-left:3.6pt;margin-top:129.85pt;width:144.05pt;height:50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" o:allowincell="f" filled="f" stroked="f" strokecolor="olive" strokeweight="2pt">
                <v:textbox inset="4pt,4pt,4pt,4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48"/>
                        <w:gridCol w:w="1348"/>
                        <w:gridCol w:w="236"/>
                      </w:tblGrid>
                      <w:tr w:rsidR="004021FF" w:rsidRPr="00FE3F14" w14:paraId="6822DA01" w14:textId="77777777">
                        <w:tc>
                          <w:tcPr>
                            <w:tcW w:w="2694" w:type="dxa"/>
                            <w:gridSpan w:val="2"/>
                            <w:tcBorders>
                              <w:bottom w:val="single" w:sz="6" w:space="0" w:color="auto"/>
                            </w:tcBorders>
                          </w:tcPr>
                          <w:p w14:paraId="4AD8B817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>Despesas de Material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 w14:paraId="771B29E3" w14:textId="77777777" w:rsidR="004021FF" w:rsidRPr="00FE3F14" w:rsidRDefault="004021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6C99BD57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1C1251F9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(e)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05DF8FBB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6101AC96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846EB9C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3C96F79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75F26600" wp14:editId="6F40122C">
                <wp:simplePos x="0" y="0"/>
                <wp:positionH relativeFrom="column">
                  <wp:posOffset>45720</wp:posOffset>
                </wp:positionH>
                <wp:positionV relativeFrom="paragraph">
                  <wp:posOffset>1100455</wp:posOffset>
                </wp:positionV>
                <wp:extent cx="1829435" cy="640715"/>
                <wp:effectExtent l="0" t="0" r="0" b="0"/>
                <wp:wrapNone/>
                <wp:docPr id="3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808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48"/>
                              <w:gridCol w:w="1348"/>
                              <w:gridCol w:w="236"/>
                            </w:tblGrid>
                            <w:tr w:rsidR="004021FF" w:rsidRPr="00FE3F14" w14:paraId="665CCB87" w14:textId="77777777">
                              <w:tc>
                                <w:tcPr>
                                  <w:tcW w:w="2694" w:type="dxa"/>
                                  <w:gridSpan w:val="2"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04E2BF25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Despesas de Aluguel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09CBB148" w14:textId="77777777" w:rsidR="004021FF" w:rsidRPr="00FE3F14" w:rsidRDefault="004021FF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17658333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10F8F8FA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(i)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3A7436C2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670363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F26600" id="Rectangle 28" o:spid="_x0000_s1034" style="position:absolute;left:0;text-align:left;margin-left:3.6pt;margin-top:86.65pt;width:144.05pt;height:50.4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" o:allowincell="f" filled="f" stroked="f" strokecolor="olive" strokeweight="2pt">
                <v:textbox inset="4pt,4pt,4pt,4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48"/>
                        <w:gridCol w:w="1348"/>
                        <w:gridCol w:w="236"/>
                      </w:tblGrid>
                      <w:tr w:rsidR="004021FF" w:rsidRPr="00FE3F14" w14:paraId="665CCB87" w14:textId="77777777">
                        <w:tc>
                          <w:tcPr>
                            <w:tcW w:w="2694" w:type="dxa"/>
                            <w:gridSpan w:val="2"/>
                            <w:tcBorders>
                              <w:bottom w:val="single" w:sz="6" w:space="0" w:color="auto"/>
                            </w:tcBorders>
                          </w:tcPr>
                          <w:p w14:paraId="04E2BF25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>Despesas de Aluguel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 w14:paraId="09CBB148" w14:textId="77777777" w:rsidR="004021FF" w:rsidRPr="00FE3F14" w:rsidRDefault="004021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17658333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10F8F8FA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(i)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3A7436C2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C670363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08060BB6" wp14:editId="6AFC03FB">
                <wp:simplePos x="0" y="0"/>
                <wp:positionH relativeFrom="column">
                  <wp:posOffset>45720</wp:posOffset>
                </wp:positionH>
                <wp:positionV relativeFrom="paragraph">
                  <wp:posOffset>551815</wp:posOffset>
                </wp:positionV>
                <wp:extent cx="1829435" cy="640715"/>
                <wp:effectExtent l="0" t="3175" r="0" b="3810"/>
                <wp:wrapNone/>
                <wp:docPr id="3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808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348"/>
                              <w:gridCol w:w="1348"/>
                              <w:gridCol w:w="236"/>
                            </w:tblGrid>
                            <w:tr w:rsidR="004021FF" w:rsidRPr="00FE3F14" w14:paraId="4E0BA9E1" w14:textId="77777777">
                              <w:tc>
                                <w:tcPr>
                                  <w:tcW w:w="2694" w:type="dxa"/>
                                  <w:gridSpan w:val="2"/>
                                  <w:tcBorders>
                                    <w:bottom w:val="single" w:sz="6" w:space="0" w:color="auto"/>
                                  </w:tcBorders>
                                </w:tcPr>
                                <w:p w14:paraId="32A973EC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Contas a Pagar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29D0E5C6" w14:textId="77777777" w:rsidR="004021FF" w:rsidRPr="00FE3F14" w:rsidRDefault="004021FF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1FF" w:rsidRPr="00FE3F14" w14:paraId="2C4AD293" w14:textId="77777777">
                              <w:trPr>
                                <w:gridAfter w:val="1"/>
                                <w:wAfter w:w="234" w:type="dxa"/>
                              </w:trPr>
                              <w:tc>
                                <w:tcPr>
                                  <w:tcW w:w="1348" w:type="dxa"/>
                                </w:tcPr>
                                <w:p w14:paraId="30810B7C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(f)</w:t>
                                  </w:r>
                                </w:p>
                              </w:tc>
                              <w:tc>
                                <w:tcPr>
                                  <w:tcW w:w="1348" w:type="dxa"/>
                                  <w:tcBorders>
                                    <w:left w:val="single" w:sz="6" w:space="0" w:color="auto"/>
                                  </w:tcBorders>
                                </w:tcPr>
                                <w:p w14:paraId="61A2595B" w14:textId="77777777" w:rsidR="004021FF" w:rsidRPr="00FE3F14" w:rsidRDefault="004021FF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E3F14">
                                    <w:rPr>
                                      <w:sz w:val="24"/>
                                      <w:szCs w:val="24"/>
                                    </w:rPr>
                                    <w:t>(e)</w:t>
                                  </w:r>
                                </w:p>
                              </w:tc>
                            </w:tr>
                          </w:tbl>
                          <w:p w14:paraId="4D7D1510" w14:textId="77777777" w:rsidR="004021FF" w:rsidRPr="00FE3F14" w:rsidRDefault="004021FF" w:rsidP="00B20F5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060BB6" id="Rectangle 25" o:spid="_x0000_s1035" style="position:absolute;left:0;text-align:left;margin-left:3.6pt;margin-top:43.45pt;width:144.05pt;height:50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" o:allowincell="f" filled="f" stroked="f" strokecolor="olive" strokeweight="2pt">
                <v:textbox inset="4pt,4pt,4pt,4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348"/>
                        <w:gridCol w:w="1348"/>
                        <w:gridCol w:w="236"/>
                      </w:tblGrid>
                      <w:tr w:rsidR="004021FF" w:rsidRPr="00FE3F14" w14:paraId="4E0BA9E1" w14:textId="77777777">
                        <w:tc>
                          <w:tcPr>
                            <w:tcW w:w="2694" w:type="dxa"/>
                            <w:gridSpan w:val="2"/>
                            <w:tcBorders>
                              <w:bottom w:val="single" w:sz="6" w:space="0" w:color="auto"/>
                            </w:tcBorders>
                          </w:tcPr>
                          <w:p w14:paraId="32A973EC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b/>
                                <w:sz w:val="24"/>
                                <w:szCs w:val="24"/>
                              </w:rPr>
                              <w:t>Contas a Pagar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 w14:paraId="29D0E5C6" w14:textId="77777777" w:rsidR="004021FF" w:rsidRPr="00FE3F14" w:rsidRDefault="004021F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1FF" w:rsidRPr="00FE3F14" w14:paraId="2C4AD293" w14:textId="77777777">
                        <w:trPr>
                          <w:gridAfter w:val="1"/>
                          <w:wAfter w:w="234" w:type="dxa"/>
                        </w:trPr>
                        <w:tc>
                          <w:tcPr>
                            <w:tcW w:w="1348" w:type="dxa"/>
                          </w:tcPr>
                          <w:p w14:paraId="30810B7C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(f)</w:t>
                            </w:r>
                          </w:p>
                        </w:tc>
                        <w:tc>
                          <w:tcPr>
                            <w:tcW w:w="1348" w:type="dxa"/>
                            <w:tcBorders>
                              <w:left w:val="single" w:sz="6" w:space="0" w:color="auto"/>
                            </w:tcBorders>
                          </w:tcPr>
                          <w:p w14:paraId="61A2595B" w14:textId="77777777" w:rsidR="004021FF" w:rsidRPr="00FE3F14" w:rsidRDefault="004021F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3F14">
                              <w:rPr>
                                <w:sz w:val="24"/>
                                <w:szCs w:val="24"/>
                              </w:rPr>
                              <w:t>(e)</w:t>
                            </w:r>
                          </w:p>
                        </w:tc>
                      </w:tr>
                    </w:tbl>
                    <w:p w14:paraId="4D7D1510" w14:textId="77777777" w:rsidR="004021FF" w:rsidRPr="00FE3F14" w:rsidRDefault="004021FF" w:rsidP="00B20F5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F4C887E" w14:textId="77777777" w:rsidR="00B20F5A" w:rsidRPr="002C4E31" w:rsidRDefault="00B20F5A" w:rsidP="00B20F5A">
      <w:pPr>
        <w:rPr>
          <w:rFonts w:ascii="Arial" w:hAnsi="Arial" w:cs="Arial"/>
          <w:sz w:val="28"/>
          <w:szCs w:val="18"/>
        </w:rPr>
      </w:pPr>
    </w:p>
    <w:p w14:paraId="061D14DB" w14:textId="77777777" w:rsidR="00B20F5A" w:rsidRPr="002C4E31" w:rsidRDefault="00B20F5A" w:rsidP="00B20F5A">
      <w:pPr>
        <w:rPr>
          <w:rFonts w:ascii="Arial" w:hAnsi="Arial" w:cs="Arial"/>
          <w:sz w:val="28"/>
          <w:szCs w:val="18"/>
        </w:rPr>
      </w:pPr>
    </w:p>
    <w:p w14:paraId="24B5C930" w14:textId="77777777" w:rsidR="00B20F5A" w:rsidRPr="002C4E31" w:rsidRDefault="00B20F5A" w:rsidP="00B20F5A">
      <w:pPr>
        <w:rPr>
          <w:rFonts w:ascii="Arial" w:hAnsi="Arial" w:cs="Arial"/>
          <w:sz w:val="28"/>
          <w:szCs w:val="18"/>
        </w:rPr>
      </w:pPr>
    </w:p>
    <w:p w14:paraId="6CF3EFAE" w14:textId="77777777" w:rsidR="00B20F5A" w:rsidRPr="002C4E31" w:rsidRDefault="00B20F5A" w:rsidP="00B20F5A">
      <w:pPr>
        <w:rPr>
          <w:rFonts w:ascii="Arial" w:hAnsi="Arial" w:cs="Arial"/>
          <w:sz w:val="28"/>
          <w:szCs w:val="18"/>
        </w:rPr>
      </w:pPr>
    </w:p>
    <w:p w14:paraId="653EDDB8" w14:textId="77777777" w:rsidR="00B20F5A" w:rsidRPr="002C4E31" w:rsidRDefault="00B20F5A" w:rsidP="00B20F5A">
      <w:pPr>
        <w:rPr>
          <w:rFonts w:ascii="Arial" w:hAnsi="Arial" w:cs="Arial"/>
          <w:sz w:val="28"/>
          <w:szCs w:val="18"/>
        </w:rPr>
      </w:pPr>
    </w:p>
    <w:p w14:paraId="37CCD142" w14:textId="77777777" w:rsidR="00B20F5A" w:rsidRPr="002C4E31" w:rsidRDefault="00B20F5A" w:rsidP="00B20F5A">
      <w:pPr>
        <w:rPr>
          <w:rFonts w:ascii="Arial" w:hAnsi="Arial" w:cs="Arial"/>
          <w:sz w:val="28"/>
          <w:szCs w:val="18"/>
        </w:rPr>
      </w:pPr>
    </w:p>
    <w:p w14:paraId="47849CA7" w14:textId="77777777" w:rsidR="00B20F5A" w:rsidRPr="002C4E31" w:rsidRDefault="00B20F5A" w:rsidP="00B20F5A">
      <w:pPr>
        <w:rPr>
          <w:rFonts w:ascii="Arial" w:hAnsi="Arial" w:cs="Arial"/>
          <w:sz w:val="28"/>
          <w:szCs w:val="18"/>
        </w:rPr>
      </w:pPr>
    </w:p>
    <w:p w14:paraId="457A9E0A" w14:textId="77777777" w:rsidR="00B20F5A" w:rsidRPr="002C4E31" w:rsidRDefault="00B20F5A" w:rsidP="00B20F5A">
      <w:pPr>
        <w:rPr>
          <w:rFonts w:ascii="Arial" w:hAnsi="Arial" w:cs="Arial"/>
          <w:sz w:val="28"/>
          <w:szCs w:val="18"/>
        </w:rPr>
      </w:pPr>
    </w:p>
    <w:p w14:paraId="0C0DCAA4" w14:textId="3A936574" w:rsidR="00B20F5A" w:rsidRPr="002C4E31" w:rsidRDefault="00B20F5A" w:rsidP="00B20F5A">
      <w:pPr>
        <w:rPr>
          <w:rFonts w:ascii="Arial" w:hAnsi="Arial" w:cs="Arial"/>
          <w:sz w:val="18"/>
          <w:szCs w:val="18"/>
        </w:rPr>
      </w:pPr>
    </w:p>
    <w:p w14:paraId="43A7D7A0" w14:textId="1907EFB7" w:rsidR="004021FF" w:rsidRPr="002C4E31" w:rsidRDefault="004021FF" w:rsidP="00B20F5A">
      <w:pPr>
        <w:rPr>
          <w:rFonts w:ascii="Arial" w:hAnsi="Arial" w:cs="Arial"/>
          <w:sz w:val="18"/>
          <w:szCs w:val="18"/>
        </w:rPr>
      </w:pPr>
    </w:p>
    <w:p w14:paraId="60840A1B" w14:textId="4484AAB7" w:rsidR="004021FF" w:rsidRPr="002C4E31" w:rsidRDefault="004021FF" w:rsidP="00B20F5A">
      <w:pPr>
        <w:rPr>
          <w:rFonts w:ascii="Arial" w:hAnsi="Arial" w:cs="Arial"/>
          <w:sz w:val="18"/>
          <w:szCs w:val="18"/>
        </w:rPr>
      </w:pPr>
    </w:p>
    <w:p w14:paraId="30960074" w14:textId="787FA6AF" w:rsidR="004021FF" w:rsidRDefault="004021FF" w:rsidP="00B20F5A">
      <w:pPr>
        <w:rPr>
          <w:rFonts w:ascii="Arial" w:hAnsi="Arial" w:cs="Arial"/>
          <w:sz w:val="18"/>
          <w:szCs w:val="18"/>
        </w:rPr>
      </w:pPr>
    </w:p>
    <w:p w14:paraId="2E46354A" w14:textId="77777777" w:rsidR="0038622E" w:rsidRDefault="0038622E" w:rsidP="00B20F5A">
      <w:pPr>
        <w:rPr>
          <w:rFonts w:ascii="Arial" w:hAnsi="Arial" w:cs="Arial"/>
          <w:sz w:val="18"/>
          <w:szCs w:val="18"/>
        </w:rPr>
      </w:pPr>
    </w:p>
    <w:p w14:paraId="316B898B" w14:textId="77777777" w:rsidR="0038622E" w:rsidRDefault="0038622E" w:rsidP="00B20F5A">
      <w:pPr>
        <w:rPr>
          <w:rFonts w:ascii="Arial" w:hAnsi="Arial" w:cs="Arial"/>
          <w:sz w:val="18"/>
          <w:szCs w:val="18"/>
        </w:rPr>
      </w:pPr>
    </w:p>
    <w:p w14:paraId="5A5C6E5A" w14:textId="77777777" w:rsidR="0038622E" w:rsidRDefault="0038622E" w:rsidP="00B20F5A">
      <w:pPr>
        <w:rPr>
          <w:rFonts w:ascii="Arial" w:hAnsi="Arial" w:cs="Arial"/>
          <w:sz w:val="18"/>
          <w:szCs w:val="18"/>
        </w:rPr>
      </w:pPr>
    </w:p>
    <w:p w14:paraId="1D927D34" w14:textId="77777777" w:rsidR="0038622E" w:rsidRPr="002C4E31" w:rsidRDefault="0038622E" w:rsidP="00B20F5A">
      <w:pPr>
        <w:rPr>
          <w:rFonts w:ascii="Arial" w:hAnsi="Arial" w:cs="Arial"/>
          <w:sz w:val="18"/>
          <w:szCs w:val="18"/>
        </w:rPr>
      </w:pPr>
    </w:p>
    <w:p w14:paraId="542A7079" w14:textId="77777777" w:rsidR="004021FF" w:rsidRPr="002C4E31" w:rsidRDefault="004021FF" w:rsidP="00B20F5A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B20F5A" w:rsidRPr="002C4E31" w14:paraId="5A3ED996" w14:textId="77777777" w:rsidTr="00AA28C9">
        <w:trPr>
          <w:trHeight w:val="397"/>
        </w:trPr>
        <w:tc>
          <w:tcPr>
            <w:tcW w:w="8780" w:type="dxa"/>
            <w:vAlign w:val="center"/>
          </w:tcPr>
          <w:p w14:paraId="0823A35D" w14:textId="77777777" w:rsidR="00B20F5A" w:rsidRPr="002C4E31" w:rsidRDefault="00B20F5A" w:rsidP="00AA28C9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lastRenderedPageBreak/>
              <w:t>a)</w:t>
            </w: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Aumento de capital em dinheiro.</w:t>
            </w:r>
          </w:p>
        </w:tc>
      </w:tr>
      <w:tr w:rsidR="00B20F5A" w:rsidRPr="002C4E31" w14:paraId="5ED4A976" w14:textId="77777777" w:rsidTr="00AA28C9">
        <w:trPr>
          <w:trHeight w:val="397"/>
        </w:trPr>
        <w:tc>
          <w:tcPr>
            <w:tcW w:w="8780" w:type="dxa"/>
            <w:vAlign w:val="center"/>
          </w:tcPr>
          <w:p w14:paraId="382E2F2D" w14:textId="77777777" w:rsidR="00B20F5A" w:rsidRPr="002C4E31" w:rsidRDefault="006D1B72" w:rsidP="00AA28C9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 xml:space="preserve">b) </w:t>
            </w:r>
            <w:r w:rsidR="00B20F5A"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B20F5A" w:rsidRPr="002C4E31">
              <w:rPr>
                <w:rFonts w:ascii="Arial" w:hAnsi="Arial" w:cs="Arial"/>
                <w:color w:val="FF0000"/>
                <w:sz w:val="22"/>
                <w:szCs w:val="22"/>
              </w:rPr>
              <w:t>Compra de equipamentos à vista.</w:t>
            </w:r>
          </w:p>
        </w:tc>
      </w:tr>
      <w:tr w:rsidR="00B20F5A" w:rsidRPr="002C4E31" w14:paraId="0DADE214" w14:textId="77777777" w:rsidTr="00AA28C9">
        <w:trPr>
          <w:trHeight w:val="397"/>
        </w:trPr>
        <w:tc>
          <w:tcPr>
            <w:tcW w:w="8780" w:type="dxa"/>
            <w:vAlign w:val="center"/>
          </w:tcPr>
          <w:p w14:paraId="1F760516" w14:textId="77777777" w:rsidR="00B20F5A" w:rsidRPr="002C4E31" w:rsidRDefault="006D1B72" w:rsidP="00AA28C9">
            <w:pPr>
              <w:jc w:val="lef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c)</w:t>
            </w:r>
            <w:r w:rsidR="00B20F5A"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B20F5A" w:rsidRPr="002C4E31">
              <w:rPr>
                <w:rFonts w:ascii="Arial" w:hAnsi="Arial" w:cs="Arial"/>
                <w:color w:val="FF0000"/>
                <w:sz w:val="22"/>
                <w:szCs w:val="22"/>
              </w:rPr>
              <w:t>Serviços prestados à vista.</w:t>
            </w:r>
          </w:p>
        </w:tc>
      </w:tr>
      <w:tr w:rsidR="00B20F5A" w:rsidRPr="002C4E31" w14:paraId="02610767" w14:textId="77777777" w:rsidTr="00AA28C9">
        <w:trPr>
          <w:trHeight w:val="397"/>
        </w:trPr>
        <w:tc>
          <w:tcPr>
            <w:tcW w:w="8780" w:type="dxa"/>
            <w:vAlign w:val="center"/>
          </w:tcPr>
          <w:p w14:paraId="62C6DEDF" w14:textId="77777777" w:rsidR="00B20F5A" w:rsidRPr="002C4E31" w:rsidRDefault="006D1B72" w:rsidP="00AA28C9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d)</w:t>
            </w: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B20F5A"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B20F5A" w:rsidRPr="002C4E31">
              <w:rPr>
                <w:rFonts w:ascii="Arial" w:hAnsi="Arial" w:cs="Arial"/>
                <w:color w:val="FF0000"/>
                <w:sz w:val="22"/>
                <w:szCs w:val="22"/>
              </w:rPr>
              <w:t>Serviços prestados a prazo.</w:t>
            </w:r>
          </w:p>
        </w:tc>
      </w:tr>
      <w:tr w:rsidR="00B20F5A" w:rsidRPr="002C4E31" w14:paraId="5AC17C62" w14:textId="77777777" w:rsidTr="00AA28C9">
        <w:trPr>
          <w:trHeight w:val="397"/>
        </w:trPr>
        <w:tc>
          <w:tcPr>
            <w:tcW w:w="8780" w:type="dxa"/>
            <w:vAlign w:val="center"/>
          </w:tcPr>
          <w:p w14:paraId="5F65AD98" w14:textId="77777777" w:rsidR="00B20F5A" w:rsidRPr="002C4E31" w:rsidRDefault="006D1B72" w:rsidP="00AA28C9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e)</w:t>
            </w:r>
            <w:r w:rsidR="00B20F5A"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B20F5A"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de material a prazo.</w:t>
            </w:r>
          </w:p>
        </w:tc>
      </w:tr>
      <w:tr w:rsidR="00B20F5A" w:rsidRPr="002C4E31" w14:paraId="2904C08F" w14:textId="77777777" w:rsidTr="00AA28C9">
        <w:trPr>
          <w:trHeight w:val="397"/>
        </w:trPr>
        <w:tc>
          <w:tcPr>
            <w:tcW w:w="8780" w:type="dxa"/>
            <w:vAlign w:val="center"/>
          </w:tcPr>
          <w:p w14:paraId="4BCD961D" w14:textId="77777777" w:rsidR="00B20F5A" w:rsidRPr="002C4E31" w:rsidRDefault="006D1B72" w:rsidP="006D1B72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f)</w:t>
            </w:r>
            <w:r w:rsidR="00B20F5A"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B20F5A" w:rsidRPr="002C4E31">
              <w:rPr>
                <w:rFonts w:ascii="Arial" w:hAnsi="Arial" w:cs="Arial"/>
                <w:color w:val="FF0000"/>
                <w:sz w:val="22"/>
                <w:szCs w:val="22"/>
              </w:rPr>
              <w:t>Pagamentos de Contas a Pagar.</w:t>
            </w:r>
          </w:p>
        </w:tc>
      </w:tr>
      <w:tr w:rsidR="00B20F5A" w:rsidRPr="002C4E31" w14:paraId="03C340A3" w14:textId="77777777" w:rsidTr="00AA28C9">
        <w:trPr>
          <w:trHeight w:val="397"/>
        </w:trPr>
        <w:tc>
          <w:tcPr>
            <w:tcW w:w="8780" w:type="dxa"/>
            <w:vAlign w:val="center"/>
          </w:tcPr>
          <w:p w14:paraId="365C089D" w14:textId="77777777" w:rsidR="00B20F5A" w:rsidRPr="002C4E31" w:rsidRDefault="006D1B72" w:rsidP="00AA28C9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g)</w:t>
            </w:r>
            <w:r w:rsidR="00B20F5A"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B20F5A"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de pessoal pago em dinheiro.</w:t>
            </w:r>
          </w:p>
        </w:tc>
      </w:tr>
      <w:tr w:rsidR="00B20F5A" w:rsidRPr="002C4E31" w14:paraId="53D4A4C6" w14:textId="77777777" w:rsidTr="00AA28C9">
        <w:trPr>
          <w:trHeight w:val="397"/>
        </w:trPr>
        <w:tc>
          <w:tcPr>
            <w:tcW w:w="8780" w:type="dxa"/>
            <w:vAlign w:val="center"/>
          </w:tcPr>
          <w:p w14:paraId="74935945" w14:textId="77777777" w:rsidR="00B20F5A" w:rsidRPr="002C4E31" w:rsidRDefault="006D1B72" w:rsidP="00AA28C9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h)</w:t>
            </w:r>
            <w:r w:rsidR="00B20F5A"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B20F5A" w:rsidRPr="002C4E31">
              <w:rPr>
                <w:rFonts w:ascii="Arial" w:hAnsi="Arial" w:cs="Arial"/>
                <w:color w:val="FF0000"/>
                <w:sz w:val="22"/>
                <w:szCs w:val="22"/>
              </w:rPr>
              <w:t>Devolução parcial de capital aos proprietários.</w:t>
            </w:r>
          </w:p>
        </w:tc>
      </w:tr>
      <w:tr w:rsidR="00B20F5A" w:rsidRPr="002C4E31" w14:paraId="77FB42DA" w14:textId="77777777" w:rsidTr="00AA28C9">
        <w:trPr>
          <w:trHeight w:val="397"/>
        </w:trPr>
        <w:tc>
          <w:tcPr>
            <w:tcW w:w="8780" w:type="dxa"/>
            <w:vAlign w:val="center"/>
          </w:tcPr>
          <w:p w14:paraId="1FC231C0" w14:textId="77777777" w:rsidR="00B20F5A" w:rsidRPr="002C4E31" w:rsidRDefault="006D1B72" w:rsidP="00AA28C9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i)</w:t>
            </w:r>
            <w:r w:rsidR="00B20F5A"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B20F5A" w:rsidRPr="002C4E31">
              <w:rPr>
                <w:rFonts w:ascii="Arial" w:hAnsi="Arial" w:cs="Arial"/>
                <w:color w:val="FF0000"/>
                <w:sz w:val="22"/>
                <w:szCs w:val="22"/>
              </w:rPr>
              <w:t>Pagamento de despesa de aluguel.</w:t>
            </w:r>
          </w:p>
        </w:tc>
      </w:tr>
      <w:tr w:rsidR="00B20F5A" w:rsidRPr="002C4E31" w14:paraId="31DCE569" w14:textId="77777777" w:rsidTr="00AA28C9">
        <w:trPr>
          <w:trHeight w:val="397"/>
        </w:trPr>
        <w:tc>
          <w:tcPr>
            <w:tcW w:w="8780" w:type="dxa"/>
            <w:vAlign w:val="center"/>
          </w:tcPr>
          <w:p w14:paraId="7D40968F" w14:textId="77777777" w:rsidR="00B20F5A" w:rsidRPr="002C4E31" w:rsidRDefault="006D1B72" w:rsidP="00AA28C9">
            <w:pPr>
              <w:jc w:val="lef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j)</w:t>
            </w:r>
            <w:r w:rsidR="00B20F5A"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</w:t>
            </w:r>
            <w:r w:rsidR="00B20F5A" w:rsidRPr="002C4E31">
              <w:rPr>
                <w:rFonts w:ascii="Arial" w:hAnsi="Arial" w:cs="Arial"/>
                <w:color w:val="FF0000"/>
                <w:sz w:val="22"/>
                <w:szCs w:val="22"/>
              </w:rPr>
              <w:t>Empréstimos captados.</w:t>
            </w:r>
          </w:p>
        </w:tc>
      </w:tr>
    </w:tbl>
    <w:p w14:paraId="0259B18F" w14:textId="77777777" w:rsidR="00B20F5A" w:rsidRPr="002C4E31" w:rsidRDefault="00B20F5A" w:rsidP="00B20F5A">
      <w:pPr>
        <w:tabs>
          <w:tab w:val="clear" w:pos="6521"/>
        </w:tabs>
        <w:rPr>
          <w:rFonts w:ascii="Arial" w:hAnsi="Arial" w:cs="Arial"/>
          <w:b/>
          <w:sz w:val="22"/>
          <w:szCs w:val="18"/>
        </w:rPr>
        <w:sectPr w:rsidR="00B20F5A" w:rsidRPr="002C4E31" w:rsidSect="002C4E31">
          <w:headerReference w:type="default" r:id="rId12"/>
          <w:footerReference w:type="even" r:id="rId13"/>
          <w:footerReference w:type="default" r:id="rId14"/>
          <w:footerReference w:type="first" r:id="rId15"/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902" w:right="851" w:bottom="902" w:left="992" w:header="567" w:footer="284" w:gutter="0"/>
          <w:cols w:space="720"/>
          <w:titlePg/>
          <w:docGrid w:linePitch="272"/>
        </w:sectPr>
      </w:pPr>
    </w:p>
    <w:p w14:paraId="128DC0DE" w14:textId="77777777" w:rsidR="004021FF" w:rsidRDefault="004021FF" w:rsidP="004021FF">
      <w:pPr>
        <w:pStyle w:val="PargrafodaLista"/>
        <w:tabs>
          <w:tab w:val="clear" w:pos="6521"/>
          <w:tab w:val="left" w:pos="142"/>
          <w:tab w:val="left" w:pos="426"/>
        </w:tabs>
        <w:ind w:left="284"/>
        <w:rPr>
          <w:rFonts w:ascii="Arial" w:hAnsi="Arial" w:cs="Arial"/>
          <w:sz w:val="22"/>
          <w:szCs w:val="22"/>
        </w:rPr>
      </w:pPr>
    </w:p>
    <w:p w14:paraId="5C8639B6" w14:textId="77777777" w:rsidR="00000410" w:rsidRPr="002C4E31" w:rsidRDefault="00000410" w:rsidP="0000041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18"/>
        </w:rPr>
      </w:pPr>
    </w:p>
    <w:p w14:paraId="2460F28E" w14:textId="77777777" w:rsidR="00F013A0" w:rsidRPr="0038622E" w:rsidRDefault="00F013A0" w:rsidP="002C4E31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18"/>
        </w:rPr>
      </w:pPr>
      <w:r w:rsidRPr="002C4E31">
        <w:rPr>
          <w:rFonts w:ascii="Arial" w:hAnsi="Arial" w:cs="Arial"/>
          <w:sz w:val="22"/>
          <w:szCs w:val="22"/>
        </w:rPr>
        <w:t xml:space="preserve">Os razonetes a seguir contêm as transações de abril/ da Empresa de Consultoria Júnior. </w:t>
      </w:r>
      <w:r w:rsidRPr="0038622E">
        <w:rPr>
          <w:rFonts w:ascii="Arial" w:hAnsi="Arial" w:cs="Arial"/>
          <w:szCs w:val="24"/>
        </w:rPr>
        <w:t>(Fonte: Exercício preparado pela Profa. Edilene Santana Santos)</w:t>
      </w:r>
      <w:r w:rsidRPr="002C4E31">
        <w:rPr>
          <w:rFonts w:ascii="Arial" w:hAnsi="Arial" w:cs="Arial"/>
          <w:sz w:val="22"/>
          <w:szCs w:val="22"/>
        </w:rPr>
        <w:t>.</w:t>
      </w:r>
    </w:p>
    <w:p w14:paraId="4673B3E2" w14:textId="77777777" w:rsidR="0038622E" w:rsidRPr="002C4E31" w:rsidRDefault="0038622E" w:rsidP="0038622E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18"/>
        </w:rPr>
      </w:pPr>
    </w:p>
    <w:p w14:paraId="200BF61D" w14:textId="77777777" w:rsidR="0038622E" w:rsidRDefault="0038622E" w:rsidP="00F013A0">
      <w:pPr>
        <w:tabs>
          <w:tab w:val="clear" w:pos="6521"/>
        </w:tabs>
        <w:ind w:left="284"/>
        <w:jc w:val="left"/>
        <w:rPr>
          <w:rFonts w:ascii="Arial" w:hAnsi="Arial" w:cs="Arial"/>
          <w:sz w:val="22"/>
          <w:szCs w:val="22"/>
          <w:lang w:val="en-US"/>
        </w:rPr>
      </w:pPr>
    </w:p>
    <w:bookmarkStart w:id="1" w:name="_MON_1548433436"/>
    <w:bookmarkEnd w:id="1"/>
    <w:p w14:paraId="3645F998" w14:textId="17D9F801" w:rsidR="00F013A0" w:rsidRPr="002C4E31" w:rsidRDefault="00F013A0" w:rsidP="00F013A0">
      <w:pPr>
        <w:tabs>
          <w:tab w:val="clear" w:pos="6521"/>
        </w:tabs>
        <w:ind w:left="284"/>
        <w:jc w:val="left"/>
        <w:rPr>
          <w:rFonts w:ascii="Arial" w:hAnsi="Arial" w:cs="Arial"/>
          <w:sz w:val="22"/>
          <w:szCs w:val="22"/>
          <w:lang w:val="en-US"/>
        </w:rPr>
      </w:pPr>
      <w:r w:rsidRPr="002C4E31">
        <w:rPr>
          <w:rFonts w:ascii="Arial" w:hAnsi="Arial" w:cs="Arial"/>
          <w:sz w:val="22"/>
          <w:szCs w:val="22"/>
          <w:lang w:val="en-US"/>
        </w:rPr>
        <w:object w:dxaOrig="9285" w:dyaOrig="4950" w14:anchorId="286DAC00">
          <v:shape id="_x0000_i1027" type="#_x0000_t75" style="width:452.2pt;height:242.3pt" o:ole="">
            <v:imagedata r:id="rId16" o:title=""/>
          </v:shape>
          <o:OLEObject Type="Embed" ProgID="Excel.Sheet.12" ShapeID="_x0000_i1027" DrawAspect="Content" ObjectID="_1788599970" r:id="rId17"/>
        </w:object>
      </w:r>
    </w:p>
    <w:p w14:paraId="30EB5F80" w14:textId="77777777" w:rsidR="00E630E9" w:rsidRDefault="00E630E9" w:rsidP="00E630E9">
      <w:pPr>
        <w:rPr>
          <w:rFonts w:ascii="Arial" w:hAnsi="Arial" w:cs="Arial"/>
          <w:sz w:val="22"/>
          <w:szCs w:val="22"/>
        </w:rPr>
      </w:pPr>
    </w:p>
    <w:p w14:paraId="00D7BD74" w14:textId="77777777" w:rsidR="0038622E" w:rsidRDefault="0038622E" w:rsidP="00F013A0">
      <w:pPr>
        <w:spacing w:before="120"/>
        <w:rPr>
          <w:rFonts w:ascii="Arial" w:hAnsi="Arial" w:cs="Arial"/>
          <w:sz w:val="22"/>
          <w:szCs w:val="22"/>
        </w:rPr>
      </w:pPr>
    </w:p>
    <w:p w14:paraId="4B1F8C7A" w14:textId="05ED6F69" w:rsidR="00F013A0" w:rsidRPr="002C4E31" w:rsidRDefault="00F013A0" w:rsidP="00F013A0">
      <w:pPr>
        <w:spacing w:before="120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Descreva cada uma das transações, mostrando a conta debitada, creditada e o evento que pode ter ocorrido para gerar o lançamento:</w:t>
      </w:r>
    </w:p>
    <w:p w14:paraId="145D0C79" w14:textId="77777777" w:rsidR="00F013A0" w:rsidRDefault="00F013A0" w:rsidP="00F013A0">
      <w:pPr>
        <w:spacing w:before="120"/>
        <w:rPr>
          <w:rFonts w:ascii="Arial" w:hAnsi="Arial" w:cs="Arial"/>
          <w:sz w:val="22"/>
          <w:szCs w:val="22"/>
        </w:rPr>
      </w:pPr>
    </w:p>
    <w:p w14:paraId="60923442" w14:textId="77777777" w:rsidR="0038622E" w:rsidRDefault="0038622E" w:rsidP="00F013A0">
      <w:pPr>
        <w:spacing w:before="120"/>
        <w:rPr>
          <w:rFonts w:ascii="Arial" w:hAnsi="Arial" w:cs="Arial"/>
          <w:sz w:val="22"/>
          <w:szCs w:val="22"/>
        </w:rPr>
      </w:pPr>
    </w:p>
    <w:p w14:paraId="6388CB21" w14:textId="77777777" w:rsidR="0038622E" w:rsidRDefault="0038622E" w:rsidP="00F013A0">
      <w:pPr>
        <w:spacing w:before="120"/>
        <w:rPr>
          <w:rFonts w:ascii="Arial" w:hAnsi="Arial" w:cs="Arial"/>
          <w:sz w:val="22"/>
          <w:szCs w:val="22"/>
        </w:rPr>
      </w:pPr>
    </w:p>
    <w:p w14:paraId="2EF1AE58" w14:textId="77777777" w:rsidR="0038622E" w:rsidRDefault="0038622E" w:rsidP="00F013A0">
      <w:pPr>
        <w:spacing w:before="120"/>
        <w:rPr>
          <w:rFonts w:ascii="Arial" w:hAnsi="Arial" w:cs="Arial"/>
          <w:sz w:val="22"/>
          <w:szCs w:val="22"/>
        </w:rPr>
      </w:pPr>
    </w:p>
    <w:p w14:paraId="68B3A1F6" w14:textId="77777777" w:rsidR="0038622E" w:rsidRDefault="0038622E" w:rsidP="00F013A0">
      <w:pPr>
        <w:spacing w:before="120"/>
        <w:rPr>
          <w:rFonts w:ascii="Arial" w:hAnsi="Arial" w:cs="Arial"/>
          <w:sz w:val="22"/>
          <w:szCs w:val="22"/>
        </w:rPr>
      </w:pPr>
    </w:p>
    <w:p w14:paraId="50DE13C9" w14:textId="77777777" w:rsidR="0038622E" w:rsidRDefault="0038622E" w:rsidP="00F013A0">
      <w:pPr>
        <w:spacing w:before="120"/>
        <w:rPr>
          <w:rFonts w:ascii="Arial" w:hAnsi="Arial" w:cs="Arial"/>
          <w:sz w:val="22"/>
          <w:szCs w:val="22"/>
        </w:rPr>
      </w:pPr>
    </w:p>
    <w:p w14:paraId="7A8206A4" w14:textId="77777777" w:rsidR="0038622E" w:rsidRDefault="0038622E" w:rsidP="00F013A0">
      <w:pPr>
        <w:spacing w:before="120"/>
        <w:rPr>
          <w:rFonts w:ascii="Arial" w:hAnsi="Arial" w:cs="Arial"/>
          <w:sz w:val="22"/>
          <w:szCs w:val="22"/>
        </w:rPr>
      </w:pPr>
    </w:p>
    <w:p w14:paraId="346CE44D" w14:textId="77777777" w:rsidR="0038622E" w:rsidRDefault="0038622E" w:rsidP="00F013A0">
      <w:pPr>
        <w:spacing w:before="120"/>
        <w:rPr>
          <w:rFonts w:ascii="Arial" w:hAnsi="Arial" w:cs="Arial"/>
          <w:sz w:val="22"/>
          <w:szCs w:val="22"/>
        </w:rPr>
      </w:pP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3573"/>
        <w:gridCol w:w="3960"/>
        <w:gridCol w:w="1620"/>
      </w:tblGrid>
      <w:tr w:rsidR="00F013A0" w:rsidRPr="002C4E31" w14:paraId="2F434818" w14:textId="77777777" w:rsidTr="004021FF">
        <w:tc>
          <w:tcPr>
            <w:tcW w:w="567" w:type="dxa"/>
          </w:tcPr>
          <w:p w14:paraId="50B443DD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73" w:type="dxa"/>
            <w:tcBorders>
              <w:bottom w:val="doubleWave" w:sz="6" w:space="0" w:color="auto"/>
            </w:tcBorders>
          </w:tcPr>
          <w:p w14:paraId="2E9C612F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Conta Debitada</w:t>
            </w:r>
          </w:p>
        </w:tc>
        <w:tc>
          <w:tcPr>
            <w:tcW w:w="3960" w:type="dxa"/>
            <w:tcBorders>
              <w:bottom w:val="doubleWave" w:sz="6" w:space="0" w:color="auto"/>
            </w:tcBorders>
          </w:tcPr>
          <w:p w14:paraId="40491121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Conta Creditada</w:t>
            </w:r>
          </w:p>
        </w:tc>
        <w:tc>
          <w:tcPr>
            <w:tcW w:w="1620" w:type="dxa"/>
            <w:tcBorders>
              <w:bottom w:val="doubleWave" w:sz="6" w:space="0" w:color="auto"/>
            </w:tcBorders>
          </w:tcPr>
          <w:p w14:paraId="4E22FCA6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Evento</w:t>
            </w:r>
          </w:p>
        </w:tc>
      </w:tr>
      <w:tr w:rsidR="00F013A0" w:rsidRPr="002C4E31" w14:paraId="72AFDCD3" w14:textId="77777777" w:rsidTr="00F013A0">
        <w:trPr>
          <w:trHeight w:val="340"/>
        </w:trPr>
        <w:tc>
          <w:tcPr>
            <w:tcW w:w="567" w:type="dxa"/>
            <w:tcBorders>
              <w:right w:val="doubleWave" w:sz="6" w:space="0" w:color="auto"/>
            </w:tcBorders>
          </w:tcPr>
          <w:p w14:paraId="433187C0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(1)</w:t>
            </w:r>
          </w:p>
        </w:tc>
        <w:tc>
          <w:tcPr>
            <w:tcW w:w="3573" w:type="dxa"/>
            <w:tcBorders>
              <w:top w:val="doubleWave" w:sz="6" w:space="0" w:color="auto"/>
              <w:left w:val="doubleWave" w:sz="6" w:space="0" w:color="auto"/>
            </w:tcBorders>
          </w:tcPr>
          <w:p w14:paraId="5E31B215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Caixa</w:t>
            </w:r>
          </w:p>
        </w:tc>
        <w:tc>
          <w:tcPr>
            <w:tcW w:w="3960" w:type="dxa"/>
            <w:tcBorders>
              <w:top w:val="doubleWave" w:sz="6" w:space="0" w:color="auto"/>
            </w:tcBorders>
          </w:tcPr>
          <w:p w14:paraId="3389A799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Receita de Serviços</w:t>
            </w:r>
          </w:p>
        </w:tc>
        <w:tc>
          <w:tcPr>
            <w:tcW w:w="1620" w:type="dxa"/>
            <w:tcBorders>
              <w:top w:val="doubleWave" w:sz="6" w:space="0" w:color="auto"/>
              <w:right w:val="doubleWave" w:sz="6" w:space="0" w:color="auto"/>
            </w:tcBorders>
          </w:tcPr>
          <w:p w14:paraId="42EF5580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K</w:t>
            </w:r>
          </w:p>
        </w:tc>
      </w:tr>
      <w:tr w:rsidR="00F013A0" w:rsidRPr="002C4E31" w14:paraId="324B8960" w14:textId="77777777" w:rsidTr="00F013A0">
        <w:trPr>
          <w:trHeight w:val="340"/>
        </w:trPr>
        <w:tc>
          <w:tcPr>
            <w:tcW w:w="567" w:type="dxa"/>
            <w:tcBorders>
              <w:right w:val="doubleWave" w:sz="6" w:space="0" w:color="auto"/>
            </w:tcBorders>
          </w:tcPr>
          <w:p w14:paraId="5FB775E0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(2)</w:t>
            </w:r>
          </w:p>
        </w:tc>
        <w:tc>
          <w:tcPr>
            <w:tcW w:w="3573" w:type="dxa"/>
            <w:tcBorders>
              <w:left w:val="doubleWave" w:sz="6" w:space="0" w:color="auto"/>
            </w:tcBorders>
          </w:tcPr>
          <w:p w14:paraId="1C31E985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Caixa</w:t>
            </w:r>
          </w:p>
        </w:tc>
        <w:tc>
          <w:tcPr>
            <w:tcW w:w="3960" w:type="dxa"/>
          </w:tcPr>
          <w:p w14:paraId="41D8504F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Receita Antecipada</w:t>
            </w:r>
          </w:p>
        </w:tc>
        <w:tc>
          <w:tcPr>
            <w:tcW w:w="1620" w:type="dxa"/>
            <w:tcBorders>
              <w:right w:val="doubleWave" w:sz="6" w:space="0" w:color="auto"/>
            </w:tcBorders>
          </w:tcPr>
          <w:p w14:paraId="228DBAFF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J</w:t>
            </w:r>
          </w:p>
        </w:tc>
      </w:tr>
      <w:tr w:rsidR="00F013A0" w:rsidRPr="002C4E31" w14:paraId="23D04A2A" w14:textId="77777777" w:rsidTr="00F013A0">
        <w:trPr>
          <w:trHeight w:val="340"/>
        </w:trPr>
        <w:tc>
          <w:tcPr>
            <w:tcW w:w="567" w:type="dxa"/>
            <w:tcBorders>
              <w:right w:val="doubleWave" w:sz="6" w:space="0" w:color="auto"/>
            </w:tcBorders>
          </w:tcPr>
          <w:p w14:paraId="16E1FF52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(3)</w:t>
            </w:r>
          </w:p>
        </w:tc>
        <w:tc>
          <w:tcPr>
            <w:tcW w:w="3573" w:type="dxa"/>
            <w:tcBorders>
              <w:left w:val="doubleWave" w:sz="6" w:space="0" w:color="auto"/>
            </w:tcBorders>
          </w:tcPr>
          <w:p w14:paraId="770C9F4A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Caixa</w:t>
            </w:r>
          </w:p>
        </w:tc>
        <w:tc>
          <w:tcPr>
            <w:tcW w:w="3960" w:type="dxa"/>
          </w:tcPr>
          <w:p w14:paraId="3A47C40F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Contas a Receber</w:t>
            </w:r>
          </w:p>
        </w:tc>
        <w:tc>
          <w:tcPr>
            <w:tcW w:w="1620" w:type="dxa"/>
            <w:tcBorders>
              <w:right w:val="doubleWave" w:sz="6" w:space="0" w:color="auto"/>
            </w:tcBorders>
          </w:tcPr>
          <w:p w14:paraId="6E3935C2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L</w:t>
            </w:r>
          </w:p>
        </w:tc>
      </w:tr>
      <w:tr w:rsidR="00F013A0" w:rsidRPr="002C4E31" w14:paraId="263603F9" w14:textId="77777777" w:rsidTr="00F013A0">
        <w:trPr>
          <w:trHeight w:val="340"/>
        </w:trPr>
        <w:tc>
          <w:tcPr>
            <w:tcW w:w="567" w:type="dxa"/>
            <w:tcBorders>
              <w:right w:val="doubleWave" w:sz="6" w:space="0" w:color="auto"/>
            </w:tcBorders>
          </w:tcPr>
          <w:p w14:paraId="08B9FC50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(4)</w:t>
            </w:r>
          </w:p>
        </w:tc>
        <w:tc>
          <w:tcPr>
            <w:tcW w:w="3573" w:type="dxa"/>
            <w:tcBorders>
              <w:left w:val="doubleWave" w:sz="6" w:space="0" w:color="auto"/>
            </w:tcBorders>
          </w:tcPr>
          <w:p w14:paraId="62112E60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Contas a Receber</w:t>
            </w:r>
          </w:p>
        </w:tc>
        <w:tc>
          <w:tcPr>
            <w:tcW w:w="3960" w:type="dxa"/>
          </w:tcPr>
          <w:p w14:paraId="482D043F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Receita de Serviços</w:t>
            </w:r>
          </w:p>
        </w:tc>
        <w:tc>
          <w:tcPr>
            <w:tcW w:w="1620" w:type="dxa"/>
            <w:tcBorders>
              <w:right w:val="doubleWave" w:sz="6" w:space="0" w:color="auto"/>
            </w:tcBorders>
          </w:tcPr>
          <w:p w14:paraId="0208C9E5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</w:t>
            </w:r>
          </w:p>
        </w:tc>
      </w:tr>
      <w:tr w:rsidR="00F013A0" w:rsidRPr="002C4E31" w14:paraId="619809C8" w14:textId="77777777" w:rsidTr="00F013A0">
        <w:trPr>
          <w:trHeight w:val="340"/>
        </w:trPr>
        <w:tc>
          <w:tcPr>
            <w:tcW w:w="567" w:type="dxa"/>
            <w:tcBorders>
              <w:right w:val="doubleWave" w:sz="6" w:space="0" w:color="auto"/>
            </w:tcBorders>
          </w:tcPr>
          <w:p w14:paraId="014340A1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(5)</w:t>
            </w:r>
          </w:p>
        </w:tc>
        <w:tc>
          <w:tcPr>
            <w:tcW w:w="3573" w:type="dxa"/>
            <w:tcBorders>
              <w:left w:val="doubleWave" w:sz="6" w:space="0" w:color="auto"/>
            </w:tcBorders>
          </w:tcPr>
          <w:p w14:paraId="0C130A74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Receita Antecipada</w:t>
            </w:r>
          </w:p>
        </w:tc>
        <w:tc>
          <w:tcPr>
            <w:tcW w:w="3960" w:type="dxa"/>
          </w:tcPr>
          <w:p w14:paraId="5184ACD4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Receita de Serviços</w:t>
            </w:r>
          </w:p>
        </w:tc>
        <w:tc>
          <w:tcPr>
            <w:tcW w:w="1620" w:type="dxa"/>
            <w:tcBorders>
              <w:right w:val="doubleWave" w:sz="6" w:space="0" w:color="auto"/>
            </w:tcBorders>
          </w:tcPr>
          <w:p w14:paraId="69E71831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</w:t>
            </w:r>
          </w:p>
        </w:tc>
      </w:tr>
      <w:tr w:rsidR="00F013A0" w:rsidRPr="002C4E31" w14:paraId="0B6CB092" w14:textId="77777777" w:rsidTr="00F013A0">
        <w:trPr>
          <w:trHeight w:val="340"/>
        </w:trPr>
        <w:tc>
          <w:tcPr>
            <w:tcW w:w="567" w:type="dxa"/>
            <w:tcBorders>
              <w:right w:val="doubleWave" w:sz="6" w:space="0" w:color="auto"/>
            </w:tcBorders>
          </w:tcPr>
          <w:p w14:paraId="20BC32C5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(6)</w:t>
            </w:r>
          </w:p>
        </w:tc>
        <w:tc>
          <w:tcPr>
            <w:tcW w:w="3573" w:type="dxa"/>
            <w:tcBorders>
              <w:left w:val="doubleWave" w:sz="6" w:space="0" w:color="auto"/>
            </w:tcBorders>
          </w:tcPr>
          <w:p w14:paraId="6EF485BB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 de Salários</w:t>
            </w:r>
          </w:p>
        </w:tc>
        <w:tc>
          <w:tcPr>
            <w:tcW w:w="3960" w:type="dxa"/>
          </w:tcPr>
          <w:p w14:paraId="35BB52CB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Caixa</w:t>
            </w:r>
          </w:p>
        </w:tc>
        <w:tc>
          <w:tcPr>
            <w:tcW w:w="1620" w:type="dxa"/>
            <w:tcBorders>
              <w:right w:val="doubleWave" w:sz="6" w:space="0" w:color="auto"/>
            </w:tcBorders>
          </w:tcPr>
          <w:p w14:paraId="6E63F2F6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H</w:t>
            </w:r>
          </w:p>
        </w:tc>
      </w:tr>
      <w:tr w:rsidR="00F013A0" w:rsidRPr="002C4E31" w14:paraId="3839B2E4" w14:textId="77777777" w:rsidTr="00F013A0">
        <w:trPr>
          <w:trHeight w:val="340"/>
        </w:trPr>
        <w:tc>
          <w:tcPr>
            <w:tcW w:w="567" w:type="dxa"/>
            <w:tcBorders>
              <w:right w:val="doubleWave" w:sz="6" w:space="0" w:color="auto"/>
            </w:tcBorders>
          </w:tcPr>
          <w:p w14:paraId="63BE8569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(7)</w:t>
            </w:r>
          </w:p>
        </w:tc>
        <w:tc>
          <w:tcPr>
            <w:tcW w:w="3573" w:type="dxa"/>
            <w:tcBorders>
              <w:left w:val="doubleWave" w:sz="6" w:space="0" w:color="auto"/>
            </w:tcBorders>
          </w:tcPr>
          <w:p w14:paraId="1F110C13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Antecipadas</w:t>
            </w:r>
          </w:p>
        </w:tc>
        <w:tc>
          <w:tcPr>
            <w:tcW w:w="3960" w:type="dxa"/>
          </w:tcPr>
          <w:p w14:paraId="6C090333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Caixa</w:t>
            </w:r>
          </w:p>
        </w:tc>
        <w:tc>
          <w:tcPr>
            <w:tcW w:w="1620" w:type="dxa"/>
            <w:tcBorders>
              <w:right w:val="doubleWave" w:sz="6" w:space="0" w:color="auto"/>
            </w:tcBorders>
          </w:tcPr>
          <w:p w14:paraId="30CCB49D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F</w:t>
            </w:r>
          </w:p>
        </w:tc>
      </w:tr>
      <w:tr w:rsidR="00F013A0" w:rsidRPr="002C4E31" w14:paraId="27CD15D7" w14:textId="77777777" w:rsidTr="00F013A0">
        <w:trPr>
          <w:trHeight w:val="340"/>
        </w:trPr>
        <w:tc>
          <w:tcPr>
            <w:tcW w:w="567" w:type="dxa"/>
            <w:tcBorders>
              <w:right w:val="doubleWave" w:sz="6" w:space="0" w:color="auto"/>
            </w:tcBorders>
          </w:tcPr>
          <w:p w14:paraId="1890B616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(8)</w:t>
            </w:r>
          </w:p>
        </w:tc>
        <w:tc>
          <w:tcPr>
            <w:tcW w:w="3573" w:type="dxa"/>
            <w:tcBorders>
              <w:left w:val="doubleWave" w:sz="6" w:space="0" w:color="auto"/>
            </w:tcBorders>
          </w:tcPr>
          <w:p w14:paraId="02A63AFE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Salários a Pagar</w:t>
            </w:r>
          </w:p>
        </w:tc>
        <w:tc>
          <w:tcPr>
            <w:tcW w:w="3960" w:type="dxa"/>
          </w:tcPr>
          <w:p w14:paraId="3E31E350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Caixa</w:t>
            </w:r>
          </w:p>
        </w:tc>
        <w:tc>
          <w:tcPr>
            <w:tcW w:w="1620" w:type="dxa"/>
            <w:tcBorders>
              <w:right w:val="doubleWave" w:sz="6" w:space="0" w:color="auto"/>
            </w:tcBorders>
          </w:tcPr>
          <w:p w14:paraId="1AEA4105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G</w:t>
            </w:r>
          </w:p>
        </w:tc>
      </w:tr>
      <w:tr w:rsidR="00F013A0" w:rsidRPr="002C4E31" w14:paraId="5D29CDAE" w14:textId="77777777" w:rsidTr="00F013A0">
        <w:trPr>
          <w:trHeight w:val="340"/>
        </w:trPr>
        <w:tc>
          <w:tcPr>
            <w:tcW w:w="567" w:type="dxa"/>
            <w:tcBorders>
              <w:right w:val="doubleWave" w:sz="6" w:space="0" w:color="auto"/>
            </w:tcBorders>
          </w:tcPr>
          <w:p w14:paraId="01CB955A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(9)</w:t>
            </w:r>
          </w:p>
        </w:tc>
        <w:tc>
          <w:tcPr>
            <w:tcW w:w="3573" w:type="dxa"/>
            <w:tcBorders>
              <w:left w:val="doubleWave" w:sz="6" w:space="0" w:color="auto"/>
            </w:tcBorders>
          </w:tcPr>
          <w:p w14:paraId="7A2D52AB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de Salários</w:t>
            </w:r>
          </w:p>
        </w:tc>
        <w:tc>
          <w:tcPr>
            <w:tcW w:w="3960" w:type="dxa"/>
          </w:tcPr>
          <w:p w14:paraId="37C95413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Salários a Pagar</w:t>
            </w:r>
          </w:p>
        </w:tc>
        <w:tc>
          <w:tcPr>
            <w:tcW w:w="1620" w:type="dxa"/>
            <w:tcBorders>
              <w:right w:val="doubleWave" w:sz="6" w:space="0" w:color="auto"/>
            </w:tcBorders>
          </w:tcPr>
          <w:p w14:paraId="41AB2150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A</w:t>
            </w:r>
          </w:p>
        </w:tc>
      </w:tr>
      <w:tr w:rsidR="00F013A0" w:rsidRPr="002C4E31" w14:paraId="098D14A1" w14:textId="77777777" w:rsidTr="00F013A0">
        <w:trPr>
          <w:trHeight w:val="340"/>
        </w:trPr>
        <w:tc>
          <w:tcPr>
            <w:tcW w:w="567" w:type="dxa"/>
            <w:tcBorders>
              <w:right w:val="doubleWave" w:sz="6" w:space="0" w:color="auto"/>
            </w:tcBorders>
          </w:tcPr>
          <w:p w14:paraId="27C48153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(10)</w:t>
            </w:r>
          </w:p>
        </w:tc>
        <w:tc>
          <w:tcPr>
            <w:tcW w:w="3573" w:type="dxa"/>
            <w:tcBorders>
              <w:left w:val="doubleWave" w:sz="6" w:space="0" w:color="auto"/>
              <w:bottom w:val="doubleWave" w:sz="6" w:space="0" w:color="auto"/>
            </w:tcBorders>
          </w:tcPr>
          <w:p w14:paraId="38A22352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de Salários</w:t>
            </w:r>
          </w:p>
        </w:tc>
        <w:tc>
          <w:tcPr>
            <w:tcW w:w="3960" w:type="dxa"/>
            <w:tcBorders>
              <w:bottom w:val="doubleWave" w:sz="6" w:space="0" w:color="auto"/>
            </w:tcBorders>
          </w:tcPr>
          <w:p w14:paraId="3F31D648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Antecipadas</w:t>
            </w:r>
          </w:p>
        </w:tc>
        <w:tc>
          <w:tcPr>
            <w:tcW w:w="1620" w:type="dxa"/>
            <w:tcBorders>
              <w:bottom w:val="doubleWave" w:sz="6" w:space="0" w:color="auto"/>
              <w:right w:val="doubleWave" w:sz="6" w:space="0" w:color="auto"/>
            </w:tcBorders>
          </w:tcPr>
          <w:p w14:paraId="75F66BA8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B</w:t>
            </w:r>
          </w:p>
        </w:tc>
      </w:tr>
    </w:tbl>
    <w:p w14:paraId="045D1D10" w14:textId="77777777" w:rsidR="00F013A0" w:rsidRPr="002C4E31" w:rsidRDefault="00F013A0" w:rsidP="00F013A0">
      <w:pPr>
        <w:rPr>
          <w:rFonts w:ascii="Arial" w:hAnsi="Arial" w:cs="Arial"/>
          <w:sz w:val="18"/>
          <w:szCs w:val="18"/>
        </w:rPr>
      </w:pPr>
      <w:r w:rsidRPr="002C4E31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26C4D9A" wp14:editId="5FE9B900">
                <wp:simplePos x="0" y="0"/>
                <wp:positionH relativeFrom="column">
                  <wp:posOffset>5143500</wp:posOffset>
                </wp:positionH>
                <wp:positionV relativeFrom="paragraph">
                  <wp:posOffset>62865</wp:posOffset>
                </wp:positionV>
                <wp:extent cx="914400" cy="193675"/>
                <wp:effectExtent l="9525" t="5715" r="9525" b="10160"/>
                <wp:wrapNone/>
                <wp:docPr id="1" name="Texto explicativo em seta para baix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93675"/>
                        </a:xfrm>
                        <a:prstGeom prst="downArrowCallout">
                          <a:avLst>
                            <a:gd name="adj1" fmla="val 118033"/>
                            <a:gd name="adj2" fmla="val 118033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E87C1C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Texto explicativo em seta para baixo 1" o:spid="_x0000_s1026" type="#_x0000_t80" style="position:absolute;margin-left:405pt;margin-top:4.95pt;width:1in;height:15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"/>
            </w:pict>
          </mc:Fallback>
        </mc:AlternateContent>
      </w:r>
    </w:p>
    <w:p w14:paraId="0330A79D" w14:textId="77777777" w:rsidR="00F013A0" w:rsidRPr="002C4E31" w:rsidRDefault="00F013A0" w:rsidP="00F013A0">
      <w:pPr>
        <w:rPr>
          <w:rFonts w:ascii="Arial" w:hAnsi="Arial" w:cs="Arial"/>
          <w:sz w:val="18"/>
          <w:szCs w:val="18"/>
        </w:rPr>
      </w:pPr>
    </w:p>
    <w:p w14:paraId="0A128C86" w14:textId="77777777" w:rsidR="00F013A0" w:rsidRPr="002C4E31" w:rsidRDefault="00F013A0" w:rsidP="00F013A0">
      <w:pPr>
        <w:rPr>
          <w:rFonts w:ascii="Arial" w:hAnsi="Arial" w:cs="Arial"/>
          <w:sz w:val="18"/>
          <w:szCs w:val="18"/>
        </w:rPr>
      </w:pPr>
      <w:r w:rsidRPr="002C4E31">
        <w:rPr>
          <w:rFonts w:ascii="Arial" w:hAnsi="Arial" w:cs="Arial"/>
          <w:sz w:val="22"/>
          <w:szCs w:val="22"/>
        </w:rPr>
        <w:t>Relação dos possíveis eventos:</w:t>
      </w:r>
    </w:p>
    <w:tbl>
      <w:tblPr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7"/>
        <w:gridCol w:w="9708"/>
      </w:tblGrid>
      <w:tr w:rsidR="00F013A0" w:rsidRPr="00E630E9" w14:paraId="6272CAE4" w14:textId="77777777" w:rsidTr="004021FF">
        <w:tc>
          <w:tcPr>
            <w:tcW w:w="427" w:type="dxa"/>
            <w:vAlign w:val="center"/>
          </w:tcPr>
          <w:p w14:paraId="04A5A67B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9708" w:type="dxa"/>
            <w:vAlign w:val="center"/>
          </w:tcPr>
          <w:p w14:paraId="61F08031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Ajuste</w:t>
            </w:r>
            <w:r w:rsidRPr="00E630E9">
              <w:rPr>
                <w:rFonts w:ascii="Arial" w:hAnsi="Arial" w:cs="Arial"/>
              </w:rPr>
              <w:t xml:space="preserve"> da despesa de salários pelo trabalho realizado </w:t>
            </w:r>
            <w:r w:rsidRPr="00E630E9">
              <w:rPr>
                <w:rFonts w:ascii="Arial" w:hAnsi="Arial" w:cs="Arial"/>
                <w:b/>
              </w:rPr>
              <w:t>durante o mês,</w:t>
            </w:r>
            <w:r w:rsidRPr="00E630E9">
              <w:rPr>
                <w:rFonts w:ascii="Arial" w:hAnsi="Arial" w:cs="Arial"/>
              </w:rPr>
              <w:t xml:space="preserve"> mas ainda </w:t>
            </w:r>
            <w:r w:rsidRPr="00E630E9">
              <w:rPr>
                <w:rFonts w:ascii="Arial" w:hAnsi="Arial" w:cs="Arial"/>
                <w:b/>
              </w:rPr>
              <w:t>não pagos</w:t>
            </w:r>
            <w:r w:rsidRPr="00E630E9">
              <w:rPr>
                <w:rFonts w:ascii="Arial" w:hAnsi="Arial" w:cs="Arial"/>
              </w:rPr>
              <w:t xml:space="preserve"> (que vão ser pagos posteriormente em meses seguintes)</w:t>
            </w:r>
          </w:p>
        </w:tc>
      </w:tr>
      <w:tr w:rsidR="00F013A0" w:rsidRPr="00E630E9" w14:paraId="4ED46823" w14:textId="77777777" w:rsidTr="004021FF">
        <w:tc>
          <w:tcPr>
            <w:tcW w:w="427" w:type="dxa"/>
            <w:vAlign w:val="center"/>
          </w:tcPr>
          <w:p w14:paraId="68DE66AA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9708" w:type="dxa"/>
            <w:vAlign w:val="center"/>
          </w:tcPr>
          <w:p w14:paraId="37157FCB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Ajuste</w:t>
            </w:r>
            <w:r w:rsidRPr="00E630E9">
              <w:rPr>
                <w:rFonts w:ascii="Arial" w:hAnsi="Arial" w:cs="Arial"/>
              </w:rPr>
              <w:t xml:space="preserve"> da despesa de salários pelo trabalho realizado </w:t>
            </w:r>
            <w:r w:rsidRPr="00E630E9">
              <w:rPr>
                <w:rFonts w:ascii="Arial" w:hAnsi="Arial" w:cs="Arial"/>
                <w:b/>
              </w:rPr>
              <w:t>durante o mês</w:t>
            </w:r>
            <w:r w:rsidRPr="00E630E9">
              <w:rPr>
                <w:rFonts w:ascii="Arial" w:hAnsi="Arial" w:cs="Arial"/>
              </w:rPr>
              <w:t xml:space="preserve"> e já pagos </w:t>
            </w:r>
            <w:r w:rsidRPr="00E630E9">
              <w:rPr>
                <w:rFonts w:ascii="Arial" w:hAnsi="Arial" w:cs="Arial"/>
                <w:b/>
              </w:rPr>
              <w:t>anteriormente</w:t>
            </w:r>
            <w:r w:rsidRPr="00E630E9">
              <w:rPr>
                <w:rFonts w:ascii="Arial" w:hAnsi="Arial" w:cs="Arial"/>
              </w:rPr>
              <w:t>.</w:t>
            </w:r>
          </w:p>
        </w:tc>
      </w:tr>
      <w:tr w:rsidR="00F013A0" w:rsidRPr="00E630E9" w14:paraId="79E0954F" w14:textId="77777777" w:rsidTr="004021FF">
        <w:tc>
          <w:tcPr>
            <w:tcW w:w="427" w:type="dxa"/>
            <w:vAlign w:val="center"/>
          </w:tcPr>
          <w:p w14:paraId="45ABD4F1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9708" w:type="dxa"/>
            <w:vAlign w:val="center"/>
          </w:tcPr>
          <w:p w14:paraId="6C14ED4D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Ajuste</w:t>
            </w:r>
            <w:r w:rsidRPr="00E630E9">
              <w:rPr>
                <w:rFonts w:ascii="Arial" w:hAnsi="Arial" w:cs="Arial"/>
              </w:rPr>
              <w:t xml:space="preserve"> da receita de serviços prestados </w:t>
            </w:r>
            <w:r w:rsidRPr="00E630E9">
              <w:rPr>
                <w:rFonts w:ascii="Arial" w:hAnsi="Arial" w:cs="Arial"/>
                <w:b/>
              </w:rPr>
              <w:t>durante o mês</w:t>
            </w:r>
            <w:r w:rsidRPr="00E630E9">
              <w:rPr>
                <w:rFonts w:ascii="Arial" w:hAnsi="Arial" w:cs="Arial"/>
              </w:rPr>
              <w:t xml:space="preserve"> e já recebidos </w:t>
            </w:r>
            <w:r w:rsidRPr="00E630E9">
              <w:rPr>
                <w:rFonts w:ascii="Arial" w:hAnsi="Arial" w:cs="Arial"/>
                <w:b/>
              </w:rPr>
              <w:t>anteriormente</w:t>
            </w:r>
            <w:r w:rsidRPr="00E630E9">
              <w:rPr>
                <w:rFonts w:ascii="Arial" w:hAnsi="Arial" w:cs="Arial"/>
              </w:rPr>
              <w:t>.</w:t>
            </w:r>
          </w:p>
        </w:tc>
      </w:tr>
      <w:tr w:rsidR="00F013A0" w:rsidRPr="00E630E9" w14:paraId="4B8C519E" w14:textId="77777777" w:rsidTr="004021FF">
        <w:tc>
          <w:tcPr>
            <w:tcW w:w="427" w:type="dxa"/>
            <w:vAlign w:val="center"/>
          </w:tcPr>
          <w:p w14:paraId="37CCFF18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D</w:t>
            </w:r>
          </w:p>
        </w:tc>
        <w:tc>
          <w:tcPr>
            <w:tcW w:w="9708" w:type="dxa"/>
            <w:vAlign w:val="center"/>
          </w:tcPr>
          <w:p w14:paraId="4E631E40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 xml:space="preserve">Ajuste </w:t>
            </w:r>
            <w:r w:rsidRPr="00E630E9">
              <w:rPr>
                <w:rFonts w:ascii="Arial" w:hAnsi="Arial" w:cs="Arial"/>
              </w:rPr>
              <w:t xml:space="preserve">da receita de serviços prestados </w:t>
            </w:r>
            <w:r w:rsidRPr="00E630E9">
              <w:rPr>
                <w:rFonts w:ascii="Arial" w:hAnsi="Arial" w:cs="Arial"/>
                <w:b/>
              </w:rPr>
              <w:t>durante o mês,</w:t>
            </w:r>
            <w:r w:rsidRPr="00E630E9">
              <w:rPr>
                <w:rFonts w:ascii="Arial" w:hAnsi="Arial" w:cs="Arial"/>
              </w:rPr>
              <w:t xml:space="preserve"> mas ainda</w:t>
            </w:r>
            <w:r w:rsidRPr="00E630E9">
              <w:rPr>
                <w:rFonts w:ascii="Arial" w:hAnsi="Arial" w:cs="Arial"/>
                <w:b/>
              </w:rPr>
              <w:t xml:space="preserve"> não recebidos</w:t>
            </w:r>
            <w:r w:rsidRPr="00E630E9">
              <w:rPr>
                <w:rFonts w:ascii="Arial" w:hAnsi="Arial" w:cs="Arial"/>
              </w:rPr>
              <w:t xml:space="preserve"> (que vão ser recebidos posteriormente em meses seguintes)</w:t>
            </w:r>
          </w:p>
        </w:tc>
      </w:tr>
      <w:tr w:rsidR="00F013A0" w:rsidRPr="00E630E9" w14:paraId="5F27083F" w14:textId="77777777" w:rsidTr="004021FF">
        <w:tc>
          <w:tcPr>
            <w:tcW w:w="427" w:type="dxa"/>
            <w:vAlign w:val="center"/>
          </w:tcPr>
          <w:p w14:paraId="61240877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E</w:t>
            </w:r>
          </w:p>
        </w:tc>
        <w:tc>
          <w:tcPr>
            <w:tcW w:w="9708" w:type="dxa"/>
            <w:vAlign w:val="center"/>
          </w:tcPr>
          <w:p w14:paraId="3E65B6EA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Compra</w:t>
            </w:r>
            <w:r w:rsidRPr="00E630E9">
              <w:rPr>
                <w:rFonts w:ascii="Arial" w:hAnsi="Arial" w:cs="Arial"/>
              </w:rPr>
              <w:t xml:space="preserve"> de equipamentos (computadores) a prazo</w:t>
            </w:r>
          </w:p>
        </w:tc>
      </w:tr>
      <w:tr w:rsidR="00F013A0" w:rsidRPr="00E630E9" w14:paraId="0D526E4B" w14:textId="77777777" w:rsidTr="004021FF">
        <w:tc>
          <w:tcPr>
            <w:tcW w:w="427" w:type="dxa"/>
            <w:vAlign w:val="center"/>
          </w:tcPr>
          <w:p w14:paraId="77743F89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F</w:t>
            </w:r>
          </w:p>
        </w:tc>
        <w:tc>
          <w:tcPr>
            <w:tcW w:w="9708" w:type="dxa"/>
            <w:vAlign w:val="center"/>
          </w:tcPr>
          <w:p w14:paraId="41B66521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Pagamento</w:t>
            </w:r>
            <w:r w:rsidRPr="00E630E9">
              <w:rPr>
                <w:rFonts w:ascii="Arial" w:hAnsi="Arial" w:cs="Arial"/>
              </w:rPr>
              <w:t xml:space="preserve"> de salário para os consultores pelo trabalho a ser realizado </w:t>
            </w:r>
            <w:r w:rsidRPr="00E630E9">
              <w:rPr>
                <w:rFonts w:ascii="Arial" w:hAnsi="Arial" w:cs="Arial"/>
                <w:b/>
              </w:rPr>
              <w:t>posteriormente</w:t>
            </w:r>
            <w:r w:rsidRPr="00E630E9">
              <w:rPr>
                <w:rFonts w:ascii="Arial" w:hAnsi="Arial" w:cs="Arial"/>
              </w:rPr>
              <w:t xml:space="preserve"> (adiantamento)</w:t>
            </w:r>
          </w:p>
        </w:tc>
      </w:tr>
      <w:tr w:rsidR="00F013A0" w:rsidRPr="00E630E9" w14:paraId="5D368467" w14:textId="77777777" w:rsidTr="004021FF">
        <w:tc>
          <w:tcPr>
            <w:tcW w:w="427" w:type="dxa"/>
            <w:vAlign w:val="center"/>
          </w:tcPr>
          <w:p w14:paraId="2E5DFBC7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G</w:t>
            </w:r>
          </w:p>
        </w:tc>
        <w:tc>
          <w:tcPr>
            <w:tcW w:w="9708" w:type="dxa"/>
            <w:vAlign w:val="center"/>
          </w:tcPr>
          <w:p w14:paraId="6690D489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Pagamento</w:t>
            </w:r>
            <w:r w:rsidRPr="00E630E9">
              <w:rPr>
                <w:rFonts w:ascii="Arial" w:hAnsi="Arial" w:cs="Arial"/>
              </w:rPr>
              <w:t xml:space="preserve"> de salário para os consultores pelo trabalho já realizado durante </w:t>
            </w:r>
            <w:r w:rsidRPr="00E630E9">
              <w:rPr>
                <w:rFonts w:ascii="Arial" w:hAnsi="Arial" w:cs="Arial"/>
                <w:b/>
              </w:rPr>
              <w:t>meses anteriores</w:t>
            </w:r>
            <w:r w:rsidRPr="00E630E9">
              <w:rPr>
                <w:rFonts w:ascii="Arial" w:hAnsi="Arial" w:cs="Arial"/>
              </w:rPr>
              <w:t>. (e naquela ocasião foram feitos os devidos ajustes)</w:t>
            </w:r>
          </w:p>
        </w:tc>
      </w:tr>
      <w:tr w:rsidR="00F013A0" w:rsidRPr="00E630E9" w14:paraId="02B7DAFD" w14:textId="77777777" w:rsidTr="004021FF">
        <w:tc>
          <w:tcPr>
            <w:tcW w:w="427" w:type="dxa"/>
            <w:vAlign w:val="center"/>
          </w:tcPr>
          <w:p w14:paraId="0F824E32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H</w:t>
            </w:r>
          </w:p>
        </w:tc>
        <w:tc>
          <w:tcPr>
            <w:tcW w:w="9708" w:type="dxa"/>
            <w:vAlign w:val="center"/>
          </w:tcPr>
          <w:p w14:paraId="14FE816C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 xml:space="preserve">Pagamento </w:t>
            </w:r>
            <w:r w:rsidRPr="00E630E9">
              <w:rPr>
                <w:rFonts w:ascii="Arial" w:hAnsi="Arial" w:cs="Arial"/>
              </w:rPr>
              <w:t xml:space="preserve">de salário para os consultores pelo trabalho realizado </w:t>
            </w:r>
            <w:r w:rsidRPr="00E630E9">
              <w:rPr>
                <w:rFonts w:ascii="Arial" w:hAnsi="Arial" w:cs="Arial"/>
                <w:b/>
              </w:rPr>
              <w:t>durante o mês</w:t>
            </w:r>
            <w:r w:rsidRPr="00E630E9">
              <w:rPr>
                <w:rFonts w:ascii="Arial" w:hAnsi="Arial" w:cs="Arial"/>
              </w:rPr>
              <w:t>.</w:t>
            </w:r>
          </w:p>
        </w:tc>
      </w:tr>
      <w:tr w:rsidR="00F013A0" w:rsidRPr="00E630E9" w14:paraId="2D0E4AF7" w14:textId="77777777" w:rsidTr="004021FF">
        <w:tc>
          <w:tcPr>
            <w:tcW w:w="427" w:type="dxa"/>
            <w:vAlign w:val="center"/>
          </w:tcPr>
          <w:p w14:paraId="6258CBB6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I</w:t>
            </w:r>
          </w:p>
        </w:tc>
        <w:tc>
          <w:tcPr>
            <w:tcW w:w="9708" w:type="dxa"/>
            <w:vAlign w:val="center"/>
          </w:tcPr>
          <w:p w14:paraId="038C00FB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Pagamento</w:t>
            </w:r>
            <w:r w:rsidRPr="00E630E9">
              <w:rPr>
                <w:rFonts w:ascii="Arial" w:hAnsi="Arial" w:cs="Arial"/>
              </w:rPr>
              <w:t xml:space="preserve"> pela compra de equipamento (computadores) à vista</w:t>
            </w:r>
          </w:p>
        </w:tc>
      </w:tr>
      <w:tr w:rsidR="00F013A0" w:rsidRPr="00E630E9" w14:paraId="531C077D" w14:textId="77777777" w:rsidTr="004021FF">
        <w:tc>
          <w:tcPr>
            <w:tcW w:w="427" w:type="dxa"/>
            <w:vAlign w:val="center"/>
          </w:tcPr>
          <w:p w14:paraId="185EBEE6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J</w:t>
            </w:r>
          </w:p>
        </w:tc>
        <w:tc>
          <w:tcPr>
            <w:tcW w:w="9708" w:type="dxa"/>
            <w:vAlign w:val="center"/>
          </w:tcPr>
          <w:p w14:paraId="05CE36E1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Recebimento</w:t>
            </w:r>
            <w:r w:rsidRPr="00E630E9">
              <w:rPr>
                <w:rFonts w:ascii="Arial" w:hAnsi="Arial" w:cs="Arial"/>
              </w:rPr>
              <w:t xml:space="preserve"> de Cheque por serviços a serem prestados</w:t>
            </w:r>
            <w:r w:rsidRPr="00E630E9">
              <w:rPr>
                <w:rFonts w:ascii="Arial" w:hAnsi="Arial" w:cs="Arial"/>
                <w:b/>
              </w:rPr>
              <w:t xml:space="preserve"> posteriormente</w:t>
            </w:r>
            <w:r w:rsidRPr="00E630E9">
              <w:rPr>
                <w:rFonts w:ascii="Arial" w:hAnsi="Arial" w:cs="Arial"/>
              </w:rPr>
              <w:t xml:space="preserve"> (adiantamento)</w:t>
            </w:r>
          </w:p>
        </w:tc>
      </w:tr>
      <w:tr w:rsidR="00F013A0" w:rsidRPr="00E630E9" w14:paraId="3D662D29" w14:textId="77777777" w:rsidTr="004021FF">
        <w:tc>
          <w:tcPr>
            <w:tcW w:w="427" w:type="dxa"/>
            <w:vAlign w:val="center"/>
          </w:tcPr>
          <w:p w14:paraId="755837A0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K</w:t>
            </w:r>
          </w:p>
        </w:tc>
        <w:tc>
          <w:tcPr>
            <w:tcW w:w="9708" w:type="dxa"/>
            <w:vAlign w:val="center"/>
          </w:tcPr>
          <w:p w14:paraId="545AE092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Recebimento</w:t>
            </w:r>
            <w:r w:rsidRPr="00E630E9">
              <w:rPr>
                <w:rFonts w:ascii="Arial" w:hAnsi="Arial" w:cs="Arial"/>
              </w:rPr>
              <w:t xml:space="preserve"> de Cheque por serviços prestados</w:t>
            </w:r>
            <w:r w:rsidRPr="00E630E9">
              <w:rPr>
                <w:rFonts w:ascii="Arial" w:hAnsi="Arial" w:cs="Arial"/>
                <w:b/>
              </w:rPr>
              <w:t xml:space="preserve"> durante o mês</w:t>
            </w:r>
          </w:p>
        </w:tc>
      </w:tr>
      <w:tr w:rsidR="00F013A0" w:rsidRPr="00E630E9" w14:paraId="265AFB79" w14:textId="77777777" w:rsidTr="004021FF">
        <w:tc>
          <w:tcPr>
            <w:tcW w:w="427" w:type="dxa"/>
            <w:vAlign w:val="center"/>
          </w:tcPr>
          <w:p w14:paraId="13DF5BDC" w14:textId="77777777" w:rsidR="00F013A0" w:rsidRPr="00E630E9" w:rsidRDefault="00F013A0" w:rsidP="004021FF">
            <w:pPr>
              <w:jc w:val="center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>L</w:t>
            </w:r>
          </w:p>
        </w:tc>
        <w:tc>
          <w:tcPr>
            <w:tcW w:w="9708" w:type="dxa"/>
            <w:vAlign w:val="center"/>
          </w:tcPr>
          <w:p w14:paraId="7AD3B1DA" w14:textId="77777777" w:rsidR="00F013A0" w:rsidRPr="00E630E9" w:rsidRDefault="00F013A0" w:rsidP="004021FF">
            <w:pPr>
              <w:jc w:val="left"/>
              <w:rPr>
                <w:rFonts w:ascii="Arial" w:hAnsi="Arial" w:cs="Arial"/>
                <w:b/>
              </w:rPr>
            </w:pPr>
            <w:r w:rsidRPr="00E630E9">
              <w:rPr>
                <w:rFonts w:ascii="Arial" w:hAnsi="Arial" w:cs="Arial"/>
                <w:b/>
              </w:rPr>
              <w:t xml:space="preserve">Recebimento </w:t>
            </w:r>
            <w:r w:rsidRPr="00E630E9">
              <w:rPr>
                <w:rFonts w:ascii="Arial" w:hAnsi="Arial" w:cs="Arial"/>
              </w:rPr>
              <w:t xml:space="preserve">de Cheque por serviços prestados durante os </w:t>
            </w:r>
            <w:r w:rsidRPr="00E630E9">
              <w:rPr>
                <w:rFonts w:ascii="Arial" w:hAnsi="Arial" w:cs="Arial"/>
                <w:b/>
              </w:rPr>
              <w:t>meses anteriores</w:t>
            </w:r>
            <w:r w:rsidRPr="00E630E9">
              <w:rPr>
                <w:rFonts w:ascii="Arial" w:hAnsi="Arial" w:cs="Arial"/>
              </w:rPr>
              <w:t xml:space="preserve"> (e naquela ocasião foram feitos os devidos ajustes)</w:t>
            </w:r>
          </w:p>
        </w:tc>
      </w:tr>
    </w:tbl>
    <w:p w14:paraId="0B6E0D6D" w14:textId="77777777" w:rsidR="00000410" w:rsidRPr="002C4E31" w:rsidRDefault="00000410" w:rsidP="00B20F5A">
      <w:pPr>
        <w:tabs>
          <w:tab w:val="clear" w:pos="6521"/>
        </w:tabs>
        <w:rPr>
          <w:rFonts w:ascii="Arial" w:hAnsi="Arial" w:cs="Arial"/>
          <w:b/>
          <w:sz w:val="22"/>
          <w:szCs w:val="18"/>
        </w:rPr>
      </w:pPr>
    </w:p>
    <w:p w14:paraId="21454EF1" w14:textId="477F008A" w:rsidR="002C4E31" w:rsidRPr="006A466D" w:rsidRDefault="004A333C" w:rsidP="002C4E31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6E4481C0" wp14:editId="54BD163F">
                <wp:simplePos x="0" y="0"/>
                <wp:positionH relativeFrom="column">
                  <wp:posOffset>252660</wp:posOffset>
                </wp:positionH>
                <wp:positionV relativeFrom="paragraph">
                  <wp:posOffset>197295</wp:posOffset>
                </wp:positionV>
                <wp:extent cx="480240" cy="60120"/>
                <wp:effectExtent l="57150" t="57150" r="72390" b="92710"/>
                <wp:wrapNone/>
                <wp:docPr id="9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802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3DA1C" id="Tinta 9" o:spid="_x0000_s1026" type="#_x0000_t75" style="position:absolute;margin-left:18.5pt;margin-top:12.75pt;width:40.6pt;height:10.4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">
                <v:imagedata r:id="rId19" o:title=""/>
              </v:shape>
            </w:pict>
          </mc:Fallback>
        </mc:AlternateContent>
      </w:r>
      <w:r w:rsidR="002C4E31" w:rsidRPr="002C4E31">
        <w:rPr>
          <w:rFonts w:ascii="Arial" w:hAnsi="Arial" w:cs="Arial"/>
          <w:b/>
          <w:sz w:val="22"/>
          <w:szCs w:val="22"/>
        </w:rPr>
        <w:t>Balancete/Ajustes Competência.</w:t>
      </w:r>
      <w:r w:rsidR="002C4E31" w:rsidRPr="002C4E31">
        <w:rPr>
          <w:rFonts w:ascii="Arial" w:hAnsi="Arial" w:cs="Arial"/>
          <w:sz w:val="22"/>
          <w:szCs w:val="22"/>
        </w:rPr>
        <w:t xml:space="preserve"> </w:t>
      </w:r>
      <w:r w:rsidR="002C4E31" w:rsidRPr="006A466D">
        <w:rPr>
          <w:rFonts w:ascii="Arial" w:hAnsi="Arial" w:cs="Arial"/>
          <w:sz w:val="22"/>
          <w:szCs w:val="22"/>
        </w:rPr>
        <w:t>O Balancete de Verificação da Oficina Mecânica Brasil Ltda, no dia 3.12.01 era formado pelas seguintes contas: Estoque Peças e Acessórios $ 50.000; Caixa $500; Empr</w:t>
      </w:r>
      <w:r w:rsidR="000E0ABA">
        <w:rPr>
          <w:rFonts w:ascii="Arial" w:hAnsi="Arial" w:cs="Arial"/>
          <w:sz w:val="22"/>
          <w:szCs w:val="22"/>
        </w:rPr>
        <w:t>éstimos</w:t>
      </w:r>
      <w:r w:rsidR="002C4E31" w:rsidRPr="006A466D">
        <w:rPr>
          <w:rFonts w:ascii="Arial" w:hAnsi="Arial" w:cs="Arial"/>
          <w:sz w:val="22"/>
          <w:szCs w:val="22"/>
        </w:rPr>
        <w:t xml:space="preserve"> $40.000; Fornecedores $50.000; Contas a Receber $140.000; </w:t>
      </w:r>
      <w:proofErr w:type="spellStart"/>
      <w:r w:rsidR="002C4E31" w:rsidRPr="006A466D">
        <w:rPr>
          <w:rFonts w:ascii="Arial" w:hAnsi="Arial" w:cs="Arial"/>
          <w:sz w:val="22"/>
          <w:szCs w:val="22"/>
        </w:rPr>
        <w:t>Desp.Aluguéis</w:t>
      </w:r>
      <w:proofErr w:type="spellEnd"/>
      <w:r w:rsidR="002C4E31" w:rsidRPr="006A466D">
        <w:rPr>
          <w:rFonts w:ascii="Arial" w:hAnsi="Arial" w:cs="Arial"/>
          <w:sz w:val="22"/>
          <w:szCs w:val="22"/>
        </w:rPr>
        <w:t xml:space="preserve"> $400; </w:t>
      </w:r>
      <w:proofErr w:type="spellStart"/>
      <w:r w:rsidR="002C4E31" w:rsidRPr="006A466D">
        <w:rPr>
          <w:rFonts w:ascii="Arial" w:hAnsi="Arial" w:cs="Arial"/>
          <w:sz w:val="22"/>
          <w:szCs w:val="22"/>
        </w:rPr>
        <w:t>Desp.Vendas</w:t>
      </w:r>
      <w:proofErr w:type="spellEnd"/>
      <w:r w:rsidR="002C4E31" w:rsidRPr="006A466D">
        <w:rPr>
          <w:rFonts w:ascii="Arial" w:hAnsi="Arial" w:cs="Arial"/>
          <w:sz w:val="22"/>
          <w:szCs w:val="22"/>
        </w:rPr>
        <w:t xml:space="preserve"> $10.000; Capital $60.000; Desp Pessoal $120.000; Receitas de Serviços $320.900; Imóveis $100.000, Depreciação Acumulada $10.000, Lucros ou Prejuízos Acumulados (calcular)?</w:t>
      </w:r>
    </w:p>
    <w:p w14:paraId="7AF24299" w14:textId="77777777" w:rsidR="002C4E31" w:rsidRPr="006A466D" w:rsidRDefault="002C4E31" w:rsidP="002C4E31">
      <w:pPr>
        <w:spacing w:before="60"/>
        <w:ind w:left="426"/>
        <w:rPr>
          <w:rFonts w:ascii="Arial" w:hAnsi="Arial" w:cs="Arial"/>
          <w:sz w:val="22"/>
          <w:szCs w:val="22"/>
        </w:rPr>
      </w:pPr>
      <w:r w:rsidRPr="006A466D">
        <w:rPr>
          <w:rFonts w:ascii="Arial" w:hAnsi="Arial" w:cs="Arial"/>
          <w:b/>
          <w:bCs/>
          <w:sz w:val="22"/>
          <w:szCs w:val="22"/>
        </w:rPr>
        <w:t>Os ajustes</w:t>
      </w:r>
      <w:r w:rsidRPr="006A466D">
        <w:rPr>
          <w:rFonts w:ascii="Arial" w:hAnsi="Arial" w:cs="Arial"/>
          <w:sz w:val="22"/>
          <w:szCs w:val="22"/>
        </w:rPr>
        <w:t xml:space="preserve"> a serem feitos são os seguintes:</w:t>
      </w:r>
    </w:p>
    <w:p w14:paraId="3AF1D9A0" w14:textId="77777777" w:rsidR="002C4E31" w:rsidRPr="006A466D" w:rsidRDefault="002C4E31" w:rsidP="002C4E31">
      <w:pPr>
        <w:spacing w:before="60"/>
        <w:ind w:left="426"/>
        <w:rPr>
          <w:rFonts w:ascii="Arial" w:hAnsi="Arial" w:cs="Arial"/>
          <w:sz w:val="22"/>
          <w:szCs w:val="22"/>
        </w:rPr>
      </w:pPr>
    </w:p>
    <w:p w14:paraId="6B369448" w14:textId="77777777" w:rsidR="002C4E31" w:rsidRPr="006A466D" w:rsidRDefault="002C4E31" w:rsidP="002C4E31">
      <w:pPr>
        <w:numPr>
          <w:ilvl w:val="0"/>
          <w:numId w:val="13"/>
        </w:numPr>
        <w:tabs>
          <w:tab w:val="clear" w:pos="6521"/>
        </w:tabs>
        <w:ind w:left="426" w:hanging="284"/>
        <w:jc w:val="left"/>
        <w:rPr>
          <w:rFonts w:ascii="Arial" w:hAnsi="Arial" w:cs="Arial"/>
          <w:iCs/>
          <w:sz w:val="22"/>
          <w:szCs w:val="22"/>
        </w:rPr>
      </w:pPr>
      <w:r w:rsidRPr="006A466D">
        <w:rPr>
          <w:rFonts w:ascii="Arial" w:hAnsi="Arial" w:cs="Arial"/>
          <w:iCs/>
          <w:sz w:val="22"/>
          <w:szCs w:val="22"/>
        </w:rPr>
        <w:t>salários de dezembro, a serem pagos no mês seguinte, no valor de $ 15.000</w:t>
      </w:r>
    </w:p>
    <w:p w14:paraId="27E38119" w14:textId="77777777" w:rsidR="002C4E31" w:rsidRPr="006A466D" w:rsidRDefault="002C4E31" w:rsidP="002C4E31">
      <w:pPr>
        <w:numPr>
          <w:ilvl w:val="0"/>
          <w:numId w:val="32"/>
        </w:numPr>
        <w:tabs>
          <w:tab w:val="clear" w:pos="6521"/>
        </w:tabs>
        <w:ind w:left="426" w:hanging="284"/>
        <w:jc w:val="left"/>
        <w:rPr>
          <w:rFonts w:ascii="Arial" w:hAnsi="Arial" w:cs="Arial"/>
          <w:iCs/>
          <w:sz w:val="22"/>
          <w:szCs w:val="22"/>
        </w:rPr>
      </w:pPr>
      <w:r w:rsidRPr="006A466D">
        <w:rPr>
          <w:rFonts w:ascii="Arial" w:hAnsi="Arial" w:cs="Arial"/>
          <w:iCs/>
          <w:sz w:val="22"/>
          <w:szCs w:val="22"/>
        </w:rPr>
        <w:t>serviços já realizados, a serem recebidos no período seguinte, no valor de $ 40.000</w:t>
      </w:r>
    </w:p>
    <w:p w14:paraId="5DDC6822" w14:textId="77777777" w:rsidR="002C4E31" w:rsidRPr="006A466D" w:rsidRDefault="002C4E31" w:rsidP="002C4E31">
      <w:pPr>
        <w:numPr>
          <w:ilvl w:val="0"/>
          <w:numId w:val="32"/>
        </w:numPr>
        <w:tabs>
          <w:tab w:val="clear" w:pos="6521"/>
        </w:tabs>
        <w:ind w:left="426" w:hanging="284"/>
        <w:jc w:val="left"/>
        <w:rPr>
          <w:rFonts w:ascii="Arial" w:hAnsi="Arial" w:cs="Arial"/>
          <w:iCs/>
          <w:sz w:val="22"/>
          <w:szCs w:val="22"/>
        </w:rPr>
      </w:pPr>
      <w:r w:rsidRPr="006A466D">
        <w:rPr>
          <w:rFonts w:ascii="Arial" w:hAnsi="Arial" w:cs="Arial"/>
          <w:iCs/>
          <w:sz w:val="22"/>
          <w:szCs w:val="22"/>
        </w:rPr>
        <w:t>encargos financeiros a serem pagos ao Banco, relativos ao período vencido, no valor de $ 5.000;</w:t>
      </w:r>
    </w:p>
    <w:p w14:paraId="6B93C833" w14:textId="77777777" w:rsidR="002C4E31" w:rsidRPr="006A466D" w:rsidRDefault="002C4E31" w:rsidP="002C4E31">
      <w:pPr>
        <w:numPr>
          <w:ilvl w:val="0"/>
          <w:numId w:val="32"/>
        </w:numPr>
        <w:tabs>
          <w:tab w:val="clear" w:pos="6521"/>
        </w:tabs>
        <w:ind w:left="426" w:hanging="284"/>
        <w:jc w:val="left"/>
        <w:rPr>
          <w:rFonts w:ascii="Arial" w:hAnsi="Arial" w:cs="Arial"/>
          <w:iCs/>
          <w:sz w:val="22"/>
          <w:szCs w:val="22"/>
        </w:rPr>
      </w:pPr>
      <w:r w:rsidRPr="006A466D">
        <w:rPr>
          <w:rFonts w:ascii="Arial" w:hAnsi="Arial" w:cs="Arial"/>
          <w:iCs/>
          <w:sz w:val="22"/>
          <w:szCs w:val="22"/>
        </w:rPr>
        <w:t>despesas de aluguel relativas ao período vencido, a serem pagas no mês seguinte, no total de $ 10.000</w:t>
      </w:r>
    </w:p>
    <w:p w14:paraId="1F74434A" w14:textId="77777777" w:rsidR="002C4E31" w:rsidRPr="006A466D" w:rsidRDefault="002C4E31" w:rsidP="002C4E31">
      <w:pPr>
        <w:numPr>
          <w:ilvl w:val="0"/>
          <w:numId w:val="32"/>
        </w:numPr>
        <w:tabs>
          <w:tab w:val="clear" w:pos="6521"/>
        </w:tabs>
        <w:ind w:left="426" w:hanging="284"/>
        <w:jc w:val="left"/>
        <w:rPr>
          <w:rFonts w:ascii="Arial" w:hAnsi="Arial" w:cs="Arial"/>
          <w:iCs/>
          <w:sz w:val="22"/>
          <w:szCs w:val="22"/>
        </w:rPr>
      </w:pPr>
      <w:r w:rsidRPr="006A466D">
        <w:rPr>
          <w:rFonts w:ascii="Arial" w:hAnsi="Arial" w:cs="Arial"/>
          <w:iCs/>
          <w:sz w:val="22"/>
          <w:szCs w:val="22"/>
        </w:rPr>
        <w:t>A vida útil dos imóveis é de 15 anos.</w:t>
      </w:r>
    </w:p>
    <w:p w14:paraId="4A4643FA" w14:textId="77777777" w:rsidR="002C4E31" w:rsidRPr="006A466D" w:rsidRDefault="002C4E31" w:rsidP="002C4E31">
      <w:pPr>
        <w:numPr>
          <w:ilvl w:val="0"/>
          <w:numId w:val="32"/>
        </w:numPr>
        <w:tabs>
          <w:tab w:val="clear" w:pos="6521"/>
        </w:tabs>
        <w:ind w:left="426" w:hanging="284"/>
        <w:jc w:val="left"/>
        <w:rPr>
          <w:rFonts w:ascii="Arial" w:hAnsi="Arial" w:cs="Arial"/>
          <w:b/>
          <w:iCs/>
          <w:sz w:val="22"/>
          <w:szCs w:val="22"/>
        </w:rPr>
      </w:pPr>
      <w:r w:rsidRPr="006A466D">
        <w:rPr>
          <w:rFonts w:ascii="Arial" w:hAnsi="Arial" w:cs="Arial"/>
          <w:iCs/>
          <w:sz w:val="22"/>
          <w:szCs w:val="22"/>
        </w:rPr>
        <w:t>O saldo final de estoque de peças e acessórios é de $ 32.000</w:t>
      </w:r>
    </w:p>
    <w:p w14:paraId="04AA9C59" w14:textId="77777777" w:rsidR="002C4E31" w:rsidRPr="006A466D" w:rsidRDefault="002C4E31" w:rsidP="002C4E31">
      <w:pPr>
        <w:numPr>
          <w:ilvl w:val="0"/>
          <w:numId w:val="32"/>
        </w:numPr>
        <w:tabs>
          <w:tab w:val="clear" w:pos="6521"/>
        </w:tabs>
        <w:ind w:left="426" w:hanging="284"/>
        <w:jc w:val="left"/>
        <w:rPr>
          <w:rFonts w:ascii="Arial" w:hAnsi="Arial" w:cs="Arial"/>
          <w:b/>
          <w:iCs/>
          <w:sz w:val="22"/>
          <w:szCs w:val="22"/>
        </w:rPr>
      </w:pPr>
      <w:r w:rsidRPr="006A466D">
        <w:rPr>
          <w:rFonts w:ascii="Arial" w:hAnsi="Arial" w:cs="Arial"/>
          <w:iCs/>
          <w:sz w:val="22"/>
          <w:szCs w:val="22"/>
        </w:rPr>
        <w:t>A taxa de juros cobrada pelo banco pelos empréstimos é de 3,5% ao mês.</w:t>
      </w:r>
    </w:p>
    <w:p w14:paraId="325096A5" w14:textId="77777777" w:rsidR="002C4E31" w:rsidRDefault="002C4E31" w:rsidP="002C4E31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Cs/>
          <w:sz w:val="22"/>
          <w:szCs w:val="22"/>
        </w:rPr>
      </w:pPr>
    </w:p>
    <w:p w14:paraId="1DB379B0" w14:textId="7218891A" w:rsidR="002C4E31" w:rsidRPr="002C4E31" w:rsidRDefault="002C4E31" w:rsidP="002C4E31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iCs/>
          <w:sz w:val="22"/>
          <w:szCs w:val="22"/>
        </w:rPr>
      </w:pPr>
      <w:r w:rsidRPr="006A466D">
        <w:rPr>
          <w:rFonts w:ascii="Arial" w:hAnsi="Arial" w:cs="Arial"/>
          <w:bCs/>
          <w:sz w:val="22"/>
          <w:szCs w:val="22"/>
        </w:rPr>
        <w:t>Efetuar os lançamentos nos razonetes, elaborar o balancete de verificação antes e após o encerramento das contas de</w:t>
      </w:r>
      <w:r w:rsidRPr="006A466D">
        <w:rPr>
          <w:rFonts w:ascii="Arial" w:hAnsi="Arial" w:cs="Arial"/>
          <w:sz w:val="22"/>
          <w:szCs w:val="22"/>
        </w:rPr>
        <w:t xml:space="preserve"> resultado, e elaborar o Balanço Patrimonial e DRE. </w:t>
      </w:r>
      <w:r w:rsidRPr="0038622E">
        <w:rPr>
          <w:rFonts w:ascii="Arial" w:hAnsi="Arial" w:cs="Arial"/>
          <w:szCs w:val="24"/>
        </w:rPr>
        <w:t>(Fonte: Exercício elaborado pela Profa. Edilene Santana Santos)</w:t>
      </w:r>
      <w:r w:rsidRPr="006A466D">
        <w:rPr>
          <w:rFonts w:ascii="Arial" w:hAnsi="Arial" w:cs="Arial"/>
          <w:sz w:val="22"/>
          <w:szCs w:val="22"/>
        </w:rPr>
        <w:t>.</w:t>
      </w:r>
    </w:p>
    <w:p w14:paraId="1251ECE7" w14:textId="77777777" w:rsidR="002C4E31" w:rsidRPr="002C4E31" w:rsidRDefault="002C4E31" w:rsidP="002C4E31">
      <w:pPr>
        <w:tabs>
          <w:tab w:val="left" w:pos="275"/>
          <w:tab w:val="left" w:pos="2715"/>
          <w:tab w:val="left" w:pos="2900"/>
          <w:tab w:val="left" w:pos="3085"/>
          <w:tab w:val="left" w:pos="3465"/>
          <w:tab w:val="left" w:pos="4645"/>
          <w:tab w:val="left" w:pos="5765"/>
          <w:tab w:val="left" w:pos="6145"/>
          <w:tab w:val="left" w:pos="6485"/>
          <w:tab w:val="left" w:pos="7665"/>
          <w:tab w:val="left" w:pos="8845"/>
          <w:tab w:val="left" w:pos="9185"/>
          <w:tab w:val="left" w:pos="9525"/>
          <w:tab w:val="left" w:pos="10745"/>
          <w:tab w:val="left" w:pos="11985"/>
        </w:tabs>
        <w:ind w:left="55"/>
        <w:rPr>
          <w:rFonts w:ascii="Arial" w:hAnsi="Arial" w:cs="Arial"/>
          <w:b/>
          <w:bCs/>
          <w:sz w:val="14"/>
          <w:szCs w:val="14"/>
        </w:rPr>
      </w:pPr>
    </w:p>
    <w:p w14:paraId="6BFA0812" w14:textId="77777777" w:rsidR="002C4E31" w:rsidRPr="002C4E31" w:rsidRDefault="002C4E31" w:rsidP="002C4E31">
      <w:pPr>
        <w:tabs>
          <w:tab w:val="left" w:pos="275"/>
          <w:tab w:val="left" w:pos="2715"/>
          <w:tab w:val="left" w:pos="2900"/>
          <w:tab w:val="left" w:pos="3085"/>
          <w:tab w:val="left" w:pos="3465"/>
          <w:tab w:val="left" w:pos="4645"/>
          <w:tab w:val="left" w:pos="5765"/>
          <w:tab w:val="left" w:pos="6145"/>
          <w:tab w:val="left" w:pos="6485"/>
          <w:tab w:val="left" w:pos="7665"/>
          <w:tab w:val="left" w:pos="8845"/>
          <w:tab w:val="left" w:pos="9185"/>
          <w:tab w:val="left" w:pos="9525"/>
          <w:tab w:val="left" w:pos="10745"/>
          <w:tab w:val="left" w:pos="11985"/>
        </w:tabs>
        <w:ind w:left="55"/>
        <w:rPr>
          <w:rFonts w:ascii="Arial" w:hAnsi="Arial" w:cs="Arial"/>
          <w:b/>
          <w:bCs/>
          <w:sz w:val="14"/>
          <w:szCs w:val="14"/>
        </w:rPr>
      </w:pPr>
    </w:p>
    <w:p w14:paraId="7214968B" w14:textId="77777777" w:rsidR="002C4E31" w:rsidRPr="002C4E31" w:rsidRDefault="002C4E31" w:rsidP="002C4E31">
      <w:pPr>
        <w:tabs>
          <w:tab w:val="left" w:pos="275"/>
          <w:tab w:val="left" w:pos="2715"/>
          <w:tab w:val="left" w:pos="2900"/>
          <w:tab w:val="left" w:pos="3085"/>
          <w:tab w:val="left" w:pos="3465"/>
          <w:tab w:val="left" w:pos="4645"/>
          <w:tab w:val="left" w:pos="5765"/>
          <w:tab w:val="left" w:pos="6145"/>
          <w:tab w:val="left" w:pos="6485"/>
          <w:tab w:val="left" w:pos="7665"/>
          <w:tab w:val="left" w:pos="8845"/>
          <w:tab w:val="left" w:pos="9185"/>
          <w:tab w:val="left" w:pos="9525"/>
          <w:tab w:val="left" w:pos="10745"/>
          <w:tab w:val="left" w:pos="11985"/>
        </w:tabs>
        <w:ind w:left="55"/>
        <w:rPr>
          <w:rFonts w:ascii="Arial" w:hAnsi="Arial" w:cs="Arial"/>
          <w:b/>
          <w:bCs/>
          <w:sz w:val="14"/>
          <w:szCs w:val="14"/>
        </w:rPr>
      </w:pPr>
    </w:p>
    <w:p w14:paraId="2FE58D96" w14:textId="77777777" w:rsidR="002C4E31" w:rsidRPr="002C4E31" w:rsidRDefault="002C4E31" w:rsidP="002C4E31">
      <w:pPr>
        <w:tabs>
          <w:tab w:val="left" w:pos="1444"/>
          <w:tab w:val="left" w:pos="2894"/>
          <w:tab w:val="left" w:pos="3087"/>
          <w:tab w:val="left" w:pos="3467"/>
          <w:tab w:val="left" w:pos="4647"/>
          <w:tab w:val="left" w:pos="5767"/>
          <w:tab w:val="left" w:pos="6147"/>
          <w:tab w:val="left" w:pos="6487"/>
          <w:tab w:val="left" w:pos="7667"/>
          <w:tab w:val="left" w:pos="8847"/>
          <w:tab w:val="left" w:pos="9187"/>
          <w:tab w:val="left" w:pos="9527"/>
          <w:tab w:val="left" w:pos="10747"/>
          <w:tab w:val="left" w:pos="11987"/>
        </w:tabs>
        <w:rPr>
          <w:rFonts w:ascii="Arial" w:hAnsi="Arial" w:cs="Arial"/>
          <w:sz w:val="14"/>
          <w:szCs w:val="14"/>
        </w:rPr>
      </w:pPr>
    </w:p>
    <w:p w14:paraId="14757F66" w14:textId="77777777" w:rsidR="002C4E31" w:rsidRPr="002C4E31" w:rsidRDefault="002C4E31" w:rsidP="002C4E31">
      <w:pPr>
        <w:tabs>
          <w:tab w:val="left" w:pos="1444"/>
          <w:tab w:val="left" w:pos="2894"/>
          <w:tab w:val="left" w:pos="3087"/>
          <w:tab w:val="left" w:pos="3467"/>
          <w:tab w:val="left" w:pos="4647"/>
          <w:tab w:val="left" w:pos="5767"/>
          <w:tab w:val="left" w:pos="6147"/>
          <w:tab w:val="left" w:pos="6487"/>
          <w:tab w:val="left" w:pos="7667"/>
          <w:tab w:val="left" w:pos="8847"/>
          <w:tab w:val="left" w:pos="9187"/>
          <w:tab w:val="left" w:pos="9527"/>
          <w:tab w:val="left" w:pos="10747"/>
          <w:tab w:val="left" w:pos="11987"/>
        </w:tabs>
        <w:rPr>
          <w:rFonts w:ascii="Arial" w:hAnsi="Arial" w:cs="Arial"/>
          <w:sz w:val="14"/>
          <w:szCs w:val="14"/>
        </w:rPr>
      </w:pPr>
    </w:p>
    <w:p w14:paraId="7AA51F9A" w14:textId="77777777" w:rsidR="002C4E31" w:rsidRPr="002C4E31" w:rsidRDefault="002C4E31" w:rsidP="002C4E31">
      <w:pPr>
        <w:tabs>
          <w:tab w:val="left" w:pos="1444"/>
          <w:tab w:val="left" w:pos="2894"/>
          <w:tab w:val="left" w:pos="3087"/>
          <w:tab w:val="left" w:pos="3467"/>
          <w:tab w:val="left" w:pos="4647"/>
          <w:tab w:val="left" w:pos="5767"/>
          <w:tab w:val="left" w:pos="6147"/>
          <w:tab w:val="left" w:pos="6487"/>
          <w:tab w:val="left" w:pos="7667"/>
          <w:tab w:val="left" w:pos="8847"/>
          <w:tab w:val="left" w:pos="9187"/>
          <w:tab w:val="left" w:pos="9527"/>
          <w:tab w:val="left" w:pos="10747"/>
          <w:tab w:val="left" w:pos="11987"/>
        </w:tabs>
        <w:rPr>
          <w:rFonts w:ascii="Arial" w:hAnsi="Arial" w:cs="Arial"/>
          <w:sz w:val="14"/>
          <w:szCs w:val="14"/>
        </w:rPr>
      </w:pPr>
    </w:p>
    <w:p w14:paraId="2BBA55F3" w14:textId="77777777" w:rsidR="002C4E31" w:rsidRPr="002C4E31" w:rsidRDefault="002C4E31" w:rsidP="002C4E31">
      <w:pPr>
        <w:tabs>
          <w:tab w:val="left" w:pos="1444"/>
          <w:tab w:val="left" w:pos="2894"/>
          <w:tab w:val="left" w:pos="3087"/>
          <w:tab w:val="left" w:pos="3467"/>
          <w:tab w:val="left" w:pos="4647"/>
          <w:tab w:val="left" w:pos="5767"/>
          <w:tab w:val="left" w:pos="6147"/>
          <w:tab w:val="left" w:pos="6487"/>
          <w:tab w:val="left" w:pos="7667"/>
          <w:tab w:val="left" w:pos="8847"/>
          <w:tab w:val="left" w:pos="9187"/>
          <w:tab w:val="left" w:pos="9527"/>
          <w:tab w:val="left" w:pos="10747"/>
          <w:tab w:val="left" w:pos="11987"/>
        </w:tabs>
        <w:rPr>
          <w:rFonts w:ascii="Arial" w:hAnsi="Arial" w:cs="Arial"/>
          <w:sz w:val="14"/>
          <w:szCs w:val="14"/>
        </w:rPr>
      </w:pPr>
    </w:p>
    <w:p w14:paraId="2680209F" w14:textId="5A36DBCE" w:rsidR="002C4E31" w:rsidRPr="002C4E31" w:rsidRDefault="005A4FB6" w:rsidP="002C4E31">
      <w:pPr>
        <w:tabs>
          <w:tab w:val="left" w:pos="1444"/>
          <w:tab w:val="left" w:pos="2894"/>
          <w:tab w:val="left" w:pos="3087"/>
          <w:tab w:val="left" w:pos="3467"/>
          <w:tab w:val="left" w:pos="4647"/>
          <w:tab w:val="left" w:pos="5767"/>
          <w:tab w:val="left" w:pos="6147"/>
          <w:tab w:val="left" w:pos="6487"/>
          <w:tab w:val="left" w:pos="7667"/>
          <w:tab w:val="left" w:pos="8847"/>
          <w:tab w:val="left" w:pos="9187"/>
          <w:tab w:val="left" w:pos="9527"/>
          <w:tab w:val="left" w:pos="10747"/>
          <w:tab w:val="left" w:pos="11987"/>
        </w:tabs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noProof/>
          <w:sz w:val="18"/>
          <w:szCs w:val="18"/>
        </w:rPr>
        <w:lastRenderedPageBreak/>
        <mc:AlternateContent>
          <mc:Choice Requires="wpi">
            <w:drawing>
              <wp:anchor distT="0" distB="0" distL="114300" distR="114300" simplePos="0" relativeHeight="251701760" behindDoc="0" locked="0" layoutInCell="1" allowOverlap="1" wp14:anchorId="059B6547" wp14:editId="6C3CBCB0">
                <wp:simplePos x="0" y="0"/>
                <wp:positionH relativeFrom="column">
                  <wp:posOffset>3164852</wp:posOffset>
                </wp:positionH>
                <wp:positionV relativeFrom="paragraph">
                  <wp:posOffset>4312867</wp:posOffset>
                </wp:positionV>
                <wp:extent cx="121320" cy="14040"/>
                <wp:effectExtent l="57150" t="57150" r="69215" b="100330"/>
                <wp:wrapNone/>
                <wp:docPr id="48" name="Tint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13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0183B" id="Tinta 48" o:spid="_x0000_s1026" type="#_x0000_t75" style="position:absolute;margin-left:247.8pt;margin-top:336.8pt;width:12.35pt;height:6.7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">
                <v:imagedata r:id="rId21" o:title=""/>
              </v:shape>
            </w:pict>
          </mc:Fallback>
        </mc:AlternateContent>
      </w:r>
      <w:r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700736" behindDoc="0" locked="0" layoutInCell="1" allowOverlap="1" wp14:anchorId="60DD9978" wp14:editId="1F48A284">
                <wp:simplePos x="0" y="0"/>
                <wp:positionH relativeFrom="column">
                  <wp:posOffset>3925172</wp:posOffset>
                </wp:positionH>
                <wp:positionV relativeFrom="paragraph">
                  <wp:posOffset>4135387</wp:posOffset>
                </wp:positionV>
                <wp:extent cx="672480" cy="398880"/>
                <wp:effectExtent l="57150" t="57150" r="32385" b="96520"/>
                <wp:wrapNone/>
                <wp:docPr id="47" name="Tint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7248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5DD74" id="Tinta 47" o:spid="_x0000_s1026" type="#_x0000_t75" style="position:absolute;margin-left:307.65pt;margin-top:322.8pt;width:55.75pt;height:37.0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">
                <v:imagedata r:id="rId23" o:title=""/>
              </v:shape>
            </w:pict>
          </mc:Fallback>
        </mc:AlternateContent>
      </w:r>
      <w:r w:rsidR="00691A9B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99712" behindDoc="0" locked="0" layoutInCell="1" allowOverlap="1" wp14:anchorId="0B6E1AC6" wp14:editId="40F8A145">
                <wp:simplePos x="0" y="0"/>
                <wp:positionH relativeFrom="column">
                  <wp:posOffset>1439732</wp:posOffset>
                </wp:positionH>
                <wp:positionV relativeFrom="paragraph">
                  <wp:posOffset>3029615</wp:posOffset>
                </wp:positionV>
                <wp:extent cx="85320" cy="146520"/>
                <wp:effectExtent l="57150" t="38100" r="48260" b="44450"/>
                <wp:wrapNone/>
                <wp:docPr id="46" name="Tint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532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12BE3" id="Tinta 46" o:spid="_x0000_s1026" type="#_x0000_t75" style="position:absolute;margin-left:112.65pt;margin-top:237.85pt;width:8.1pt;height:13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">
                <v:imagedata r:id="rId25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98688" behindDoc="0" locked="0" layoutInCell="1" allowOverlap="1" wp14:anchorId="4CC2E55C" wp14:editId="71C89014">
                <wp:simplePos x="0" y="0"/>
                <wp:positionH relativeFrom="column">
                  <wp:posOffset>6280785</wp:posOffset>
                </wp:positionH>
                <wp:positionV relativeFrom="paragraph">
                  <wp:posOffset>6042025</wp:posOffset>
                </wp:positionV>
                <wp:extent cx="97790" cy="192240"/>
                <wp:effectExtent l="38100" t="57150" r="35560" b="55880"/>
                <wp:wrapNone/>
                <wp:docPr id="35" name="Tint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779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A5420" id="Tinta 35" o:spid="_x0000_s1026" type="#_x0000_t75" style="position:absolute;margin-left:493.85pt;margin-top:475.05pt;width:9.1pt;height:16.6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">
                <v:imagedata r:id="rId27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14FF7DAB" wp14:editId="64DAF91D">
                <wp:simplePos x="0" y="0"/>
                <wp:positionH relativeFrom="column">
                  <wp:posOffset>4782332</wp:posOffset>
                </wp:positionH>
                <wp:positionV relativeFrom="paragraph">
                  <wp:posOffset>5850067</wp:posOffset>
                </wp:positionV>
                <wp:extent cx="122760" cy="10440"/>
                <wp:effectExtent l="57150" t="57150" r="67945" b="104140"/>
                <wp:wrapNone/>
                <wp:docPr id="32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27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B28A4" id="Tinta 32" o:spid="_x0000_s1026" type="#_x0000_t75" style="position:absolute;margin-left:375.15pt;margin-top:457.8pt;width:12.45pt;height:6.4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">
                <v:imagedata r:id="rId29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1B79D22F" wp14:editId="7A4BD33C">
                <wp:simplePos x="0" y="0"/>
                <wp:positionH relativeFrom="column">
                  <wp:posOffset>1620452</wp:posOffset>
                </wp:positionH>
                <wp:positionV relativeFrom="paragraph">
                  <wp:posOffset>5280907</wp:posOffset>
                </wp:positionV>
                <wp:extent cx="693720" cy="345960"/>
                <wp:effectExtent l="57150" t="76200" r="68580" b="92710"/>
                <wp:wrapNone/>
                <wp:docPr id="31" name="Tinta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93720" cy="34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516B1" id="Tinta 31" o:spid="_x0000_s1026" type="#_x0000_t75" style="position:absolute;margin-left:126.2pt;margin-top:412.95pt;width:57.45pt;height:32.9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">
                <v:imagedata r:id="rId31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65DC9C7C" wp14:editId="32E145DF">
                <wp:simplePos x="0" y="0"/>
                <wp:positionH relativeFrom="column">
                  <wp:posOffset>4798172</wp:posOffset>
                </wp:positionH>
                <wp:positionV relativeFrom="paragraph">
                  <wp:posOffset>5665027</wp:posOffset>
                </wp:positionV>
                <wp:extent cx="109080" cy="27360"/>
                <wp:effectExtent l="57150" t="76200" r="62865" b="86995"/>
                <wp:wrapNone/>
                <wp:docPr id="30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90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3B33E" id="Tinta 30" o:spid="_x0000_s1026" type="#_x0000_t75" style="position:absolute;margin-left:376.4pt;margin-top:443.2pt;width:11.45pt;height:7.8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">
                <v:imagedata r:id="rId33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24ADF830" wp14:editId="1BC3CDFF">
                <wp:simplePos x="0" y="0"/>
                <wp:positionH relativeFrom="column">
                  <wp:posOffset>456932</wp:posOffset>
                </wp:positionH>
                <wp:positionV relativeFrom="paragraph">
                  <wp:posOffset>5346427</wp:posOffset>
                </wp:positionV>
                <wp:extent cx="372960" cy="258840"/>
                <wp:effectExtent l="57150" t="76200" r="65405" b="84455"/>
                <wp:wrapNone/>
                <wp:docPr id="29" name="Tint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7296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C1463" id="Tinta 29" o:spid="_x0000_s1026" type="#_x0000_t75" style="position:absolute;margin-left:34.6pt;margin-top:418.15pt;width:32.15pt;height:26.0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">
                <v:imagedata r:id="rId35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5A434970" wp14:editId="2B29D814">
                <wp:simplePos x="0" y="0"/>
                <wp:positionH relativeFrom="column">
                  <wp:posOffset>4787732</wp:posOffset>
                </wp:positionH>
                <wp:positionV relativeFrom="paragraph">
                  <wp:posOffset>5483947</wp:posOffset>
                </wp:positionV>
                <wp:extent cx="134640" cy="18000"/>
                <wp:effectExtent l="38100" t="57150" r="74930" b="96520"/>
                <wp:wrapNone/>
                <wp:docPr id="28" name="Tint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46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C9A55" id="Tinta 28" o:spid="_x0000_s1026" type="#_x0000_t75" style="position:absolute;margin-left:375.6pt;margin-top:428.95pt;width:13.4pt;height:7.0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">
                <v:imagedata r:id="rId37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6E5649F1" wp14:editId="3056BEEC">
                <wp:simplePos x="0" y="0"/>
                <wp:positionH relativeFrom="column">
                  <wp:posOffset>5029652</wp:posOffset>
                </wp:positionH>
                <wp:positionV relativeFrom="paragraph">
                  <wp:posOffset>4124227</wp:posOffset>
                </wp:positionV>
                <wp:extent cx="563400" cy="374040"/>
                <wp:effectExtent l="57150" t="76200" r="65405" b="83185"/>
                <wp:wrapNone/>
                <wp:docPr id="27" name="Tint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63400" cy="37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7E88C" id="Tinta 27" o:spid="_x0000_s1026" type="#_x0000_t75" style="position:absolute;margin-left:394.65pt;margin-top:321.95pt;width:47.15pt;height:35.1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">
                <v:imagedata r:id="rId39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754E4BA9" wp14:editId="68B00255">
                <wp:simplePos x="0" y="0"/>
                <wp:positionH relativeFrom="column">
                  <wp:posOffset>6230612</wp:posOffset>
                </wp:positionH>
                <wp:positionV relativeFrom="paragraph">
                  <wp:posOffset>4992907</wp:posOffset>
                </wp:positionV>
                <wp:extent cx="101520" cy="21960"/>
                <wp:effectExtent l="57150" t="57150" r="70485" b="92710"/>
                <wp:wrapNone/>
                <wp:docPr id="26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15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4D576" id="Tinta 26" o:spid="_x0000_s1026" type="#_x0000_t75" style="position:absolute;margin-left:489.2pt;margin-top:390.3pt;width:10.85pt;height:7.4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">
                <v:imagedata r:id="rId41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7424" behindDoc="0" locked="0" layoutInCell="1" allowOverlap="1" wp14:anchorId="2E65D1C0" wp14:editId="46DE3F82">
                <wp:simplePos x="0" y="0"/>
                <wp:positionH relativeFrom="column">
                  <wp:posOffset>4798172</wp:posOffset>
                </wp:positionH>
                <wp:positionV relativeFrom="paragraph">
                  <wp:posOffset>5320507</wp:posOffset>
                </wp:positionV>
                <wp:extent cx="63720" cy="5760"/>
                <wp:effectExtent l="57150" t="76200" r="69850" b="89535"/>
                <wp:wrapNone/>
                <wp:docPr id="24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37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1EA2C" id="Tinta 24" o:spid="_x0000_s1026" type="#_x0000_t75" style="position:absolute;margin-left:376.4pt;margin-top:416.1pt;width:7.8pt;height:6.1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">
                <v:imagedata r:id="rId43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4611BCE1" wp14:editId="59D78D6D">
                <wp:simplePos x="0" y="0"/>
                <wp:positionH relativeFrom="column">
                  <wp:posOffset>1774172</wp:posOffset>
                </wp:positionH>
                <wp:positionV relativeFrom="paragraph">
                  <wp:posOffset>4181467</wp:posOffset>
                </wp:positionV>
                <wp:extent cx="715320" cy="363600"/>
                <wp:effectExtent l="57150" t="57150" r="66040" b="93980"/>
                <wp:wrapNone/>
                <wp:docPr id="23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15320" cy="3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C6083" id="Tinta 23" o:spid="_x0000_s1026" type="#_x0000_t75" style="position:absolute;margin-left:138.3pt;margin-top:326.45pt;width:59.15pt;height:34.3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">
                <v:imagedata r:id="rId45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59A948C3" wp14:editId="3CA952A9">
                <wp:simplePos x="0" y="0"/>
                <wp:positionH relativeFrom="column">
                  <wp:posOffset>4792772</wp:posOffset>
                </wp:positionH>
                <wp:positionV relativeFrom="paragraph">
                  <wp:posOffset>5150947</wp:posOffset>
                </wp:positionV>
                <wp:extent cx="103680" cy="6120"/>
                <wp:effectExtent l="57150" t="76200" r="67945" b="89535"/>
                <wp:wrapNone/>
                <wp:docPr id="22" name="Tint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36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3E509" id="Tinta 22" o:spid="_x0000_s1026" type="#_x0000_t75" style="position:absolute;margin-left:376pt;margin-top:402.8pt;width:10.95pt;height:6.1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">
                <v:imagedata r:id="rId47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1773B5C2" wp14:editId="7B1C66E6">
                <wp:simplePos x="0" y="0"/>
                <wp:positionH relativeFrom="column">
                  <wp:posOffset>267212</wp:posOffset>
                </wp:positionH>
                <wp:positionV relativeFrom="paragraph">
                  <wp:posOffset>4129627</wp:posOffset>
                </wp:positionV>
                <wp:extent cx="531360" cy="415080"/>
                <wp:effectExtent l="57150" t="76200" r="59690" b="80645"/>
                <wp:wrapNone/>
                <wp:docPr id="21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31360" cy="41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BBF71" id="Tinta 21" o:spid="_x0000_s1026" type="#_x0000_t75" style="position:absolute;margin-left:19.65pt;margin-top:322.35pt;width:44.7pt;height:38.3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">
                <v:imagedata r:id="rId49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3328" behindDoc="0" locked="0" layoutInCell="1" allowOverlap="1" wp14:anchorId="23E1454E" wp14:editId="434A5E81">
                <wp:simplePos x="0" y="0"/>
                <wp:positionH relativeFrom="column">
                  <wp:posOffset>5044772</wp:posOffset>
                </wp:positionH>
                <wp:positionV relativeFrom="paragraph">
                  <wp:posOffset>2973561</wp:posOffset>
                </wp:positionV>
                <wp:extent cx="600120" cy="477360"/>
                <wp:effectExtent l="57150" t="57150" r="66675" b="94615"/>
                <wp:wrapNone/>
                <wp:docPr id="20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00120" cy="47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001F4" id="Tinta 20" o:spid="_x0000_s1026" type="#_x0000_t75" style="position:absolute;margin-left:395.85pt;margin-top:231.35pt;width:50.05pt;height:43.3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">
                <v:imagedata r:id="rId51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1C35B6CB" wp14:editId="36A582CE">
                <wp:simplePos x="0" y="0"/>
                <wp:positionH relativeFrom="column">
                  <wp:posOffset>4782332</wp:posOffset>
                </wp:positionH>
                <wp:positionV relativeFrom="paragraph">
                  <wp:posOffset>4987401</wp:posOffset>
                </wp:positionV>
                <wp:extent cx="117000" cy="49320"/>
                <wp:effectExtent l="57150" t="57150" r="73660" b="103505"/>
                <wp:wrapNone/>
                <wp:docPr id="19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1700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71409" id="Tinta 19" o:spid="_x0000_s1026" type="#_x0000_t75" style="position:absolute;margin-left:375.15pt;margin-top:389.9pt;width:12pt;height:9.5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">
                <v:imagedata r:id="rId53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3E46EC53" wp14:editId="49AC1008">
                <wp:simplePos x="0" y="0"/>
                <wp:positionH relativeFrom="column">
                  <wp:posOffset>6230252</wp:posOffset>
                </wp:positionH>
                <wp:positionV relativeFrom="paragraph">
                  <wp:posOffset>3084081</wp:posOffset>
                </wp:positionV>
                <wp:extent cx="141120" cy="16920"/>
                <wp:effectExtent l="57150" t="57150" r="68580" b="97790"/>
                <wp:wrapNone/>
                <wp:docPr id="18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411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016B8" id="Tinta 18" o:spid="_x0000_s1026" type="#_x0000_t75" style="position:absolute;margin-left:489.15pt;margin-top:240pt;width:13.9pt;height:7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">
                <v:imagedata r:id="rId55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16850165" wp14:editId="3F0144D7">
                <wp:simplePos x="0" y="0"/>
                <wp:positionH relativeFrom="column">
                  <wp:posOffset>1875332</wp:posOffset>
                </wp:positionH>
                <wp:positionV relativeFrom="paragraph">
                  <wp:posOffset>4802255</wp:posOffset>
                </wp:positionV>
                <wp:extent cx="807840" cy="69480"/>
                <wp:effectExtent l="57150" t="76200" r="68580" b="83185"/>
                <wp:wrapNone/>
                <wp:docPr id="17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0784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81DA4" id="Tinta 17" o:spid="_x0000_s1026" type="#_x0000_t75" style="position:absolute;margin-left:146.25pt;margin-top:375.35pt;width:66.4pt;height:11.1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">
                <v:imagedata r:id="rId57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19E8244A" wp14:editId="76BF0068">
                <wp:simplePos x="0" y="0"/>
                <wp:positionH relativeFrom="column">
                  <wp:posOffset>427052</wp:posOffset>
                </wp:positionH>
                <wp:positionV relativeFrom="paragraph">
                  <wp:posOffset>4808015</wp:posOffset>
                </wp:positionV>
                <wp:extent cx="654840" cy="62280"/>
                <wp:effectExtent l="57150" t="76200" r="69215" b="90170"/>
                <wp:wrapNone/>
                <wp:docPr id="16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5484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67D96" id="Tinta 16" o:spid="_x0000_s1026" type="#_x0000_t75" style="position:absolute;margin-left:32.25pt;margin-top:375.75pt;width:54.35pt;height:10.5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">
                <v:imagedata r:id="rId59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23B47B96" wp14:editId="7EA1FABA">
                <wp:simplePos x="0" y="0"/>
                <wp:positionH relativeFrom="column">
                  <wp:posOffset>5083652</wp:posOffset>
                </wp:positionH>
                <wp:positionV relativeFrom="paragraph">
                  <wp:posOffset>3635135</wp:posOffset>
                </wp:positionV>
                <wp:extent cx="1029600" cy="46080"/>
                <wp:effectExtent l="57150" t="76200" r="75565" b="87630"/>
                <wp:wrapNone/>
                <wp:docPr id="15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02960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F422C" id="Tinta 15" o:spid="_x0000_s1026" type="#_x0000_t75" style="position:absolute;margin-left:398.9pt;margin-top:283.45pt;width:83.9pt;height:9.3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">
                <v:imagedata r:id="rId61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5E01BC5A" wp14:editId="4D6F497E">
                <wp:simplePos x="0" y="0"/>
                <wp:positionH relativeFrom="column">
                  <wp:posOffset>3497852</wp:posOffset>
                </wp:positionH>
                <wp:positionV relativeFrom="paragraph">
                  <wp:posOffset>3618935</wp:posOffset>
                </wp:positionV>
                <wp:extent cx="788400" cy="112320"/>
                <wp:effectExtent l="57150" t="76200" r="69215" b="97790"/>
                <wp:wrapNone/>
                <wp:docPr id="14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884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EA2F3" id="Tinta 14" o:spid="_x0000_s1026" type="#_x0000_t75" style="position:absolute;margin-left:274pt;margin-top:282.1pt;width:64.95pt;height:14.5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">
                <v:imagedata r:id="rId63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4EEA87C2" wp14:editId="0127397A">
                <wp:simplePos x="0" y="0"/>
                <wp:positionH relativeFrom="column">
                  <wp:posOffset>1954532</wp:posOffset>
                </wp:positionH>
                <wp:positionV relativeFrom="paragraph">
                  <wp:posOffset>3575735</wp:posOffset>
                </wp:positionV>
                <wp:extent cx="736920" cy="43200"/>
                <wp:effectExtent l="57150" t="76200" r="63500" b="90170"/>
                <wp:wrapNone/>
                <wp:docPr id="13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369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ACE88" id="Tinta 13" o:spid="_x0000_s1026" type="#_x0000_t75" style="position:absolute;margin-left:152.5pt;margin-top:278.7pt;width:60.9pt;height:9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">
                <v:imagedata r:id="rId65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7D562571" wp14:editId="6E1E3D31">
                <wp:simplePos x="0" y="0"/>
                <wp:positionH relativeFrom="column">
                  <wp:posOffset>400772</wp:posOffset>
                </wp:positionH>
                <wp:positionV relativeFrom="paragraph">
                  <wp:posOffset>3612455</wp:posOffset>
                </wp:positionV>
                <wp:extent cx="775440" cy="28080"/>
                <wp:effectExtent l="57150" t="76200" r="62865" b="86360"/>
                <wp:wrapNone/>
                <wp:docPr id="12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754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00091" id="Tinta 12" o:spid="_x0000_s1026" type="#_x0000_t75" style="position:absolute;margin-left:30.15pt;margin-top:281.6pt;width:63.85pt;height:7.8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">
                <v:imagedata r:id="rId67" o:title=""/>
              </v:shape>
            </w:pict>
          </mc:Fallback>
        </mc:AlternateContent>
      </w:r>
      <w:r w:rsidR="00BA43B1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2F848467" wp14:editId="5B85BC2C">
                <wp:simplePos x="0" y="0"/>
                <wp:positionH relativeFrom="column">
                  <wp:posOffset>5131172</wp:posOffset>
                </wp:positionH>
                <wp:positionV relativeFrom="paragraph">
                  <wp:posOffset>2431655</wp:posOffset>
                </wp:positionV>
                <wp:extent cx="904680" cy="103680"/>
                <wp:effectExtent l="57150" t="76200" r="67310" b="86995"/>
                <wp:wrapNone/>
                <wp:docPr id="11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046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15D15" id="Tinta 11" o:spid="_x0000_s1026" type="#_x0000_t75" style="position:absolute;margin-left:402.65pt;margin-top:188.65pt;width:74.1pt;height:13.8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">
                <v:imagedata r:id="rId69" o:title=""/>
              </v:shape>
            </w:pict>
          </mc:Fallback>
        </mc:AlternateContent>
      </w:r>
      <w:r w:rsidR="004A333C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5B565E32" wp14:editId="0CC2EBDB">
                <wp:simplePos x="0" y="0"/>
                <wp:positionH relativeFrom="column">
                  <wp:posOffset>424020</wp:posOffset>
                </wp:positionH>
                <wp:positionV relativeFrom="paragraph">
                  <wp:posOffset>2627490</wp:posOffset>
                </wp:positionV>
                <wp:extent cx="310680" cy="32400"/>
                <wp:effectExtent l="57150" t="76200" r="70485" b="81915"/>
                <wp:wrapNone/>
                <wp:docPr id="10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106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E790D" id="Tinta 10" o:spid="_x0000_s1026" type="#_x0000_t75" style="position:absolute;margin-left:32pt;margin-top:204.05pt;width:27.25pt;height:8.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">
                <v:imagedata r:id="rId71" o:title=""/>
              </v:shape>
            </w:pict>
          </mc:Fallback>
        </mc:AlternateContent>
      </w:r>
      <w:r w:rsidR="002F3A5A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06F5578F" wp14:editId="600EC0B2">
                <wp:simplePos x="0" y="0"/>
                <wp:positionH relativeFrom="column">
                  <wp:posOffset>5071980</wp:posOffset>
                </wp:positionH>
                <wp:positionV relativeFrom="paragraph">
                  <wp:posOffset>5996730</wp:posOffset>
                </wp:positionV>
                <wp:extent cx="456840" cy="338760"/>
                <wp:effectExtent l="38100" t="38100" r="57785" b="42545"/>
                <wp:wrapNone/>
                <wp:docPr id="6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56840" cy="3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F0F66" id="Tinta 6" o:spid="_x0000_s1026" type="#_x0000_t75" style="position:absolute;margin-left:398.65pt;margin-top:471.5pt;width:37.35pt;height:28.0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">
                <v:imagedata r:id="rId73" o:title=""/>
              </v:shape>
            </w:pict>
          </mc:Fallback>
        </mc:AlternateContent>
      </w:r>
      <w:r w:rsidR="002F3A5A">
        <w:rPr>
          <w:rFonts w:ascii="Arial" w:hAnsi="Arial" w:cs="Arial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0C4A5513" wp14:editId="3B7A4C99">
                <wp:simplePos x="0" y="0"/>
                <wp:positionH relativeFrom="column">
                  <wp:posOffset>4691100</wp:posOffset>
                </wp:positionH>
                <wp:positionV relativeFrom="paragraph">
                  <wp:posOffset>6142170</wp:posOffset>
                </wp:positionV>
                <wp:extent cx="228240" cy="58680"/>
                <wp:effectExtent l="57150" t="57150" r="57785" b="93980"/>
                <wp:wrapNone/>
                <wp:docPr id="3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2824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0B54C" id="Tinta 3" o:spid="_x0000_s1026" type="#_x0000_t75" style="position:absolute;margin-left:368pt;margin-top:480.85pt;width:20.8pt;height:10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">
                <v:imagedata r:id="rId75" o:title=""/>
              </v:shape>
            </w:pict>
          </mc:Fallback>
        </mc:AlternateContent>
      </w:r>
      <w:r w:rsidR="002C4E31" w:rsidRPr="002C4E31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193A908D" wp14:editId="76C8285E">
            <wp:extent cx="6390640" cy="62738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4955" w14:textId="77777777" w:rsidR="002C4E31" w:rsidRPr="002C4E31" w:rsidRDefault="002C4E31" w:rsidP="002C4E31">
      <w:pPr>
        <w:rPr>
          <w:rFonts w:ascii="Arial" w:hAnsi="Arial" w:cs="Arial"/>
          <w:i/>
          <w:sz w:val="18"/>
          <w:szCs w:val="18"/>
        </w:rPr>
      </w:pPr>
    </w:p>
    <w:p w14:paraId="1ABA05FE" w14:textId="77777777" w:rsid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5B665848" w14:textId="77777777" w:rsidR="0038622E" w:rsidRPr="002C4E31" w:rsidRDefault="0038622E" w:rsidP="002C4E31">
      <w:pPr>
        <w:rPr>
          <w:rFonts w:ascii="Arial" w:hAnsi="Arial" w:cs="Arial"/>
          <w:iCs/>
          <w:sz w:val="18"/>
          <w:szCs w:val="18"/>
        </w:rPr>
      </w:pPr>
    </w:p>
    <w:p w14:paraId="6D849905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12EF340E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7DACAB77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643ADEC7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41815D85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1AEDA05E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292E02F4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65340515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17B3EA8C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6C39B042" w14:textId="77777777" w:rsid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53A86520" w14:textId="77777777" w:rsidR="00E630E9" w:rsidRDefault="00E630E9" w:rsidP="002C4E31">
      <w:pPr>
        <w:rPr>
          <w:rFonts w:ascii="Arial" w:hAnsi="Arial" w:cs="Arial"/>
          <w:iCs/>
          <w:sz w:val="18"/>
          <w:szCs w:val="18"/>
        </w:rPr>
      </w:pPr>
    </w:p>
    <w:p w14:paraId="6B078DD3" w14:textId="77777777" w:rsidR="00E630E9" w:rsidRDefault="00E630E9" w:rsidP="002C4E31">
      <w:pPr>
        <w:rPr>
          <w:rFonts w:ascii="Arial" w:hAnsi="Arial" w:cs="Arial"/>
          <w:iCs/>
          <w:sz w:val="18"/>
          <w:szCs w:val="18"/>
        </w:rPr>
      </w:pPr>
    </w:p>
    <w:p w14:paraId="656E25E1" w14:textId="77777777" w:rsidR="00E630E9" w:rsidRDefault="00E630E9" w:rsidP="002C4E31">
      <w:pPr>
        <w:rPr>
          <w:rFonts w:ascii="Arial" w:hAnsi="Arial" w:cs="Arial"/>
          <w:iCs/>
          <w:sz w:val="18"/>
          <w:szCs w:val="18"/>
        </w:rPr>
      </w:pPr>
    </w:p>
    <w:p w14:paraId="749C16B8" w14:textId="77777777" w:rsidR="00E630E9" w:rsidRDefault="00E630E9" w:rsidP="002C4E31">
      <w:pPr>
        <w:rPr>
          <w:rFonts w:ascii="Arial" w:hAnsi="Arial" w:cs="Arial"/>
          <w:iCs/>
          <w:sz w:val="18"/>
          <w:szCs w:val="18"/>
        </w:rPr>
      </w:pPr>
    </w:p>
    <w:p w14:paraId="31DF7CE6" w14:textId="77777777" w:rsidR="00E630E9" w:rsidRDefault="00E630E9" w:rsidP="002C4E31">
      <w:pPr>
        <w:rPr>
          <w:rFonts w:ascii="Arial" w:hAnsi="Arial" w:cs="Arial"/>
          <w:iCs/>
          <w:sz w:val="18"/>
          <w:szCs w:val="18"/>
        </w:rPr>
      </w:pPr>
    </w:p>
    <w:p w14:paraId="2CBB58D7" w14:textId="77777777" w:rsidR="00E630E9" w:rsidRPr="002C4E31" w:rsidRDefault="00E630E9" w:rsidP="002C4E31">
      <w:pPr>
        <w:rPr>
          <w:rFonts w:ascii="Arial" w:hAnsi="Arial" w:cs="Arial"/>
          <w:iCs/>
          <w:sz w:val="18"/>
          <w:szCs w:val="18"/>
        </w:rPr>
      </w:pPr>
    </w:p>
    <w:p w14:paraId="7C2BC50A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36331495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60A96D05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p w14:paraId="45E3D3CF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</w:pPr>
    </w:p>
    <w:tbl>
      <w:tblPr>
        <w:tblW w:w="980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1514"/>
        <w:gridCol w:w="1756"/>
        <w:gridCol w:w="1514"/>
        <w:gridCol w:w="1756"/>
        <w:gridCol w:w="10"/>
      </w:tblGrid>
      <w:tr w:rsidR="002C4E31" w:rsidRPr="002C4E31" w14:paraId="7D0D9BCF" w14:textId="77777777" w:rsidTr="00F44210">
        <w:trPr>
          <w:trHeight w:val="300"/>
        </w:trPr>
        <w:tc>
          <w:tcPr>
            <w:tcW w:w="98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418810" w14:textId="77777777" w:rsidR="002C4E31" w:rsidRPr="002C4E31" w:rsidRDefault="002C4E31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</w:rPr>
            </w:pPr>
            <w:r w:rsidRPr="002C4E31">
              <w:rPr>
                <w:rFonts w:ascii="Arial" w:hAnsi="Arial" w:cs="Arial"/>
                <w:b/>
                <w:bCs/>
                <w:color w:val="000000"/>
                <w:spacing w:val="0"/>
              </w:rPr>
              <w:lastRenderedPageBreak/>
              <w:t xml:space="preserve">BALANCETE DE VERIFICAÇÃO </w:t>
            </w:r>
          </w:p>
        </w:tc>
      </w:tr>
      <w:tr w:rsidR="002C4E31" w:rsidRPr="002C4E31" w14:paraId="100972BD" w14:textId="77777777" w:rsidTr="00F44210">
        <w:trPr>
          <w:gridAfter w:val="1"/>
          <w:wAfter w:w="10" w:type="dxa"/>
          <w:trHeight w:val="383"/>
        </w:trPr>
        <w:tc>
          <w:tcPr>
            <w:tcW w:w="325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F57C7" w14:textId="77777777" w:rsidR="002C4E31" w:rsidRPr="002C4E31" w:rsidRDefault="002C4E31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</w:rPr>
            </w:pPr>
            <w:r w:rsidRPr="002C4E31">
              <w:rPr>
                <w:rFonts w:ascii="Arial" w:hAnsi="Arial" w:cs="Arial"/>
                <w:color w:val="000000"/>
                <w:spacing w:val="0"/>
              </w:rPr>
              <w:t xml:space="preserve"> CONTAS CONTÁBEIS </w:t>
            </w:r>
          </w:p>
        </w:tc>
        <w:tc>
          <w:tcPr>
            <w:tcW w:w="32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771F45" w14:textId="77777777" w:rsidR="002C4E31" w:rsidRPr="002C4E31" w:rsidRDefault="002C4E31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</w:rPr>
            </w:pPr>
            <w:r w:rsidRPr="002C4E31">
              <w:rPr>
                <w:rFonts w:ascii="Arial" w:hAnsi="Arial" w:cs="Arial"/>
                <w:color w:val="000000"/>
                <w:spacing w:val="0"/>
              </w:rPr>
              <w:t xml:space="preserve"> SALDOS FINAIS</w:t>
            </w:r>
            <w:r w:rsidRPr="002C4E31">
              <w:rPr>
                <w:rFonts w:ascii="Arial" w:hAnsi="Arial" w:cs="Arial"/>
                <w:color w:val="000000"/>
                <w:spacing w:val="0"/>
              </w:rPr>
              <w:br/>
              <w:t xml:space="preserve">(ANTES DO ENCERRAMENTO) </w:t>
            </w:r>
          </w:p>
        </w:tc>
        <w:tc>
          <w:tcPr>
            <w:tcW w:w="32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BF779D3" w14:textId="77777777" w:rsidR="002C4E31" w:rsidRPr="002C4E31" w:rsidRDefault="002C4E31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</w:rPr>
            </w:pPr>
            <w:r w:rsidRPr="002C4E31">
              <w:rPr>
                <w:rFonts w:ascii="Arial" w:hAnsi="Arial" w:cs="Arial"/>
                <w:color w:val="000000"/>
                <w:spacing w:val="0"/>
              </w:rPr>
              <w:t xml:space="preserve"> SALDOS FINAIS</w:t>
            </w:r>
            <w:r w:rsidRPr="002C4E31">
              <w:rPr>
                <w:rFonts w:ascii="Arial" w:hAnsi="Arial" w:cs="Arial"/>
                <w:color w:val="000000"/>
                <w:spacing w:val="0"/>
              </w:rPr>
              <w:br/>
              <w:t xml:space="preserve">(APÓS O ENCERRAMENTO) </w:t>
            </w:r>
          </w:p>
        </w:tc>
      </w:tr>
      <w:tr w:rsidR="002C4E31" w:rsidRPr="002C4E31" w14:paraId="151B989A" w14:textId="77777777" w:rsidTr="00F44210">
        <w:trPr>
          <w:gridAfter w:val="1"/>
          <w:wAfter w:w="10" w:type="dxa"/>
          <w:trHeight w:val="383"/>
        </w:trPr>
        <w:tc>
          <w:tcPr>
            <w:tcW w:w="325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838377" w14:textId="77777777" w:rsidR="002C4E31" w:rsidRPr="002C4E31" w:rsidRDefault="002C4E31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</w:p>
        </w:tc>
        <w:tc>
          <w:tcPr>
            <w:tcW w:w="327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75F06" w14:textId="77777777" w:rsidR="002C4E31" w:rsidRPr="002C4E31" w:rsidRDefault="002C4E31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</w:p>
        </w:tc>
        <w:tc>
          <w:tcPr>
            <w:tcW w:w="327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52724" w14:textId="77777777" w:rsidR="002C4E31" w:rsidRPr="002C4E31" w:rsidRDefault="002C4E31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</w:p>
        </w:tc>
      </w:tr>
      <w:tr w:rsidR="002C4E31" w:rsidRPr="002C4E31" w14:paraId="64F2763C" w14:textId="77777777" w:rsidTr="00F44210">
        <w:trPr>
          <w:gridAfter w:val="1"/>
          <w:wAfter w:w="10" w:type="dxa"/>
          <w:trHeight w:val="300"/>
        </w:trPr>
        <w:tc>
          <w:tcPr>
            <w:tcW w:w="325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B9FD9F" w14:textId="77777777" w:rsidR="002C4E31" w:rsidRPr="002C4E31" w:rsidRDefault="002C4E31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3A703" w14:textId="77777777" w:rsidR="002C4E31" w:rsidRPr="002C4E31" w:rsidRDefault="002C4E31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  <w:u w:val="single"/>
              </w:rPr>
            </w:pPr>
            <w:r w:rsidRPr="002C4E31">
              <w:rPr>
                <w:rFonts w:ascii="Arial" w:hAnsi="Arial" w:cs="Arial"/>
                <w:color w:val="000000"/>
                <w:spacing w:val="0"/>
                <w:u w:val="single"/>
              </w:rPr>
              <w:t xml:space="preserve"> DEVEDOR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AE74B" w14:textId="77777777" w:rsidR="002C4E31" w:rsidRPr="002C4E31" w:rsidRDefault="002C4E31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  <w:u w:val="single"/>
              </w:rPr>
            </w:pPr>
            <w:r w:rsidRPr="002C4E31">
              <w:rPr>
                <w:rFonts w:ascii="Arial" w:hAnsi="Arial" w:cs="Arial"/>
                <w:color w:val="000000"/>
                <w:spacing w:val="0"/>
                <w:u w:val="single"/>
              </w:rPr>
              <w:t>CREDOR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13D8" w14:textId="77777777" w:rsidR="002C4E31" w:rsidRPr="002C4E31" w:rsidRDefault="002C4E31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  <w:u w:val="single"/>
              </w:rPr>
            </w:pPr>
            <w:r w:rsidRPr="002C4E31">
              <w:rPr>
                <w:rFonts w:ascii="Arial" w:hAnsi="Arial" w:cs="Arial"/>
                <w:color w:val="000000"/>
                <w:spacing w:val="0"/>
                <w:u w:val="single"/>
              </w:rPr>
              <w:t xml:space="preserve"> DEVEDOR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E1903" w14:textId="77777777" w:rsidR="002C4E31" w:rsidRPr="002C4E31" w:rsidRDefault="002C4E31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  <w:u w:val="single"/>
              </w:rPr>
            </w:pPr>
            <w:r w:rsidRPr="002C4E31">
              <w:rPr>
                <w:rFonts w:ascii="Arial" w:hAnsi="Arial" w:cs="Arial"/>
                <w:color w:val="000000"/>
                <w:spacing w:val="0"/>
                <w:u w:val="single"/>
              </w:rPr>
              <w:t>CREDOR</w:t>
            </w:r>
          </w:p>
        </w:tc>
      </w:tr>
      <w:tr w:rsidR="002C4E31" w:rsidRPr="002C4E31" w14:paraId="49C0520D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EB63C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Caixa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91FED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ACFFA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9A17C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4C89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323A84DA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8869A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Estoque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0AAFF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32.000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CC596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4FA3C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32.000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0BB9F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5E198252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75A9E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Empréstimos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C1472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4A55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46.400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56E74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B2E3C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46.400 </w:t>
            </w:r>
          </w:p>
        </w:tc>
      </w:tr>
      <w:tr w:rsidR="002C4E31" w:rsidRPr="002C4E31" w14:paraId="7FD7F5D6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96B6B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Fornecedores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AA35D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A092B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50.000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E7D0E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0520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50.000 </w:t>
            </w:r>
          </w:p>
        </w:tc>
      </w:tr>
      <w:tr w:rsidR="002C4E31" w:rsidRPr="002C4E31" w14:paraId="58E1885E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F1964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Contas a Receber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DD48A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180.000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F895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505A8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180.000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6CE35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557A707D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95211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Capital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E40CD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8BE27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60.000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3DB86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9792D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60.000 </w:t>
            </w:r>
          </w:p>
        </w:tc>
      </w:tr>
      <w:tr w:rsidR="002C4E31" w:rsidRPr="002C4E31" w14:paraId="0D6656C8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A4DA4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Imóveis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16B70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100.000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37FE0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DAC90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100.000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1D146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47262922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BDCCC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Depreciação Acumulada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2430C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2DB08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10.556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99A2C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C62C7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10.556 </w:t>
            </w:r>
          </w:p>
        </w:tc>
      </w:tr>
      <w:tr w:rsidR="002C4E31" w:rsidRPr="002C4E31" w14:paraId="2ED705CB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4EA13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Lucros Acumulados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4A3E2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60.000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FEBCC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5AAA8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0B5B1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120.544 </w:t>
            </w:r>
          </w:p>
        </w:tc>
      </w:tr>
      <w:tr w:rsidR="002C4E31" w:rsidRPr="002C4E31" w14:paraId="74E08C62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602F5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Salários a Pagar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C2C0D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2A74C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15.000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8C76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6AE7C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15.000 </w:t>
            </w:r>
          </w:p>
        </w:tc>
      </w:tr>
      <w:tr w:rsidR="002C4E31" w:rsidRPr="002C4E31" w14:paraId="78CCD725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6746D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Aluguel a Pagar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D57F0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3399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10.000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59140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22907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10.000 </w:t>
            </w:r>
          </w:p>
        </w:tc>
      </w:tr>
      <w:tr w:rsidR="002C4E31" w:rsidRPr="002C4E31" w14:paraId="215A1462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68BF8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Despesa Aluguel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487BB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10.400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7D437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54687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F8F53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41388956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CB40B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Despesa Vendas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3C591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F0EAA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25213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34CDD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3BA76947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973EC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Despesa Pessoal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0E9BE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135.000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40308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4F7AF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EF41A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374016BB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EAED9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Receita de Serviços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67D72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74440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360.900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209D1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F641B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6F67C17A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4E33E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Despesas Financeiras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E9D2A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6.400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00D5A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D1F46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5714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4BA0A212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65BDB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Despesas de Depreciação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EC830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556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29502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B30B6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89ECA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3E28F6AF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65B96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Custo Serviço Prestado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47B8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18.000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3FBEE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4A60B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2998A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70529DA2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C7037" w14:textId="77777777" w:rsidR="002C4E31" w:rsidRPr="002C4E31" w:rsidRDefault="002C4E31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color w:val="000000"/>
                <w:spacing w:val="0"/>
              </w:rPr>
            </w:pPr>
            <w:r w:rsidRPr="002C4E31">
              <w:rPr>
                <w:rFonts w:ascii="Arial" w:hAnsi="Arial" w:cs="Arial"/>
                <w:b/>
                <w:bCs/>
                <w:color w:val="000000"/>
                <w:spacing w:val="0"/>
              </w:rPr>
              <w:t>TOTAL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9C33F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552.856 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43CDA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552.856 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1F3F6E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312.500 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11656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312.500 </w:t>
            </w:r>
          </w:p>
        </w:tc>
      </w:tr>
    </w:tbl>
    <w:p w14:paraId="2C763921" w14:textId="77777777" w:rsidR="002C4E31" w:rsidRPr="002C4E31" w:rsidRDefault="002C4E31" w:rsidP="002C4E31">
      <w:pPr>
        <w:rPr>
          <w:rFonts w:ascii="Arial" w:hAnsi="Arial" w:cs="Arial"/>
          <w:iCs/>
          <w:sz w:val="18"/>
          <w:szCs w:val="18"/>
        </w:rPr>
        <w:sectPr w:rsidR="002C4E31" w:rsidRPr="002C4E31" w:rsidSect="002C4E31">
          <w:headerReference w:type="default" r:id="rId77"/>
          <w:footerReference w:type="even" r:id="rId78"/>
          <w:footerReference w:type="default" r:id="rId79"/>
          <w:headerReference w:type="first" r:id="rId80"/>
          <w:footerReference w:type="first" r:id="rId81"/>
          <w:type w:val="continuous"/>
          <w:pgSz w:w="11907" w:h="16840" w:code="9"/>
          <w:pgMar w:top="902" w:right="851" w:bottom="902" w:left="992" w:header="567" w:footer="284" w:gutter="0"/>
          <w:cols w:space="708"/>
          <w:titlePg/>
          <w:docGrid w:linePitch="272"/>
        </w:sectPr>
      </w:pPr>
    </w:p>
    <w:p w14:paraId="4E7A6DF2" w14:textId="77777777" w:rsidR="002C4E31" w:rsidRPr="002C4E31" w:rsidRDefault="002C4E31" w:rsidP="002C4E31">
      <w:pPr>
        <w:rPr>
          <w:rFonts w:ascii="Arial" w:hAnsi="Arial" w:cs="Arial"/>
          <w:sz w:val="22"/>
          <w:szCs w:val="22"/>
        </w:rPr>
      </w:pPr>
    </w:p>
    <w:p w14:paraId="49D8B747" w14:textId="77777777" w:rsidR="002C4E31" w:rsidRPr="002C4E31" w:rsidRDefault="002C4E31" w:rsidP="002C4E31">
      <w:pPr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Ind w:w="1668" w:type="dxa"/>
        <w:tblLook w:val="04A0" w:firstRow="1" w:lastRow="0" w:firstColumn="1" w:lastColumn="0" w:noHBand="0" w:noVBand="1"/>
      </w:tblPr>
      <w:tblGrid>
        <w:gridCol w:w="4395"/>
        <w:gridCol w:w="2268"/>
      </w:tblGrid>
      <w:tr w:rsidR="002C4E31" w:rsidRPr="002C4E31" w14:paraId="72D46CA4" w14:textId="77777777" w:rsidTr="00F44210">
        <w:tc>
          <w:tcPr>
            <w:tcW w:w="6663" w:type="dxa"/>
            <w:gridSpan w:val="2"/>
            <w:vAlign w:val="center"/>
          </w:tcPr>
          <w:p w14:paraId="19FBFAE2" w14:textId="77777777" w:rsidR="002C4E31" w:rsidRPr="002C4E31" w:rsidRDefault="002C4E31" w:rsidP="00F44210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DEMONSTRAÇÃO DE RESULTADO</w:t>
            </w:r>
          </w:p>
        </w:tc>
      </w:tr>
      <w:tr w:rsidR="002C4E31" w:rsidRPr="002C4E31" w14:paraId="142F95E6" w14:textId="77777777" w:rsidTr="00F44210">
        <w:trPr>
          <w:trHeight w:val="397"/>
        </w:trPr>
        <w:tc>
          <w:tcPr>
            <w:tcW w:w="4395" w:type="dxa"/>
            <w:vAlign w:val="center"/>
          </w:tcPr>
          <w:p w14:paraId="5A58C6CA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Receita de Serviços </w:t>
            </w:r>
          </w:p>
        </w:tc>
        <w:tc>
          <w:tcPr>
            <w:tcW w:w="2268" w:type="dxa"/>
            <w:vAlign w:val="center"/>
          </w:tcPr>
          <w:p w14:paraId="1ACF0CED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360.900</w:t>
            </w:r>
          </w:p>
        </w:tc>
      </w:tr>
      <w:tr w:rsidR="002C4E31" w:rsidRPr="002C4E31" w14:paraId="52CCABC2" w14:textId="77777777" w:rsidTr="00F44210">
        <w:trPr>
          <w:trHeight w:val="397"/>
        </w:trPr>
        <w:tc>
          <w:tcPr>
            <w:tcW w:w="4395" w:type="dxa"/>
            <w:vAlign w:val="center"/>
          </w:tcPr>
          <w:p w14:paraId="00965C12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(-) Custo de Serviço </w:t>
            </w:r>
          </w:p>
        </w:tc>
        <w:tc>
          <w:tcPr>
            <w:tcW w:w="2268" w:type="dxa"/>
            <w:vAlign w:val="center"/>
          </w:tcPr>
          <w:p w14:paraId="2356C4E8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(18.000)</w:t>
            </w:r>
          </w:p>
        </w:tc>
      </w:tr>
      <w:tr w:rsidR="002C4E31" w:rsidRPr="002C4E31" w14:paraId="227934AC" w14:textId="77777777" w:rsidTr="00F44210">
        <w:trPr>
          <w:trHeight w:val="397"/>
        </w:trPr>
        <w:tc>
          <w:tcPr>
            <w:tcW w:w="4395" w:type="dxa"/>
          </w:tcPr>
          <w:p w14:paraId="10E60EA7" w14:textId="77777777" w:rsidR="002C4E31" w:rsidRPr="002C4E31" w:rsidRDefault="002C4E31" w:rsidP="00F4421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(=) Lucro Bruto</w:t>
            </w:r>
          </w:p>
        </w:tc>
        <w:tc>
          <w:tcPr>
            <w:tcW w:w="2268" w:type="dxa"/>
            <w:vAlign w:val="center"/>
          </w:tcPr>
          <w:p w14:paraId="64CCDE4E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342.900 </w:t>
            </w:r>
          </w:p>
        </w:tc>
      </w:tr>
      <w:tr w:rsidR="002C4E31" w:rsidRPr="002C4E31" w14:paraId="472820A5" w14:textId="77777777" w:rsidTr="00F44210">
        <w:trPr>
          <w:trHeight w:val="397"/>
        </w:trPr>
        <w:tc>
          <w:tcPr>
            <w:tcW w:w="4395" w:type="dxa"/>
          </w:tcPr>
          <w:p w14:paraId="1EE67843" w14:textId="77777777" w:rsidR="002C4E31" w:rsidRPr="002C4E31" w:rsidRDefault="002C4E31" w:rsidP="00F4421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(-) Despesas Operacionais</w:t>
            </w:r>
          </w:p>
        </w:tc>
        <w:tc>
          <w:tcPr>
            <w:tcW w:w="2268" w:type="dxa"/>
            <w:vAlign w:val="center"/>
          </w:tcPr>
          <w:p w14:paraId="0AA06AA6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3D0B55E8" w14:textId="77777777" w:rsidTr="00F44210">
        <w:trPr>
          <w:trHeight w:val="397"/>
        </w:trPr>
        <w:tc>
          <w:tcPr>
            <w:tcW w:w="4395" w:type="dxa"/>
            <w:vAlign w:val="center"/>
          </w:tcPr>
          <w:p w14:paraId="69793893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Despesas</w:t>
            </w:r>
            <w:proofErr w:type="spellEnd"/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Comerciais</w:t>
            </w:r>
            <w:proofErr w:type="spellEnd"/>
          </w:p>
        </w:tc>
        <w:tc>
          <w:tcPr>
            <w:tcW w:w="2268" w:type="dxa"/>
            <w:vAlign w:val="center"/>
          </w:tcPr>
          <w:p w14:paraId="6A7C490D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(10.000)</w:t>
            </w:r>
          </w:p>
        </w:tc>
      </w:tr>
      <w:tr w:rsidR="002C4E31" w:rsidRPr="002C4E31" w14:paraId="18187F40" w14:textId="77777777" w:rsidTr="00F44210">
        <w:trPr>
          <w:trHeight w:val="397"/>
        </w:trPr>
        <w:tc>
          <w:tcPr>
            <w:tcW w:w="4395" w:type="dxa"/>
            <w:vAlign w:val="center"/>
          </w:tcPr>
          <w:p w14:paraId="76EB8B7B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Despesas</w:t>
            </w:r>
            <w:proofErr w:type="spellEnd"/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Administrativas</w:t>
            </w:r>
            <w:proofErr w:type="spellEnd"/>
          </w:p>
        </w:tc>
        <w:tc>
          <w:tcPr>
            <w:tcW w:w="2268" w:type="dxa"/>
            <w:vAlign w:val="center"/>
          </w:tcPr>
          <w:p w14:paraId="4552E498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(145.956)</w:t>
            </w:r>
          </w:p>
        </w:tc>
      </w:tr>
      <w:tr w:rsidR="002C4E31" w:rsidRPr="002C4E31" w14:paraId="5A02D88B" w14:textId="77777777" w:rsidTr="00F44210">
        <w:trPr>
          <w:trHeight w:val="397"/>
        </w:trPr>
        <w:tc>
          <w:tcPr>
            <w:tcW w:w="4395" w:type="dxa"/>
          </w:tcPr>
          <w:p w14:paraId="7ED68087" w14:textId="77777777" w:rsidR="002C4E31" w:rsidRPr="002C4E31" w:rsidRDefault="002C4E31" w:rsidP="00F44210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Lucro</w:t>
            </w:r>
            <w:proofErr w:type="spellEnd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Operacional</w:t>
            </w:r>
            <w:proofErr w:type="spellEnd"/>
          </w:p>
        </w:tc>
        <w:tc>
          <w:tcPr>
            <w:tcW w:w="2268" w:type="dxa"/>
            <w:vAlign w:val="center"/>
          </w:tcPr>
          <w:p w14:paraId="060DC9C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186.944</w:t>
            </w:r>
          </w:p>
        </w:tc>
      </w:tr>
      <w:tr w:rsidR="002C4E31" w:rsidRPr="002C4E31" w14:paraId="10700BEC" w14:textId="77777777" w:rsidTr="00F44210">
        <w:trPr>
          <w:trHeight w:val="397"/>
        </w:trPr>
        <w:tc>
          <w:tcPr>
            <w:tcW w:w="4395" w:type="dxa"/>
          </w:tcPr>
          <w:p w14:paraId="3A3A3300" w14:textId="77777777" w:rsidR="002C4E31" w:rsidRPr="002C4E31" w:rsidRDefault="002C4E31" w:rsidP="00F44210">
            <w:pPr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Despesas</w:t>
            </w:r>
            <w:proofErr w:type="spellEnd"/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Financeiras</w:t>
            </w:r>
            <w:proofErr w:type="spellEnd"/>
          </w:p>
        </w:tc>
        <w:tc>
          <w:tcPr>
            <w:tcW w:w="2268" w:type="dxa"/>
            <w:vAlign w:val="center"/>
          </w:tcPr>
          <w:p w14:paraId="65C34D0E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(6.400)</w:t>
            </w:r>
          </w:p>
        </w:tc>
      </w:tr>
      <w:tr w:rsidR="002C4E31" w:rsidRPr="002C4E31" w14:paraId="294EC5D0" w14:textId="77777777" w:rsidTr="00F44210">
        <w:trPr>
          <w:trHeight w:val="397"/>
        </w:trPr>
        <w:tc>
          <w:tcPr>
            <w:tcW w:w="4395" w:type="dxa"/>
          </w:tcPr>
          <w:p w14:paraId="35861D8C" w14:textId="77777777" w:rsidR="002C4E31" w:rsidRPr="002C4E31" w:rsidRDefault="002C4E31" w:rsidP="00F44210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Lucro</w:t>
            </w:r>
            <w:proofErr w:type="spellEnd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2268" w:type="dxa"/>
            <w:vAlign w:val="center"/>
          </w:tcPr>
          <w:p w14:paraId="75286244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180.544 </w:t>
            </w:r>
          </w:p>
        </w:tc>
      </w:tr>
    </w:tbl>
    <w:p w14:paraId="4E0780D2" w14:textId="77777777" w:rsidR="002C4E31" w:rsidRDefault="002C4E31" w:rsidP="002C4E31">
      <w:pPr>
        <w:rPr>
          <w:rFonts w:ascii="Arial" w:hAnsi="Arial" w:cs="Arial"/>
          <w:sz w:val="22"/>
          <w:szCs w:val="22"/>
        </w:rPr>
      </w:pPr>
    </w:p>
    <w:p w14:paraId="3DB6EDAC" w14:textId="77777777" w:rsidR="00E630E9" w:rsidRDefault="00E630E9" w:rsidP="002C4E31">
      <w:pPr>
        <w:rPr>
          <w:rFonts w:ascii="Arial" w:hAnsi="Arial" w:cs="Arial"/>
          <w:sz w:val="22"/>
          <w:szCs w:val="22"/>
        </w:rPr>
      </w:pPr>
    </w:p>
    <w:p w14:paraId="0524BD3D" w14:textId="77777777" w:rsidR="00E630E9" w:rsidRPr="002C4E31" w:rsidRDefault="00E630E9" w:rsidP="002C4E31">
      <w:pPr>
        <w:rPr>
          <w:rFonts w:ascii="Arial" w:hAnsi="Arial" w:cs="Arial"/>
          <w:sz w:val="22"/>
          <w:szCs w:val="22"/>
        </w:rPr>
      </w:pPr>
    </w:p>
    <w:p w14:paraId="10E5E457" w14:textId="77777777" w:rsidR="002C4E31" w:rsidRPr="002C4E31" w:rsidRDefault="002C4E31" w:rsidP="002C4E31">
      <w:pPr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10078" w:type="dxa"/>
        <w:tblInd w:w="108" w:type="dxa"/>
        <w:tblLook w:val="04A0" w:firstRow="1" w:lastRow="0" w:firstColumn="1" w:lastColumn="0" w:noHBand="0" w:noVBand="1"/>
      </w:tblPr>
      <w:tblGrid>
        <w:gridCol w:w="3543"/>
        <w:gridCol w:w="1701"/>
        <w:gridCol w:w="3119"/>
        <w:gridCol w:w="1701"/>
        <w:gridCol w:w="14"/>
      </w:tblGrid>
      <w:tr w:rsidR="002C4E31" w:rsidRPr="002C4E31" w14:paraId="5EDE6937" w14:textId="77777777" w:rsidTr="00F44210">
        <w:tc>
          <w:tcPr>
            <w:tcW w:w="10078" w:type="dxa"/>
            <w:gridSpan w:val="5"/>
            <w:vAlign w:val="center"/>
          </w:tcPr>
          <w:p w14:paraId="5E758E3B" w14:textId="77777777" w:rsidR="002C4E31" w:rsidRPr="002C4E31" w:rsidRDefault="002C4E31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lastRenderedPageBreak/>
              <w:t>BALANÇO PATRIMONIAL</w:t>
            </w:r>
          </w:p>
        </w:tc>
      </w:tr>
      <w:tr w:rsidR="002C4E31" w:rsidRPr="002C4E31" w14:paraId="4203BD6D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15773F85" w14:textId="77777777" w:rsidR="002C4E31" w:rsidRPr="002C4E31" w:rsidRDefault="002C4E31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ATIVO</w:t>
            </w:r>
          </w:p>
        </w:tc>
        <w:tc>
          <w:tcPr>
            <w:tcW w:w="1701" w:type="dxa"/>
            <w:vAlign w:val="center"/>
          </w:tcPr>
          <w:p w14:paraId="1ACC914F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34EF3BD2" w14:textId="77777777" w:rsidR="002C4E31" w:rsidRPr="002C4E31" w:rsidRDefault="002C4E31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PASSIVO &amp; PL</w:t>
            </w:r>
          </w:p>
        </w:tc>
        <w:tc>
          <w:tcPr>
            <w:tcW w:w="1701" w:type="dxa"/>
            <w:vAlign w:val="center"/>
          </w:tcPr>
          <w:p w14:paraId="58D6C300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7CE27854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2486E40D" w14:textId="77777777" w:rsidR="002C4E31" w:rsidRPr="002C4E31" w:rsidRDefault="002C4E31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Ativo Circulante</w:t>
            </w:r>
          </w:p>
        </w:tc>
        <w:tc>
          <w:tcPr>
            <w:tcW w:w="1701" w:type="dxa"/>
            <w:vAlign w:val="center"/>
          </w:tcPr>
          <w:p w14:paraId="65E79E50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212.500</w:t>
            </w:r>
          </w:p>
        </w:tc>
        <w:tc>
          <w:tcPr>
            <w:tcW w:w="3119" w:type="dxa"/>
            <w:vAlign w:val="center"/>
          </w:tcPr>
          <w:p w14:paraId="01B149DE" w14:textId="77777777" w:rsidR="002C4E31" w:rsidRPr="002C4E31" w:rsidRDefault="002C4E31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Passivo Circulante</w:t>
            </w:r>
          </w:p>
        </w:tc>
        <w:tc>
          <w:tcPr>
            <w:tcW w:w="1701" w:type="dxa"/>
            <w:vAlign w:val="center"/>
          </w:tcPr>
          <w:p w14:paraId="096B8538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121.400</w:t>
            </w:r>
          </w:p>
        </w:tc>
      </w:tr>
      <w:tr w:rsidR="002C4E31" w:rsidRPr="002C4E31" w14:paraId="02C77EBF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172F2E30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Caixa</w:t>
            </w:r>
          </w:p>
        </w:tc>
        <w:tc>
          <w:tcPr>
            <w:tcW w:w="1701" w:type="dxa"/>
            <w:vAlign w:val="center"/>
          </w:tcPr>
          <w:p w14:paraId="080B9F90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500</w:t>
            </w:r>
          </w:p>
        </w:tc>
        <w:tc>
          <w:tcPr>
            <w:tcW w:w="3119" w:type="dxa"/>
            <w:vAlign w:val="center"/>
          </w:tcPr>
          <w:p w14:paraId="40F50CA9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Fornecedores </w:t>
            </w:r>
          </w:p>
        </w:tc>
        <w:tc>
          <w:tcPr>
            <w:tcW w:w="1701" w:type="dxa"/>
            <w:vAlign w:val="center"/>
          </w:tcPr>
          <w:p w14:paraId="13F395D3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50.000 </w:t>
            </w:r>
          </w:p>
        </w:tc>
      </w:tr>
      <w:tr w:rsidR="002C4E31" w:rsidRPr="002C4E31" w14:paraId="1E57457D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3A56169E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Contas a Receber</w:t>
            </w:r>
          </w:p>
        </w:tc>
        <w:tc>
          <w:tcPr>
            <w:tcW w:w="1701" w:type="dxa"/>
            <w:vAlign w:val="center"/>
          </w:tcPr>
          <w:p w14:paraId="13AE6BD8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180.000</w:t>
            </w:r>
          </w:p>
        </w:tc>
        <w:tc>
          <w:tcPr>
            <w:tcW w:w="3119" w:type="dxa"/>
            <w:vAlign w:val="center"/>
          </w:tcPr>
          <w:p w14:paraId="256BE9AE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Empréstimos </w:t>
            </w:r>
          </w:p>
        </w:tc>
        <w:tc>
          <w:tcPr>
            <w:tcW w:w="1701" w:type="dxa"/>
            <w:vAlign w:val="center"/>
          </w:tcPr>
          <w:p w14:paraId="37F07222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46.400 </w:t>
            </w:r>
          </w:p>
        </w:tc>
      </w:tr>
      <w:tr w:rsidR="002C4E31" w:rsidRPr="002C4E31" w14:paraId="053519B8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15119CA9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Estoques</w:t>
            </w:r>
          </w:p>
        </w:tc>
        <w:tc>
          <w:tcPr>
            <w:tcW w:w="1701" w:type="dxa"/>
            <w:vAlign w:val="center"/>
          </w:tcPr>
          <w:p w14:paraId="5FB3C77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32.000</w:t>
            </w:r>
          </w:p>
        </w:tc>
        <w:tc>
          <w:tcPr>
            <w:tcW w:w="3119" w:type="dxa"/>
            <w:vAlign w:val="center"/>
          </w:tcPr>
          <w:p w14:paraId="0EF8631F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Salários a Pagar </w:t>
            </w:r>
          </w:p>
        </w:tc>
        <w:tc>
          <w:tcPr>
            <w:tcW w:w="1701" w:type="dxa"/>
            <w:vAlign w:val="center"/>
          </w:tcPr>
          <w:p w14:paraId="69FF60E5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15.000 </w:t>
            </w:r>
          </w:p>
        </w:tc>
      </w:tr>
      <w:tr w:rsidR="002C4E31" w:rsidRPr="002C4E31" w14:paraId="194C4513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61286A3B" w14:textId="77777777" w:rsidR="002C4E31" w:rsidRPr="002C4E31" w:rsidRDefault="002C4E31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68030B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5EDA1A7F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Aluguel a Pagar </w:t>
            </w:r>
          </w:p>
        </w:tc>
        <w:tc>
          <w:tcPr>
            <w:tcW w:w="1701" w:type="dxa"/>
            <w:vAlign w:val="center"/>
          </w:tcPr>
          <w:p w14:paraId="70376C8D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10.000 </w:t>
            </w:r>
          </w:p>
        </w:tc>
      </w:tr>
      <w:tr w:rsidR="002C4E31" w:rsidRPr="002C4E31" w14:paraId="2E2F3D10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1E02BA74" w14:textId="77777777" w:rsidR="002C4E31" w:rsidRPr="002C4E31" w:rsidRDefault="002C4E31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Ativo Não Circulante</w:t>
            </w:r>
          </w:p>
        </w:tc>
        <w:tc>
          <w:tcPr>
            <w:tcW w:w="1701" w:type="dxa"/>
            <w:vAlign w:val="center"/>
          </w:tcPr>
          <w:p w14:paraId="69B7B1BB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89.444</w:t>
            </w:r>
          </w:p>
        </w:tc>
        <w:tc>
          <w:tcPr>
            <w:tcW w:w="3119" w:type="dxa"/>
          </w:tcPr>
          <w:p w14:paraId="472A389C" w14:textId="77777777" w:rsidR="002C4E31" w:rsidRPr="002C4E31" w:rsidRDefault="002C4E31" w:rsidP="00F442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9CAA52B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2C4E31" w:rsidRPr="002C4E31" w14:paraId="20E3AD80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65464B81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Imóveis</w:t>
            </w:r>
          </w:p>
        </w:tc>
        <w:tc>
          <w:tcPr>
            <w:tcW w:w="1701" w:type="dxa"/>
            <w:vAlign w:val="center"/>
          </w:tcPr>
          <w:p w14:paraId="54CB72A6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100.000</w:t>
            </w:r>
          </w:p>
        </w:tc>
        <w:tc>
          <w:tcPr>
            <w:tcW w:w="3119" w:type="dxa"/>
            <w:vAlign w:val="center"/>
          </w:tcPr>
          <w:p w14:paraId="1BFA1B88" w14:textId="77777777" w:rsidR="002C4E31" w:rsidRPr="002C4E31" w:rsidRDefault="002C4E31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Patrimônio Líquido</w:t>
            </w:r>
          </w:p>
        </w:tc>
        <w:tc>
          <w:tcPr>
            <w:tcW w:w="1701" w:type="dxa"/>
            <w:vAlign w:val="center"/>
          </w:tcPr>
          <w:p w14:paraId="64FEDFFC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180.544</w:t>
            </w:r>
          </w:p>
        </w:tc>
      </w:tr>
      <w:tr w:rsidR="002C4E31" w:rsidRPr="002C4E31" w14:paraId="1E11E149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5983D101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(-) Depreciação Acumulada</w:t>
            </w:r>
          </w:p>
        </w:tc>
        <w:tc>
          <w:tcPr>
            <w:tcW w:w="1701" w:type="dxa"/>
            <w:vAlign w:val="center"/>
          </w:tcPr>
          <w:p w14:paraId="30F5F47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(10.556)</w:t>
            </w:r>
          </w:p>
        </w:tc>
        <w:tc>
          <w:tcPr>
            <w:tcW w:w="3119" w:type="dxa"/>
            <w:vAlign w:val="center"/>
          </w:tcPr>
          <w:p w14:paraId="66B08904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Capital</w:t>
            </w:r>
          </w:p>
        </w:tc>
        <w:tc>
          <w:tcPr>
            <w:tcW w:w="1701" w:type="dxa"/>
            <w:vAlign w:val="center"/>
          </w:tcPr>
          <w:p w14:paraId="1D854E19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60.000</w:t>
            </w:r>
          </w:p>
        </w:tc>
      </w:tr>
      <w:tr w:rsidR="002C4E31" w:rsidRPr="002C4E31" w14:paraId="371FE485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2EFC7CF2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7521812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1372414F" w14:textId="77777777" w:rsidR="002C4E31" w:rsidRPr="002C4E31" w:rsidRDefault="002C4E31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Lucros Acumulados</w:t>
            </w:r>
          </w:p>
        </w:tc>
        <w:tc>
          <w:tcPr>
            <w:tcW w:w="1701" w:type="dxa"/>
            <w:vAlign w:val="center"/>
          </w:tcPr>
          <w:p w14:paraId="21403437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120.544</w:t>
            </w:r>
          </w:p>
        </w:tc>
      </w:tr>
      <w:tr w:rsidR="002C4E31" w:rsidRPr="002C4E31" w14:paraId="69670683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5D8E812E" w14:textId="77777777" w:rsidR="002C4E31" w:rsidRPr="002C4E31" w:rsidRDefault="002C4E31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Total Ativo</w:t>
            </w:r>
          </w:p>
        </w:tc>
        <w:tc>
          <w:tcPr>
            <w:tcW w:w="1701" w:type="dxa"/>
            <w:vAlign w:val="center"/>
          </w:tcPr>
          <w:p w14:paraId="3EFEAAC3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301.994</w:t>
            </w:r>
          </w:p>
        </w:tc>
        <w:tc>
          <w:tcPr>
            <w:tcW w:w="3119" w:type="dxa"/>
            <w:vAlign w:val="center"/>
          </w:tcPr>
          <w:p w14:paraId="4AE9C7A4" w14:textId="77777777" w:rsidR="002C4E31" w:rsidRPr="002C4E31" w:rsidRDefault="002C4E31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Total Passivo &amp; PL</w:t>
            </w:r>
          </w:p>
        </w:tc>
        <w:tc>
          <w:tcPr>
            <w:tcW w:w="1701" w:type="dxa"/>
            <w:vAlign w:val="center"/>
          </w:tcPr>
          <w:p w14:paraId="059CBF64" w14:textId="77777777" w:rsidR="002C4E31" w:rsidRPr="002C4E31" w:rsidRDefault="002C4E31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301.994</w:t>
            </w:r>
          </w:p>
        </w:tc>
      </w:tr>
    </w:tbl>
    <w:p w14:paraId="3071CFB8" w14:textId="77777777" w:rsidR="002C4E31" w:rsidRPr="002C4E31" w:rsidRDefault="002C4E31" w:rsidP="002C4E31">
      <w:pPr>
        <w:rPr>
          <w:rFonts w:ascii="Arial" w:hAnsi="Arial" w:cs="Arial"/>
          <w:sz w:val="22"/>
          <w:szCs w:val="22"/>
        </w:rPr>
      </w:pPr>
    </w:p>
    <w:p w14:paraId="35D87556" w14:textId="77777777" w:rsidR="002C4E31" w:rsidRDefault="002C4E31" w:rsidP="00B20F5A">
      <w:pPr>
        <w:tabs>
          <w:tab w:val="clear" w:pos="6521"/>
        </w:tabs>
        <w:rPr>
          <w:rFonts w:ascii="Arial" w:hAnsi="Arial" w:cs="Arial"/>
          <w:b/>
          <w:sz w:val="22"/>
          <w:szCs w:val="18"/>
        </w:rPr>
      </w:pPr>
    </w:p>
    <w:p w14:paraId="10478A00" w14:textId="77777777" w:rsidR="002C4E31" w:rsidRPr="00A01D90" w:rsidRDefault="002C4E31" w:rsidP="002C4E31">
      <w:pPr>
        <w:pStyle w:val="Estilo2"/>
      </w:pPr>
      <w:bookmarkStart w:id="2" w:name="_Toc128254370"/>
      <w:r w:rsidRPr="00A01D90">
        <w:t xml:space="preserve">Exercícios </w:t>
      </w:r>
      <w:r>
        <w:t>Adicionais</w:t>
      </w:r>
      <w:bookmarkEnd w:id="2"/>
    </w:p>
    <w:p w14:paraId="37860FD0" w14:textId="77777777" w:rsidR="002C4E31" w:rsidRDefault="002C4E31" w:rsidP="00B20F5A">
      <w:pPr>
        <w:tabs>
          <w:tab w:val="clear" w:pos="6521"/>
        </w:tabs>
        <w:rPr>
          <w:rFonts w:ascii="Arial" w:hAnsi="Arial" w:cs="Arial"/>
          <w:b/>
          <w:sz w:val="22"/>
          <w:szCs w:val="18"/>
        </w:rPr>
      </w:pPr>
    </w:p>
    <w:p w14:paraId="1F5CEB36" w14:textId="77777777" w:rsidR="00ED0017" w:rsidRPr="00704FA2" w:rsidRDefault="00ED0017" w:rsidP="00ED0017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360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>Reconheça as seguintes transações nas contas T abaixo. Elabore um balancete de verificação.</w:t>
      </w:r>
    </w:p>
    <w:p w14:paraId="4AB82A05" w14:textId="77777777" w:rsidR="00ED0017" w:rsidRPr="00704FA2" w:rsidRDefault="00ED0017" w:rsidP="00ED0017">
      <w:pPr>
        <w:pStyle w:val="PargrafodaLista"/>
        <w:rPr>
          <w:rFonts w:ascii="Arial" w:hAnsi="Arial" w:cs="Arial"/>
          <w:sz w:val="22"/>
          <w:szCs w:val="22"/>
        </w:rPr>
      </w:pPr>
    </w:p>
    <w:p w14:paraId="1630CC86" w14:textId="77777777" w:rsidR="00ED0017" w:rsidRPr="00704FA2" w:rsidRDefault="00ED0017" w:rsidP="00ED0017">
      <w:pPr>
        <w:pStyle w:val="PargrafodaLista"/>
        <w:numPr>
          <w:ilvl w:val="0"/>
          <w:numId w:val="23"/>
        </w:numPr>
        <w:ind w:left="1134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>Recebimento de caixa de $20.000 pela emissão de ações ordinárias.</w:t>
      </w:r>
    </w:p>
    <w:p w14:paraId="6922E7D3" w14:textId="77777777" w:rsidR="00ED0017" w:rsidRPr="00704FA2" w:rsidRDefault="00ED0017" w:rsidP="00ED0017">
      <w:pPr>
        <w:pStyle w:val="PargrafodaLista"/>
        <w:numPr>
          <w:ilvl w:val="0"/>
          <w:numId w:val="23"/>
        </w:numPr>
        <w:ind w:left="1134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>Compra de equipamento por $8.000 a prazo.</w:t>
      </w:r>
    </w:p>
    <w:p w14:paraId="7B247DDD" w14:textId="77777777" w:rsidR="00ED0017" w:rsidRPr="00704FA2" w:rsidRDefault="00ED0017" w:rsidP="00ED0017">
      <w:pPr>
        <w:pStyle w:val="PargrafodaLista"/>
        <w:numPr>
          <w:ilvl w:val="0"/>
          <w:numId w:val="23"/>
        </w:numPr>
        <w:ind w:left="1134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>Pagamento de despesa de viagem, $1.000.</w:t>
      </w:r>
    </w:p>
    <w:p w14:paraId="41FD7CEC" w14:textId="77777777" w:rsidR="00ED0017" w:rsidRPr="00704FA2" w:rsidRDefault="00ED0017" w:rsidP="00ED0017">
      <w:pPr>
        <w:pStyle w:val="PargrafodaLista"/>
        <w:numPr>
          <w:ilvl w:val="0"/>
          <w:numId w:val="23"/>
        </w:numPr>
        <w:ind w:left="1134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>Prestação de serviços profissionais de $30.000, recebendo $10.000 em caixa e o restante a prazo.</w:t>
      </w:r>
    </w:p>
    <w:p w14:paraId="34AE4A78" w14:textId="77777777" w:rsidR="00ED0017" w:rsidRPr="00704FA2" w:rsidRDefault="00ED0017" w:rsidP="00ED0017">
      <w:pPr>
        <w:pStyle w:val="PargrafodaLista"/>
        <w:numPr>
          <w:ilvl w:val="0"/>
          <w:numId w:val="23"/>
        </w:numPr>
        <w:ind w:left="1134"/>
        <w:rPr>
          <w:rFonts w:ascii="Arial" w:hAnsi="Arial" w:cs="Arial"/>
          <w:sz w:val="22"/>
          <w:szCs w:val="22"/>
          <w:lang w:val="en-US"/>
        </w:rPr>
      </w:pPr>
      <w:proofErr w:type="spellStart"/>
      <w:r w:rsidRPr="00704FA2">
        <w:rPr>
          <w:rFonts w:ascii="Arial" w:hAnsi="Arial" w:cs="Arial"/>
          <w:sz w:val="22"/>
          <w:szCs w:val="22"/>
          <w:lang w:val="en-US"/>
        </w:rPr>
        <w:t>Pagamento</w:t>
      </w:r>
      <w:proofErr w:type="spellEnd"/>
      <w:r w:rsidRPr="00704FA2">
        <w:rPr>
          <w:rFonts w:ascii="Arial" w:hAnsi="Arial" w:cs="Arial"/>
          <w:sz w:val="22"/>
          <w:szCs w:val="22"/>
          <w:lang w:val="en-US"/>
        </w:rPr>
        <w:t xml:space="preserve"> de $5.000 </w:t>
      </w:r>
      <w:proofErr w:type="spellStart"/>
      <w:r w:rsidRPr="00704FA2">
        <w:rPr>
          <w:rFonts w:ascii="Arial" w:hAnsi="Arial" w:cs="Arial"/>
          <w:sz w:val="22"/>
          <w:szCs w:val="22"/>
          <w:lang w:val="en-US"/>
        </w:rPr>
        <w:t>aos</w:t>
      </w:r>
      <w:proofErr w:type="spellEnd"/>
      <w:r w:rsidRPr="00704FA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704FA2">
        <w:rPr>
          <w:rFonts w:ascii="Arial" w:hAnsi="Arial" w:cs="Arial"/>
          <w:sz w:val="22"/>
          <w:szCs w:val="22"/>
          <w:lang w:val="en-US"/>
        </w:rPr>
        <w:t>fornecedores</w:t>
      </w:r>
      <w:proofErr w:type="spellEnd"/>
      <w:r w:rsidRPr="00704FA2">
        <w:rPr>
          <w:rFonts w:ascii="Arial" w:hAnsi="Arial" w:cs="Arial"/>
          <w:sz w:val="22"/>
          <w:szCs w:val="22"/>
          <w:lang w:val="en-US"/>
        </w:rPr>
        <w:t>.</w:t>
      </w:r>
    </w:p>
    <w:p w14:paraId="4BDACBB1" w14:textId="1D6BA42E" w:rsidR="00ED0017" w:rsidRDefault="00ED0017" w:rsidP="00ED0017">
      <w:pPr>
        <w:pStyle w:val="PargrafodaLista"/>
        <w:numPr>
          <w:ilvl w:val="0"/>
          <w:numId w:val="21"/>
        </w:numPr>
        <w:ind w:left="1134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>Venda de equipamentos com valor contábil de $3.000 por $3.000, à vista (portanto, sem obtenção de lucros ou perdas).</w:t>
      </w:r>
    </w:p>
    <w:p w14:paraId="34298B86" w14:textId="77777777" w:rsidR="0038622E" w:rsidRDefault="0038622E" w:rsidP="0038622E">
      <w:pPr>
        <w:rPr>
          <w:rFonts w:ascii="Arial" w:hAnsi="Arial" w:cs="Arial"/>
          <w:sz w:val="22"/>
          <w:szCs w:val="22"/>
        </w:rPr>
      </w:pPr>
    </w:p>
    <w:p w14:paraId="1530F070" w14:textId="77777777" w:rsidR="0038622E" w:rsidRPr="00F50ADD" w:rsidRDefault="0038622E" w:rsidP="0038622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F50ADD">
        <w:rPr>
          <w:rFonts w:ascii="Arial" w:hAnsi="Arial" w:cs="Arial"/>
        </w:rPr>
        <w:t>(</w:t>
      </w:r>
      <w:r>
        <w:rPr>
          <w:rFonts w:ascii="Arial" w:hAnsi="Arial" w:cs="Arial"/>
        </w:rPr>
        <w:t>Fonte: exercício elaborado pela Profa. Rosaura Mantovanini)</w:t>
      </w:r>
    </w:p>
    <w:p w14:paraId="5BFC4983" w14:textId="249146FF" w:rsidR="0038622E" w:rsidRPr="0038622E" w:rsidRDefault="0038622E" w:rsidP="0038622E">
      <w:pPr>
        <w:rPr>
          <w:rFonts w:ascii="Arial" w:hAnsi="Arial" w:cs="Arial"/>
          <w:sz w:val="22"/>
          <w:szCs w:val="22"/>
        </w:rPr>
      </w:pPr>
    </w:p>
    <w:bookmarkStart w:id="3" w:name="_MON_1625657028"/>
    <w:bookmarkEnd w:id="3"/>
    <w:p w14:paraId="5EF49AF8" w14:textId="77777777" w:rsidR="00ED0017" w:rsidRDefault="00ED0017" w:rsidP="00ED0017">
      <w:pPr>
        <w:pStyle w:val="PargrafodaLista"/>
        <w:ind w:left="0"/>
        <w:jc w:val="center"/>
        <w:rPr>
          <w:rFonts w:ascii="Arial" w:hAnsi="Arial" w:cs="Arial"/>
          <w:sz w:val="22"/>
          <w:szCs w:val="22"/>
          <w:lang w:val="en-US"/>
        </w:rPr>
      </w:pPr>
      <w:r w:rsidRPr="002C4E31">
        <w:rPr>
          <w:rFonts w:ascii="Arial" w:hAnsi="Arial" w:cs="Arial"/>
          <w:sz w:val="22"/>
          <w:szCs w:val="22"/>
          <w:lang w:val="en-US"/>
        </w:rPr>
        <w:object w:dxaOrig="7531" w:dyaOrig="5919" w14:anchorId="19B33A8D">
          <v:shape id="_x0000_i1028" type="#_x0000_t75" style="width:407.45pt;height:318.75pt" o:ole="">
            <v:imagedata r:id="rId82" o:title=""/>
          </v:shape>
          <o:OLEObject Type="Embed" ProgID="Excel.Sheet.12" ShapeID="_x0000_i1028" DrawAspect="Content" ObjectID="_1788599971" r:id="rId83"/>
        </w:object>
      </w:r>
    </w:p>
    <w:p w14:paraId="05AD90E4" w14:textId="77777777" w:rsidR="0038622E" w:rsidRDefault="0038622E" w:rsidP="00ED0017">
      <w:pPr>
        <w:pStyle w:val="PargrafodaLista"/>
        <w:ind w:left="0"/>
        <w:jc w:val="center"/>
        <w:rPr>
          <w:rFonts w:ascii="Arial" w:hAnsi="Arial" w:cs="Arial"/>
          <w:sz w:val="22"/>
          <w:szCs w:val="22"/>
          <w:lang w:val="en-US"/>
        </w:rPr>
      </w:pPr>
    </w:p>
    <w:p w14:paraId="75E337F3" w14:textId="77777777" w:rsidR="0038622E" w:rsidRPr="002C4E31" w:rsidRDefault="0038622E" w:rsidP="00ED0017">
      <w:pPr>
        <w:pStyle w:val="PargrafodaLista"/>
        <w:ind w:left="0"/>
        <w:jc w:val="center"/>
        <w:rPr>
          <w:rFonts w:ascii="Arial" w:hAnsi="Arial" w:cs="Arial"/>
          <w:sz w:val="22"/>
          <w:szCs w:val="22"/>
          <w:lang w:val="en-US"/>
        </w:rPr>
      </w:pPr>
    </w:p>
    <w:bookmarkStart w:id="4" w:name="_MON_1625657142"/>
    <w:bookmarkEnd w:id="4"/>
    <w:p w14:paraId="23D270E9" w14:textId="77777777" w:rsidR="00ED0017" w:rsidRDefault="00ED0017" w:rsidP="00ED0017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2C4E31">
        <w:rPr>
          <w:rFonts w:ascii="Arial" w:hAnsi="Arial" w:cs="Arial"/>
          <w:sz w:val="22"/>
          <w:szCs w:val="22"/>
          <w:lang w:val="en-US"/>
        </w:rPr>
        <w:object w:dxaOrig="6273" w:dyaOrig="2658" w14:anchorId="0BDA02CD">
          <v:shape id="_x0000_i1029" type="#_x0000_t75" style="width:337.5pt;height:143.25pt" o:ole="">
            <v:imagedata r:id="rId84" o:title=""/>
          </v:shape>
          <o:OLEObject Type="Embed" ProgID="Excel.Sheet.12" ShapeID="_x0000_i1029" DrawAspect="Content" ObjectID="_1788599972" r:id="rId85"/>
        </w:object>
      </w:r>
    </w:p>
    <w:p w14:paraId="439A6B32" w14:textId="77777777" w:rsidR="002C4E31" w:rsidRDefault="002C4E31" w:rsidP="00B20F5A">
      <w:pPr>
        <w:tabs>
          <w:tab w:val="clear" w:pos="6521"/>
        </w:tabs>
        <w:rPr>
          <w:rFonts w:ascii="Arial" w:hAnsi="Arial" w:cs="Arial"/>
          <w:b/>
          <w:sz w:val="22"/>
          <w:szCs w:val="18"/>
        </w:rPr>
      </w:pPr>
    </w:p>
    <w:p w14:paraId="60E63139" w14:textId="28E65333" w:rsidR="0038622E" w:rsidRDefault="0038622E">
      <w:pPr>
        <w:tabs>
          <w:tab w:val="clear" w:pos="6521"/>
        </w:tabs>
        <w:jc w:val="left"/>
        <w:rPr>
          <w:rFonts w:ascii="Arial" w:hAnsi="Arial" w:cs="Arial"/>
          <w:b/>
          <w:sz w:val="22"/>
          <w:szCs w:val="18"/>
        </w:rPr>
      </w:pPr>
      <w:r>
        <w:rPr>
          <w:rFonts w:ascii="Arial" w:hAnsi="Arial" w:cs="Arial"/>
          <w:b/>
          <w:sz w:val="22"/>
          <w:szCs w:val="18"/>
        </w:rPr>
        <w:br w:type="page"/>
      </w:r>
    </w:p>
    <w:p w14:paraId="000CE90D" w14:textId="110A17E6" w:rsidR="00ED0017" w:rsidRPr="00704FA2" w:rsidRDefault="00ED0017" w:rsidP="00ED0017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360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lastRenderedPageBreak/>
        <w:t>Forneça uma explicação para cada transação demonstrada nas seguintes contas T:</w:t>
      </w:r>
      <w:r w:rsidR="0038622E">
        <w:rPr>
          <w:rFonts w:ascii="Arial" w:hAnsi="Arial" w:cs="Arial"/>
          <w:sz w:val="22"/>
          <w:szCs w:val="22"/>
        </w:rPr>
        <w:t xml:space="preserve"> </w:t>
      </w:r>
      <w:r w:rsidR="0038622E">
        <w:rPr>
          <w:rFonts w:ascii="Arial" w:hAnsi="Arial" w:cs="Arial"/>
        </w:rPr>
        <w:t>(Fonte: Exercício elaborado pela Profa. Diana Almeida)</w:t>
      </w:r>
    </w:p>
    <w:p w14:paraId="3F95603B" w14:textId="77777777" w:rsidR="00ED0017" w:rsidRPr="002C4E31" w:rsidRDefault="00ED0017" w:rsidP="00ED0017">
      <w:pPr>
        <w:pStyle w:val="PargrafodaLista"/>
        <w:rPr>
          <w:rFonts w:ascii="Arial" w:hAnsi="Arial" w:cs="Arial"/>
          <w:sz w:val="22"/>
          <w:szCs w:val="22"/>
        </w:rPr>
      </w:pPr>
    </w:p>
    <w:p w14:paraId="60998821" w14:textId="77777777" w:rsidR="00ED0017" w:rsidRPr="002C4E31" w:rsidRDefault="00ED0017" w:rsidP="00ED0017">
      <w:pPr>
        <w:pStyle w:val="PargrafodaLista"/>
        <w:ind w:left="0"/>
        <w:jc w:val="center"/>
        <w:rPr>
          <w:rFonts w:ascii="Arial" w:hAnsi="Arial" w:cs="Arial"/>
          <w:sz w:val="22"/>
          <w:szCs w:val="22"/>
          <w:lang w:val="en-US"/>
        </w:rPr>
      </w:pPr>
      <w:r w:rsidRPr="002C4E31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32CEB2E6" wp14:editId="3EB1E630">
            <wp:extent cx="4633835" cy="30796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227" cy="31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4BE0" w14:textId="77777777" w:rsidR="00ED0017" w:rsidRPr="002C4E31" w:rsidRDefault="00ED0017" w:rsidP="00ED0017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4253D42D" w14:textId="77777777" w:rsidR="00ED0017" w:rsidRPr="002C4E31" w:rsidRDefault="00ED0017" w:rsidP="00ED0017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W w:w="9185" w:type="dxa"/>
        <w:tblInd w:w="675" w:type="dxa"/>
        <w:tblLook w:val="04A0" w:firstRow="1" w:lastRow="0" w:firstColumn="1" w:lastColumn="0" w:noHBand="0" w:noVBand="1"/>
      </w:tblPr>
      <w:tblGrid>
        <w:gridCol w:w="1531"/>
        <w:gridCol w:w="7654"/>
      </w:tblGrid>
      <w:tr w:rsidR="00ED0017" w:rsidRPr="002C4E31" w14:paraId="0355621E" w14:textId="77777777" w:rsidTr="00F44210">
        <w:tc>
          <w:tcPr>
            <w:tcW w:w="1531" w:type="dxa"/>
          </w:tcPr>
          <w:p w14:paraId="24FF894F" w14:textId="77777777" w:rsidR="00ED0017" w:rsidRPr="002C4E31" w:rsidRDefault="00ED001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Transação</w:t>
            </w:r>
            <w:proofErr w:type="spellEnd"/>
          </w:p>
        </w:tc>
        <w:tc>
          <w:tcPr>
            <w:tcW w:w="7654" w:type="dxa"/>
          </w:tcPr>
          <w:p w14:paraId="7A434FB2" w14:textId="77777777" w:rsidR="00ED0017" w:rsidRPr="002C4E31" w:rsidRDefault="00ED001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Explicação</w:t>
            </w:r>
            <w:proofErr w:type="spellEnd"/>
          </w:p>
        </w:tc>
      </w:tr>
      <w:tr w:rsidR="00ED0017" w:rsidRPr="002C4E31" w14:paraId="56EF71FD" w14:textId="77777777" w:rsidTr="00F44210">
        <w:trPr>
          <w:trHeight w:val="454"/>
        </w:trPr>
        <w:tc>
          <w:tcPr>
            <w:tcW w:w="1531" w:type="dxa"/>
            <w:vAlign w:val="center"/>
          </w:tcPr>
          <w:p w14:paraId="7DA1D583" w14:textId="77777777" w:rsidR="00ED0017" w:rsidRPr="002C4E31" w:rsidRDefault="00ED0017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7654" w:type="dxa"/>
            <w:vAlign w:val="center"/>
          </w:tcPr>
          <w:p w14:paraId="448900C5" w14:textId="77777777" w:rsidR="00ED0017" w:rsidRPr="002C4E31" w:rsidRDefault="00ED0017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Emissão de capital em dinheiro, $5.000.</w:t>
            </w:r>
          </w:p>
        </w:tc>
      </w:tr>
      <w:tr w:rsidR="00ED0017" w:rsidRPr="002C4E31" w14:paraId="40090AEB" w14:textId="77777777" w:rsidTr="00F44210">
        <w:trPr>
          <w:trHeight w:val="454"/>
        </w:trPr>
        <w:tc>
          <w:tcPr>
            <w:tcW w:w="1531" w:type="dxa"/>
            <w:vAlign w:val="center"/>
          </w:tcPr>
          <w:p w14:paraId="3AF4CA62" w14:textId="77777777" w:rsidR="00ED0017" w:rsidRPr="002C4E31" w:rsidRDefault="00ED0017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</w:p>
        </w:tc>
        <w:tc>
          <w:tcPr>
            <w:tcW w:w="7654" w:type="dxa"/>
            <w:vAlign w:val="center"/>
          </w:tcPr>
          <w:p w14:paraId="5C04D26A" w14:textId="77777777" w:rsidR="00ED0017" w:rsidRPr="002C4E31" w:rsidRDefault="00ED0017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Compra de máquina a prazo, $2.000.</w:t>
            </w:r>
          </w:p>
        </w:tc>
      </w:tr>
      <w:tr w:rsidR="00ED0017" w:rsidRPr="002C4E31" w14:paraId="53D9FFB5" w14:textId="77777777" w:rsidTr="00F44210">
        <w:trPr>
          <w:trHeight w:val="454"/>
        </w:trPr>
        <w:tc>
          <w:tcPr>
            <w:tcW w:w="1531" w:type="dxa"/>
            <w:vAlign w:val="center"/>
          </w:tcPr>
          <w:p w14:paraId="35F4AE1E" w14:textId="77777777" w:rsidR="00ED0017" w:rsidRPr="002C4E31" w:rsidRDefault="00ED0017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</w:p>
        </w:tc>
        <w:tc>
          <w:tcPr>
            <w:tcW w:w="7654" w:type="dxa"/>
            <w:vAlign w:val="center"/>
          </w:tcPr>
          <w:p w14:paraId="06C87916" w14:textId="77777777" w:rsidR="00ED0017" w:rsidRPr="002C4E31" w:rsidRDefault="00ED0017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Recebimento de caixa por serviços profissionais, $6.000.</w:t>
            </w:r>
          </w:p>
        </w:tc>
      </w:tr>
      <w:tr w:rsidR="00ED0017" w:rsidRPr="002C4E31" w14:paraId="4E0BC06F" w14:textId="77777777" w:rsidTr="00F44210">
        <w:trPr>
          <w:trHeight w:val="454"/>
        </w:trPr>
        <w:tc>
          <w:tcPr>
            <w:tcW w:w="1531" w:type="dxa"/>
            <w:vAlign w:val="center"/>
          </w:tcPr>
          <w:p w14:paraId="6D339DDD" w14:textId="77777777" w:rsidR="00ED0017" w:rsidRPr="002C4E31" w:rsidRDefault="00ED0017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</w:p>
        </w:tc>
        <w:tc>
          <w:tcPr>
            <w:tcW w:w="7654" w:type="dxa"/>
            <w:vAlign w:val="center"/>
          </w:tcPr>
          <w:p w14:paraId="703C22B0" w14:textId="77777777" w:rsidR="00ED0017" w:rsidRPr="002C4E31" w:rsidRDefault="00ED0017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Pagamento de despesa de energia, $100.</w:t>
            </w:r>
          </w:p>
        </w:tc>
      </w:tr>
      <w:tr w:rsidR="00ED0017" w:rsidRPr="002C4E31" w14:paraId="24D0B93A" w14:textId="77777777" w:rsidTr="00F44210">
        <w:trPr>
          <w:trHeight w:val="454"/>
        </w:trPr>
        <w:tc>
          <w:tcPr>
            <w:tcW w:w="1531" w:type="dxa"/>
            <w:vAlign w:val="center"/>
          </w:tcPr>
          <w:p w14:paraId="33E23DF6" w14:textId="77777777" w:rsidR="00ED0017" w:rsidRPr="002C4E31" w:rsidRDefault="00ED0017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</w:p>
        </w:tc>
        <w:tc>
          <w:tcPr>
            <w:tcW w:w="7654" w:type="dxa"/>
            <w:vAlign w:val="center"/>
          </w:tcPr>
          <w:p w14:paraId="096FE5D4" w14:textId="77777777" w:rsidR="00ED0017" w:rsidRPr="002C4E31" w:rsidRDefault="00ED0017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Pagamento de despesa com combustível, $50.</w:t>
            </w:r>
          </w:p>
        </w:tc>
      </w:tr>
      <w:tr w:rsidR="00ED0017" w:rsidRPr="002C4E31" w14:paraId="621EC5B7" w14:textId="77777777" w:rsidTr="00F44210">
        <w:trPr>
          <w:trHeight w:val="454"/>
        </w:trPr>
        <w:tc>
          <w:tcPr>
            <w:tcW w:w="1531" w:type="dxa"/>
            <w:vAlign w:val="center"/>
          </w:tcPr>
          <w:p w14:paraId="765EBD49" w14:textId="77777777" w:rsidR="00ED0017" w:rsidRPr="002C4E31" w:rsidRDefault="00ED0017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sz w:val="22"/>
                <w:szCs w:val="22"/>
                <w:lang w:val="en-US"/>
              </w:rPr>
              <w:t>6</w:t>
            </w:r>
          </w:p>
        </w:tc>
        <w:tc>
          <w:tcPr>
            <w:tcW w:w="7654" w:type="dxa"/>
            <w:vAlign w:val="center"/>
          </w:tcPr>
          <w:p w14:paraId="2B9083D8" w14:textId="77777777" w:rsidR="00ED0017" w:rsidRPr="002C4E31" w:rsidRDefault="00ED0017" w:rsidP="00F44210">
            <w:pPr>
              <w:pStyle w:val="PargrafodaLista"/>
              <w:ind w:left="0"/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Compra de móveis por $7.000; pago $2.000 em caixa e o restante a prazo</w:t>
            </w:r>
          </w:p>
        </w:tc>
      </w:tr>
    </w:tbl>
    <w:p w14:paraId="5193EBED" w14:textId="77777777" w:rsidR="00ED0017" w:rsidRPr="002C4E31" w:rsidRDefault="00ED0017" w:rsidP="00ED0017">
      <w:pPr>
        <w:tabs>
          <w:tab w:val="clear" w:pos="6521"/>
        </w:tabs>
        <w:jc w:val="center"/>
        <w:rPr>
          <w:rFonts w:ascii="Arial" w:hAnsi="Arial" w:cs="Arial"/>
          <w:b/>
          <w:sz w:val="22"/>
          <w:szCs w:val="18"/>
        </w:rPr>
      </w:pPr>
    </w:p>
    <w:p w14:paraId="3F7339C7" w14:textId="5E20AF48" w:rsidR="0038622E" w:rsidRDefault="0038622E">
      <w:pPr>
        <w:tabs>
          <w:tab w:val="clear" w:pos="6521"/>
        </w:tabs>
        <w:jc w:val="left"/>
        <w:rPr>
          <w:rFonts w:ascii="Arial" w:hAnsi="Arial" w:cs="Arial"/>
          <w:b/>
          <w:sz w:val="22"/>
          <w:szCs w:val="18"/>
        </w:rPr>
      </w:pPr>
    </w:p>
    <w:p w14:paraId="124CFE7B" w14:textId="77777777" w:rsidR="0038622E" w:rsidRDefault="0038622E">
      <w:pPr>
        <w:tabs>
          <w:tab w:val="clear" w:pos="6521"/>
        </w:tabs>
        <w:jc w:val="left"/>
        <w:rPr>
          <w:rFonts w:ascii="Arial" w:hAnsi="Arial" w:cs="Arial"/>
          <w:b/>
          <w:sz w:val="22"/>
          <w:szCs w:val="18"/>
        </w:rPr>
      </w:pPr>
    </w:p>
    <w:p w14:paraId="57635345" w14:textId="77777777" w:rsidR="00ED0017" w:rsidRPr="00704FA2" w:rsidRDefault="00ED0017" w:rsidP="00ED0017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360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b/>
          <w:sz w:val="22"/>
          <w:szCs w:val="22"/>
        </w:rPr>
        <w:t>Balancete/Ajustes Competência</w:t>
      </w:r>
      <w:r w:rsidRPr="00704FA2">
        <w:rPr>
          <w:rFonts w:ascii="Arial" w:hAnsi="Arial" w:cs="Arial"/>
          <w:sz w:val="22"/>
          <w:szCs w:val="22"/>
        </w:rPr>
        <w:t>. A Cia Forense apresentava em seu Balancete de Verificação os saldos das seguintes contas em 03.11.x9:</w:t>
      </w:r>
    </w:p>
    <w:p w14:paraId="18F8654D" w14:textId="77777777" w:rsidR="00ED0017" w:rsidRPr="002C4E31" w:rsidRDefault="00ED0017" w:rsidP="00ED0017">
      <w:pPr>
        <w:spacing w:before="120"/>
        <w:jc w:val="center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8334" w:type="dxa"/>
        <w:tblInd w:w="1101" w:type="dxa"/>
        <w:tblLook w:val="04A0" w:firstRow="1" w:lastRow="0" w:firstColumn="1" w:lastColumn="0" w:noHBand="0" w:noVBand="1"/>
      </w:tblPr>
      <w:tblGrid>
        <w:gridCol w:w="2778"/>
        <w:gridCol w:w="1134"/>
        <w:gridCol w:w="3288"/>
        <w:gridCol w:w="1134"/>
      </w:tblGrid>
      <w:tr w:rsidR="00ED0017" w:rsidRPr="002C4E31" w14:paraId="546AC271" w14:textId="77777777" w:rsidTr="00F44210">
        <w:tc>
          <w:tcPr>
            <w:tcW w:w="2778" w:type="dxa"/>
          </w:tcPr>
          <w:p w14:paraId="0C52FE43" w14:textId="77777777" w:rsidR="00ED0017" w:rsidRPr="002C4E31" w:rsidRDefault="00ED0017" w:rsidP="00F44210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Contas</w:t>
            </w:r>
          </w:p>
        </w:tc>
        <w:tc>
          <w:tcPr>
            <w:tcW w:w="1134" w:type="dxa"/>
          </w:tcPr>
          <w:p w14:paraId="66F10829" w14:textId="77777777" w:rsidR="00ED0017" w:rsidRPr="002C4E31" w:rsidRDefault="00ED0017" w:rsidP="00F44210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$</w:t>
            </w:r>
          </w:p>
        </w:tc>
        <w:tc>
          <w:tcPr>
            <w:tcW w:w="3288" w:type="dxa"/>
          </w:tcPr>
          <w:p w14:paraId="47D2F319" w14:textId="77777777" w:rsidR="00ED0017" w:rsidRPr="002C4E31" w:rsidRDefault="00ED0017" w:rsidP="00F44210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Contas</w:t>
            </w:r>
          </w:p>
        </w:tc>
        <w:tc>
          <w:tcPr>
            <w:tcW w:w="1134" w:type="dxa"/>
          </w:tcPr>
          <w:p w14:paraId="02C4D6A2" w14:textId="77777777" w:rsidR="00ED0017" w:rsidRPr="002C4E31" w:rsidRDefault="00ED0017" w:rsidP="00F44210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$</w:t>
            </w:r>
          </w:p>
        </w:tc>
      </w:tr>
      <w:tr w:rsidR="00ED0017" w:rsidRPr="002C4E31" w14:paraId="230FC177" w14:textId="77777777" w:rsidTr="00F44210">
        <w:tc>
          <w:tcPr>
            <w:tcW w:w="2778" w:type="dxa"/>
          </w:tcPr>
          <w:p w14:paraId="1EB24EBC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Caixa</w:t>
            </w:r>
          </w:p>
        </w:tc>
        <w:tc>
          <w:tcPr>
            <w:tcW w:w="1134" w:type="dxa"/>
          </w:tcPr>
          <w:p w14:paraId="39833912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20.000</w:t>
            </w:r>
          </w:p>
        </w:tc>
        <w:tc>
          <w:tcPr>
            <w:tcW w:w="3288" w:type="dxa"/>
          </w:tcPr>
          <w:p w14:paraId="7A3138E8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Contas a Pagar</w:t>
            </w:r>
          </w:p>
        </w:tc>
        <w:tc>
          <w:tcPr>
            <w:tcW w:w="1134" w:type="dxa"/>
          </w:tcPr>
          <w:p w14:paraId="4D612686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8.000</w:t>
            </w:r>
          </w:p>
        </w:tc>
      </w:tr>
      <w:tr w:rsidR="00ED0017" w:rsidRPr="002C4E31" w14:paraId="732267F5" w14:textId="77777777" w:rsidTr="00F44210">
        <w:tc>
          <w:tcPr>
            <w:tcW w:w="2778" w:type="dxa"/>
          </w:tcPr>
          <w:p w14:paraId="2E7DC374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</w:t>
            </w:r>
          </w:p>
        </w:tc>
        <w:tc>
          <w:tcPr>
            <w:tcW w:w="1134" w:type="dxa"/>
          </w:tcPr>
          <w:p w14:paraId="29C00F16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43.000</w:t>
            </w:r>
          </w:p>
        </w:tc>
        <w:tc>
          <w:tcPr>
            <w:tcW w:w="3288" w:type="dxa"/>
          </w:tcPr>
          <w:p w14:paraId="480F7F95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Imóveis</w:t>
            </w:r>
          </w:p>
        </w:tc>
        <w:tc>
          <w:tcPr>
            <w:tcW w:w="1134" w:type="dxa"/>
          </w:tcPr>
          <w:p w14:paraId="159E40A3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20.000</w:t>
            </w:r>
          </w:p>
        </w:tc>
      </w:tr>
      <w:tr w:rsidR="00ED0017" w:rsidRPr="002C4E31" w14:paraId="4E90DEBC" w14:textId="77777777" w:rsidTr="00F44210">
        <w:tc>
          <w:tcPr>
            <w:tcW w:w="2778" w:type="dxa"/>
          </w:tcPr>
          <w:p w14:paraId="09FB0B6F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Capital Social</w:t>
            </w:r>
          </w:p>
        </w:tc>
        <w:tc>
          <w:tcPr>
            <w:tcW w:w="1134" w:type="dxa"/>
          </w:tcPr>
          <w:p w14:paraId="7EF24450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30.000</w:t>
            </w:r>
          </w:p>
        </w:tc>
        <w:tc>
          <w:tcPr>
            <w:tcW w:w="3288" w:type="dxa"/>
          </w:tcPr>
          <w:p w14:paraId="2F33AA99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Receitas</w:t>
            </w:r>
          </w:p>
        </w:tc>
        <w:tc>
          <w:tcPr>
            <w:tcW w:w="1134" w:type="dxa"/>
          </w:tcPr>
          <w:p w14:paraId="6C247B08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165.000</w:t>
            </w:r>
          </w:p>
        </w:tc>
      </w:tr>
      <w:tr w:rsidR="00ED0017" w:rsidRPr="002C4E31" w14:paraId="1DD9C4E1" w14:textId="77777777" w:rsidTr="00F44210">
        <w:tc>
          <w:tcPr>
            <w:tcW w:w="2778" w:type="dxa"/>
          </w:tcPr>
          <w:p w14:paraId="26BDC3D1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 Antecipada</w:t>
            </w:r>
          </w:p>
        </w:tc>
        <w:tc>
          <w:tcPr>
            <w:tcW w:w="1134" w:type="dxa"/>
          </w:tcPr>
          <w:p w14:paraId="590DE385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60.000</w:t>
            </w:r>
          </w:p>
        </w:tc>
        <w:tc>
          <w:tcPr>
            <w:tcW w:w="3288" w:type="dxa"/>
          </w:tcPr>
          <w:p w14:paraId="04DE40CF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Estoque</w:t>
            </w:r>
          </w:p>
        </w:tc>
        <w:tc>
          <w:tcPr>
            <w:tcW w:w="1134" w:type="dxa"/>
          </w:tcPr>
          <w:p w14:paraId="5D68F05B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1.000</w:t>
            </w:r>
          </w:p>
        </w:tc>
      </w:tr>
      <w:tr w:rsidR="00ED0017" w:rsidRPr="002C4E31" w14:paraId="45018FFF" w14:textId="77777777" w:rsidTr="00F44210">
        <w:tc>
          <w:tcPr>
            <w:tcW w:w="2778" w:type="dxa"/>
          </w:tcPr>
          <w:p w14:paraId="46629BD8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Contas a Receber</w:t>
            </w:r>
          </w:p>
        </w:tc>
        <w:tc>
          <w:tcPr>
            <w:tcW w:w="1134" w:type="dxa"/>
          </w:tcPr>
          <w:p w14:paraId="50017879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20.000</w:t>
            </w:r>
          </w:p>
        </w:tc>
        <w:tc>
          <w:tcPr>
            <w:tcW w:w="3288" w:type="dxa"/>
          </w:tcPr>
          <w:p w14:paraId="63778CFA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Depreciação Acumulada Imóveis</w:t>
            </w:r>
          </w:p>
        </w:tc>
        <w:tc>
          <w:tcPr>
            <w:tcW w:w="1134" w:type="dxa"/>
          </w:tcPr>
          <w:p w14:paraId="7C68368C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8.000</w:t>
            </w:r>
          </w:p>
        </w:tc>
      </w:tr>
      <w:tr w:rsidR="00ED0017" w:rsidRPr="002C4E31" w14:paraId="5A0A77E0" w14:textId="77777777" w:rsidTr="00F44210">
        <w:tc>
          <w:tcPr>
            <w:tcW w:w="2778" w:type="dxa"/>
          </w:tcPr>
          <w:p w14:paraId="67FDFC48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Empréstimos bancários</w:t>
            </w:r>
          </w:p>
        </w:tc>
        <w:tc>
          <w:tcPr>
            <w:tcW w:w="1134" w:type="dxa"/>
          </w:tcPr>
          <w:p w14:paraId="15C43D69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1.000</w:t>
            </w:r>
          </w:p>
        </w:tc>
        <w:tc>
          <w:tcPr>
            <w:tcW w:w="3288" w:type="dxa"/>
          </w:tcPr>
          <w:p w14:paraId="2474A429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Lucros Acumulados</w:t>
            </w:r>
          </w:p>
        </w:tc>
        <w:tc>
          <w:tcPr>
            <w:tcW w:w="1134" w:type="dxa"/>
          </w:tcPr>
          <w:p w14:paraId="29CA8985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ED0017" w:rsidRPr="002C4E31" w14:paraId="4087C99B" w14:textId="77777777" w:rsidTr="00F44210">
        <w:tc>
          <w:tcPr>
            <w:tcW w:w="2778" w:type="dxa"/>
          </w:tcPr>
          <w:p w14:paraId="5EA5ADEE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Receita Antecipada</w:t>
            </w:r>
          </w:p>
        </w:tc>
        <w:tc>
          <w:tcPr>
            <w:tcW w:w="1134" w:type="dxa"/>
          </w:tcPr>
          <w:p w14:paraId="150E7056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10.000</w:t>
            </w:r>
          </w:p>
        </w:tc>
        <w:tc>
          <w:tcPr>
            <w:tcW w:w="3288" w:type="dxa"/>
          </w:tcPr>
          <w:p w14:paraId="65F843CB" w14:textId="77777777" w:rsidR="00ED0017" w:rsidRPr="002C4E31" w:rsidRDefault="00ED0017" w:rsidP="00F44210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04DB790" w14:textId="77777777" w:rsidR="00ED0017" w:rsidRPr="002C4E31" w:rsidRDefault="00ED0017" w:rsidP="00F44210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44E254A" w14:textId="77777777" w:rsidR="00ED0017" w:rsidRPr="002C4E31" w:rsidRDefault="00ED0017" w:rsidP="00ED0017">
      <w:pPr>
        <w:spacing w:before="120"/>
        <w:ind w:left="567"/>
        <w:rPr>
          <w:rFonts w:ascii="Arial" w:hAnsi="Arial" w:cs="Arial"/>
          <w:sz w:val="22"/>
          <w:szCs w:val="22"/>
        </w:rPr>
      </w:pPr>
    </w:p>
    <w:p w14:paraId="746F6448" w14:textId="77777777" w:rsidR="00ED0017" w:rsidRPr="00704FA2" w:rsidRDefault="00ED0017" w:rsidP="00ED0017">
      <w:pPr>
        <w:spacing w:before="120"/>
        <w:ind w:left="567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 xml:space="preserve">Operações Realizadas </w:t>
      </w:r>
      <w:r w:rsidRPr="00704FA2">
        <w:rPr>
          <w:rFonts w:ascii="Arial" w:hAnsi="Arial" w:cs="Arial"/>
          <w:b/>
          <w:sz w:val="22"/>
          <w:szCs w:val="22"/>
        </w:rPr>
        <w:t>durante o mês de novembro:</w:t>
      </w:r>
    </w:p>
    <w:p w14:paraId="706721CD" w14:textId="77777777" w:rsidR="00ED0017" w:rsidRPr="00704FA2" w:rsidRDefault="00ED0017" w:rsidP="00ED0017">
      <w:pPr>
        <w:numPr>
          <w:ilvl w:val="0"/>
          <w:numId w:val="12"/>
        </w:numPr>
        <w:tabs>
          <w:tab w:val="clear" w:pos="6521"/>
        </w:tabs>
        <w:ind w:left="567"/>
        <w:jc w:val="left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lastRenderedPageBreak/>
        <w:t>recebimento de $10.000 por serviços a serem prestados posteriormente</w:t>
      </w:r>
    </w:p>
    <w:p w14:paraId="3F88BB38" w14:textId="77777777" w:rsidR="00ED0017" w:rsidRPr="00704FA2" w:rsidRDefault="00ED0017" w:rsidP="00ED0017">
      <w:pPr>
        <w:pStyle w:val="ItemNumero1"/>
        <w:numPr>
          <w:ilvl w:val="0"/>
          <w:numId w:val="12"/>
        </w:numPr>
        <w:ind w:left="567"/>
        <w:rPr>
          <w:rFonts w:cs="Arial"/>
          <w:sz w:val="22"/>
          <w:szCs w:val="22"/>
        </w:rPr>
      </w:pPr>
      <w:r w:rsidRPr="00704FA2">
        <w:rPr>
          <w:rFonts w:cs="Arial"/>
          <w:sz w:val="22"/>
          <w:szCs w:val="22"/>
        </w:rPr>
        <w:t>pagamento de salário do mês anterior no valor de $ 8.000</w:t>
      </w:r>
    </w:p>
    <w:p w14:paraId="7B833605" w14:textId="77777777" w:rsidR="00ED0017" w:rsidRPr="00704FA2" w:rsidRDefault="00ED0017" w:rsidP="00ED0017">
      <w:pPr>
        <w:pStyle w:val="ItemNumero1"/>
        <w:numPr>
          <w:ilvl w:val="0"/>
          <w:numId w:val="12"/>
        </w:numPr>
        <w:ind w:left="567"/>
        <w:rPr>
          <w:rFonts w:cs="Arial"/>
          <w:sz w:val="22"/>
          <w:szCs w:val="22"/>
        </w:rPr>
      </w:pPr>
      <w:r w:rsidRPr="00704FA2">
        <w:rPr>
          <w:rFonts w:cs="Arial"/>
          <w:sz w:val="22"/>
          <w:szCs w:val="22"/>
        </w:rPr>
        <w:t>recebimento de $ 15.000 de clientes por serviços prestados nos meses anteriores</w:t>
      </w:r>
    </w:p>
    <w:p w14:paraId="73BC667C" w14:textId="77777777" w:rsidR="00ED0017" w:rsidRPr="00704FA2" w:rsidRDefault="00ED0017" w:rsidP="00ED0017">
      <w:pPr>
        <w:pStyle w:val="ItemNumero1"/>
        <w:numPr>
          <w:ilvl w:val="0"/>
          <w:numId w:val="12"/>
        </w:numPr>
        <w:ind w:left="567"/>
        <w:rPr>
          <w:rFonts w:cs="Arial"/>
          <w:sz w:val="22"/>
          <w:szCs w:val="22"/>
        </w:rPr>
      </w:pPr>
      <w:r w:rsidRPr="00704FA2">
        <w:rPr>
          <w:rFonts w:cs="Arial"/>
          <w:sz w:val="22"/>
          <w:szCs w:val="22"/>
        </w:rPr>
        <w:t>pagamento de assinatura de revista, cujos exemplares serão recebidos posteriormente $1.000</w:t>
      </w:r>
    </w:p>
    <w:p w14:paraId="1DB488E0" w14:textId="77777777" w:rsidR="00ED0017" w:rsidRPr="00704FA2" w:rsidRDefault="00ED0017" w:rsidP="00ED0017">
      <w:pPr>
        <w:spacing w:before="120"/>
        <w:ind w:left="567"/>
        <w:rPr>
          <w:rFonts w:ascii="Arial" w:hAnsi="Arial" w:cs="Arial"/>
          <w:b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 xml:space="preserve">Informações para </w:t>
      </w:r>
      <w:r w:rsidRPr="00704FA2">
        <w:rPr>
          <w:rFonts w:ascii="Arial" w:hAnsi="Arial" w:cs="Arial"/>
          <w:b/>
          <w:sz w:val="22"/>
          <w:szCs w:val="22"/>
        </w:rPr>
        <w:t>ajuste em novembro:</w:t>
      </w:r>
    </w:p>
    <w:p w14:paraId="31F3CD85" w14:textId="77777777" w:rsidR="00ED0017" w:rsidRPr="00704FA2" w:rsidRDefault="00ED0017" w:rsidP="00ED0017">
      <w:pPr>
        <w:ind w:left="284"/>
        <w:rPr>
          <w:rFonts w:ascii="Arial" w:hAnsi="Arial" w:cs="Arial"/>
          <w:iCs/>
          <w:sz w:val="22"/>
          <w:szCs w:val="22"/>
        </w:rPr>
      </w:pPr>
      <w:r w:rsidRPr="00704FA2">
        <w:rPr>
          <w:rFonts w:ascii="Arial" w:hAnsi="Arial" w:cs="Arial"/>
          <w:iCs/>
          <w:sz w:val="22"/>
          <w:szCs w:val="22"/>
        </w:rPr>
        <w:t>5. seguro de $ 60.000 foi pago em 30.10, com vigência de 6 meses</w:t>
      </w:r>
    </w:p>
    <w:p w14:paraId="7120407A" w14:textId="77777777" w:rsidR="00ED0017" w:rsidRPr="00704FA2" w:rsidRDefault="00ED0017" w:rsidP="00ED0017">
      <w:pPr>
        <w:ind w:left="284"/>
        <w:rPr>
          <w:rFonts w:ascii="Arial" w:hAnsi="Arial" w:cs="Arial"/>
          <w:iCs/>
          <w:sz w:val="22"/>
          <w:szCs w:val="22"/>
        </w:rPr>
      </w:pPr>
      <w:r w:rsidRPr="00704FA2">
        <w:rPr>
          <w:rFonts w:ascii="Arial" w:hAnsi="Arial" w:cs="Arial"/>
          <w:iCs/>
          <w:sz w:val="22"/>
          <w:szCs w:val="22"/>
        </w:rPr>
        <w:t xml:space="preserve">6. Os salários de $ 10.000 referentes ao mês de novembro serão pagos no início do mês de dezembro </w:t>
      </w:r>
    </w:p>
    <w:p w14:paraId="7D568E5D" w14:textId="77777777" w:rsidR="00ED0017" w:rsidRPr="00704FA2" w:rsidRDefault="00ED0017" w:rsidP="00ED0017">
      <w:pPr>
        <w:ind w:left="284"/>
        <w:rPr>
          <w:rFonts w:ascii="Arial" w:hAnsi="Arial" w:cs="Arial"/>
          <w:iCs/>
          <w:sz w:val="22"/>
          <w:szCs w:val="22"/>
        </w:rPr>
      </w:pPr>
      <w:r w:rsidRPr="00704FA2">
        <w:rPr>
          <w:rFonts w:ascii="Arial" w:hAnsi="Arial" w:cs="Arial"/>
          <w:iCs/>
          <w:sz w:val="22"/>
          <w:szCs w:val="22"/>
        </w:rPr>
        <w:t>7. Apenas 60% dos serviços contratados (item (1)) foram realizados neste mês) 40% restantes serão realizados nos períodos seguintes.</w:t>
      </w:r>
    </w:p>
    <w:p w14:paraId="7CA08456" w14:textId="77777777" w:rsidR="00ED0017" w:rsidRPr="00704FA2" w:rsidRDefault="00ED0017" w:rsidP="00ED0017">
      <w:pPr>
        <w:ind w:left="284"/>
        <w:rPr>
          <w:rFonts w:ascii="Arial" w:hAnsi="Arial" w:cs="Arial"/>
          <w:iCs/>
          <w:sz w:val="22"/>
          <w:szCs w:val="22"/>
        </w:rPr>
      </w:pPr>
      <w:r w:rsidRPr="00704FA2">
        <w:rPr>
          <w:rFonts w:ascii="Arial" w:hAnsi="Arial" w:cs="Arial"/>
          <w:iCs/>
          <w:sz w:val="22"/>
          <w:szCs w:val="22"/>
        </w:rPr>
        <w:t>8. Os juros bancários devidos são de 2% ao mês</w:t>
      </w:r>
    </w:p>
    <w:p w14:paraId="3501CF81" w14:textId="77777777" w:rsidR="00ED0017" w:rsidRPr="00704FA2" w:rsidRDefault="00ED0017" w:rsidP="00ED0017">
      <w:pPr>
        <w:numPr>
          <w:ilvl w:val="0"/>
          <w:numId w:val="15"/>
        </w:numPr>
        <w:tabs>
          <w:tab w:val="clear" w:pos="360"/>
          <w:tab w:val="clear" w:pos="6521"/>
          <w:tab w:val="num" w:pos="426"/>
        </w:tabs>
        <w:ind w:left="567" w:hanging="283"/>
        <w:jc w:val="left"/>
        <w:rPr>
          <w:rFonts w:ascii="Arial" w:hAnsi="Arial" w:cs="Arial"/>
          <w:iCs/>
          <w:sz w:val="22"/>
          <w:szCs w:val="22"/>
        </w:rPr>
      </w:pPr>
      <w:r w:rsidRPr="00704FA2">
        <w:rPr>
          <w:rFonts w:ascii="Arial" w:hAnsi="Arial" w:cs="Arial"/>
          <w:iCs/>
          <w:sz w:val="22"/>
          <w:szCs w:val="22"/>
        </w:rPr>
        <w:t>O saldo final de estoque é de $800.</w:t>
      </w:r>
    </w:p>
    <w:p w14:paraId="21824FDF" w14:textId="77777777" w:rsidR="00ED0017" w:rsidRPr="00704FA2" w:rsidRDefault="00ED0017" w:rsidP="00ED0017">
      <w:pPr>
        <w:numPr>
          <w:ilvl w:val="0"/>
          <w:numId w:val="15"/>
        </w:numPr>
        <w:tabs>
          <w:tab w:val="clear" w:pos="360"/>
          <w:tab w:val="clear" w:pos="6521"/>
          <w:tab w:val="num" w:pos="426"/>
        </w:tabs>
        <w:ind w:left="567"/>
        <w:jc w:val="left"/>
        <w:rPr>
          <w:rFonts w:ascii="Arial" w:hAnsi="Arial" w:cs="Arial"/>
          <w:iCs/>
          <w:sz w:val="22"/>
          <w:szCs w:val="22"/>
        </w:rPr>
      </w:pPr>
      <w:r w:rsidRPr="00704FA2">
        <w:rPr>
          <w:rFonts w:ascii="Arial" w:hAnsi="Arial" w:cs="Arial"/>
          <w:iCs/>
          <w:sz w:val="22"/>
          <w:szCs w:val="22"/>
        </w:rPr>
        <w:t>A vida útil dos imóveis é de 20 anos. (240 meses)</w:t>
      </w:r>
    </w:p>
    <w:p w14:paraId="11198774" w14:textId="1F3EE6D8" w:rsidR="00ED0017" w:rsidRPr="002C4E31" w:rsidRDefault="00ED0017" w:rsidP="00ED0017">
      <w:pPr>
        <w:pStyle w:val="PargrafodaLista"/>
        <w:spacing w:before="120"/>
        <w:ind w:left="360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bCs/>
          <w:sz w:val="22"/>
          <w:szCs w:val="22"/>
        </w:rPr>
        <w:t>Efetuar os lançamentos nos razonetes, elaborar o balancete de verificação antes e após o encerramento das contas de</w:t>
      </w:r>
      <w:r w:rsidRPr="00704FA2">
        <w:rPr>
          <w:rFonts w:ascii="Arial" w:hAnsi="Arial" w:cs="Arial"/>
          <w:sz w:val="22"/>
          <w:szCs w:val="22"/>
        </w:rPr>
        <w:t xml:space="preserve"> resultado, e elaborar o Balanço Patrimonial e DRE. </w:t>
      </w:r>
      <w:r w:rsidRPr="0038622E">
        <w:rPr>
          <w:rFonts w:ascii="Arial" w:hAnsi="Arial" w:cs="Arial"/>
        </w:rPr>
        <w:t>(Fonte: Exercício elaborado pela Profa. Edilene Santana Santos).</w:t>
      </w:r>
    </w:p>
    <w:p w14:paraId="1B6E384C" w14:textId="77777777" w:rsidR="00ED0017" w:rsidRPr="002C4E31" w:rsidRDefault="00ED0017" w:rsidP="00ED0017">
      <w:pPr>
        <w:pStyle w:val="PargrafodaLista"/>
        <w:spacing w:before="120"/>
        <w:ind w:left="360"/>
        <w:rPr>
          <w:rFonts w:ascii="Arial" w:hAnsi="Arial" w:cs="Arial"/>
          <w:b/>
          <w:sz w:val="22"/>
          <w:szCs w:val="22"/>
        </w:rPr>
      </w:pPr>
    </w:p>
    <w:p w14:paraId="6E727633" w14:textId="77777777" w:rsidR="00ED0017" w:rsidRPr="002C4E31" w:rsidRDefault="00ED0017" w:rsidP="00ED0017">
      <w:pPr>
        <w:pStyle w:val="PargrafodaLista"/>
        <w:tabs>
          <w:tab w:val="clear" w:pos="6521"/>
          <w:tab w:val="left" w:pos="851"/>
        </w:tabs>
        <w:ind w:left="0"/>
        <w:jc w:val="center"/>
        <w:rPr>
          <w:rFonts w:ascii="Arial" w:hAnsi="Arial" w:cs="Arial"/>
          <w:b/>
          <w:sz w:val="22"/>
          <w:szCs w:val="18"/>
        </w:rPr>
      </w:pPr>
      <w:r w:rsidRPr="002C4E31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1709A59F" wp14:editId="68237B75">
            <wp:extent cx="6222480" cy="5760000"/>
            <wp:effectExtent l="0" t="0" r="698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2248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8461" w14:textId="77777777" w:rsidR="00ED0017" w:rsidRPr="002C4E31" w:rsidRDefault="00ED0017" w:rsidP="00ED0017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18"/>
        </w:rPr>
      </w:pPr>
    </w:p>
    <w:p w14:paraId="24063095" w14:textId="77777777" w:rsidR="00ED0017" w:rsidRDefault="00ED0017" w:rsidP="00ED0017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18"/>
        </w:rPr>
      </w:pPr>
    </w:p>
    <w:p w14:paraId="1D8B6111" w14:textId="77777777" w:rsidR="00ED0017" w:rsidRDefault="00ED0017" w:rsidP="00ED0017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18"/>
        </w:rPr>
      </w:pPr>
    </w:p>
    <w:p w14:paraId="2BC25C95" w14:textId="77777777" w:rsidR="00ED0017" w:rsidRDefault="00ED0017" w:rsidP="00ED0017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18"/>
        </w:rPr>
      </w:pPr>
    </w:p>
    <w:p w14:paraId="2A8CEF08" w14:textId="77777777" w:rsidR="00ED0017" w:rsidRDefault="00ED0017" w:rsidP="00ED0017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18"/>
        </w:rPr>
      </w:pPr>
    </w:p>
    <w:tbl>
      <w:tblPr>
        <w:tblW w:w="9806" w:type="dxa"/>
        <w:tblInd w:w="2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1514"/>
        <w:gridCol w:w="1756"/>
        <w:gridCol w:w="1514"/>
        <w:gridCol w:w="1756"/>
        <w:gridCol w:w="10"/>
      </w:tblGrid>
      <w:tr w:rsidR="00ED0017" w:rsidRPr="002C4E31" w14:paraId="56F94709" w14:textId="77777777" w:rsidTr="00F44210">
        <w:trPr>
          <w:trHeight w:val="300"/>
        </w:trPr>
        <w:tc>
          <w:tcPr>
            <w:tcW w:w="98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828A1D" w14:textId="77777777" w:rsidR="00ED0017" w:rsidRPr="002C4E31" w:rsidRDefault="00ED0017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</w:rPr>
            </w:pPr>
            <w:r w:rsidRPr="002C4E31">
              <w:rPr>
                <w:rFonts w:ascii="Arial" w:hAnsi="Arial" w:cs="Arial"/>
                <w:b/>
                <w:bCs/>
                <w:color w:val="000000"/>
                <w:spacing w:val="0"/>
              </w:rPr>
              <w:lastRenderedPageBreak/>
              <w:t xml:space="preserve">BALANCETE DE VERIFICAÇÃO </w:t>
            </w:r>
          </w:p>
        </w:tc>
      </w:tr>
      <w:tr w:rsidR="00ED0017" w:rsidRPr="002C4E31" w14:paraId="12FF1165" w14:textId="77777777" w:rsidTr="00E630E9">
        <w:trPr>
          <w:gridAfter w:val="1"/>
          <w:wAfter w:w="10" w:type="dxa"/>
          <w:trHeight w:val="230"/>
        </w:trPr>
        <w:tc>
          <w:tcPr>
            <w:tcW w:w="325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70F91" w14:textId="77777777" w:rsidR="00ED0017" w:rsidRPr="002C4E31" w:rsidRDefault="00ED0017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</w:rPr>
            </w:pPr>
            <w:r w:rsidRPr="002C4E31">
              <w:rPr>
                <w:rFonts w:ascii="Arial" w:hAnsi="Arial" w:cs="Arial"/>
                <w:color w:val="000000"/>
                <w:spacing w:val="0"/>
              </w:rPr>
              <w:t xml:space="preserve"> CONTAS CONTÁBEIS </w:t>
            </w:r>
          </w:p>
        </w:tc>
        <w:tc>
          <w:tcPr>
            <w:tcW w:w="32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98D0BB6" w14:textId="77777777" w:rsidR="00ED0017" w:rsidRPr="002C4E31" w:rsidRDefault="00ED0017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</w:rPr>
            </w:pPr>
            <w:r w:rsidRPr="002C4E31">
              <w:rPr>
                <w:rFonts w:ascii="Arial" w:hAnsi="Arial" w:cs="Arial"/>
                <w:color w:val="000000"/>
                <w:spacing w:val="0"/>
              </w:rPr>
              <w:t xml:space="preserve"> SALDOS FINAIS</w:t>
            </w:r>
            <w:r w:rsidRPr="002C4E31">
              <w:rPr>
                <w:rFonts w:ascii="Arial" w:hAnsi="Arial" w:cs="Arial"/>
                <w:color w:val="000000"/>
                <w:spacing w:val="0"/>
              </w:rPr>
              <w:br/>
              <w:t xml:space="preserve">(ANTES DO ENCERRAMENTO) </w:t>
            </w:r>
          </w:p>
        </w:tc>
        <w:tc>
          <w:tcPr>
            <w:tcW w:w="32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071D63" w14:textId="77777777" w:rsidR="00ED0017" w:rsidRPr="002C4E31" w:rsidRDefault="00ED0017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</w:rPr>
            </w:pPr>
            <w:r w:rsidRPr="002C4E31">
              <w:rPr>
                <w:rFonts w:ascii="Arial" w:hAnsi="Arial" w:cs="Arial"/>
                <w:color w:val="000000"/>
                <w:spacing w:val="0"/>
              </w:rPr>
              <w:t xml:space="preserve"> SALDOS FINAIS</w:t>
            </w:r>
            <w:r w:rsidRPr="002C4E31">
              <w:rPr>
                <w:rFonts w:ascii="Arial" w:hAnsi="Arial" w:cs="Arial"/>
                <w:color w:val="000000"/>
                <w:spacing w:val="0"/>
              </w:rPr>
              <w:br/>
              <w:t xml:space="preserve">(APÓS O ENCERRAMENTO) </w:t>
            </w:r>
          </w:p>
        </w:tc>
      </w:tr>
      <w:tr w:rsidR="00ED0017" w:rsidRPr="002C4E31" w14:paraId="04D20CCB" w14:textId="77777777" w:rsidTr="00F44210">
        <w:trPr>
          <w:gridAfter w:val="1"/>
          <w:wAfter w:w="10" w:type="dxa"/>
          <w:trHeight w:val="383"/>
        </w:trPr>
        <w:tc>
          <w:tcPr>
            <w:tcW w:w="325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4B0C88" w14:textId="77777777" w:rsidR="00ED0017" w:rsidRPr="002C4E31" w:rsidRDefault="00ED0017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</w:p>
        </w:tc>
        <w:tc>
          <w:tcPr>
            <w:tcW w:w="327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CAA22" w14:textId="77777777" w:rsidR="00ED0017" w:rsidRPr="002C4E31" w:rsidRDefault="00ED0017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</w:p>
        </w:tc>
        <w:tc>
          <w:tcPr>
            <w:tcW w:w="327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77CF8" w14:textId="77777777" w:rsidR="00ED0017" w:rsidRPr="002C4E31" w:rsidRDefault="00ED0017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</w:p>
        </w:tc>
      </w:tr>
      <w:tr w:rsidR="00ED0017" w:rsidRPr="002C4E31" w14:paraId="27BE6E23" w14:textId="77777777" w:rsidTr="00F44210">
        <w:trPr>
          <w:gridAfter w:val="1"/>
          <w:wAfter w:w="10" w:type="dxa"/>
          <w:trHeight w:val="300"/>
        </w:trPr>
        <w:tc>
          <w:tcPr>
            <w:tcW w:w="325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16951" w14:textId="77777777" w:rsidR="00ED0017" w:rsidRPr="002C4E31" w:rsidRDefault="00ED0017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20A4A" w14:textId="77777777" w:rsidR="00ED0017" w:rsidRPr="002C4E31" w:rsidRDefault="00ED0017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  <w:u w:val="single"/>
              </w:rPr>
            </w:pPr>
            <w:r w:rsidRPr="002C4E31">
              <w:rPr>
                <w:rFonts w:ascii="Arial" w:hAnsi="Arial" w:cs="Arial"/>
                <w:color w:val="000000"/>
                <w:spacing w:val="0"/>
                <w:u w:val="single"/>
              </w:rPr>
              <w:t xml:space="preserve"> DEVEDOR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185C3" w14:textId="77777777" w:rsidR="00ED0017" w:rsidRPr="002C4E31" w:rsidRDefault="00ED0017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  <w:u w:val="single"/>
              </w:rPr>
            </w:pPr>
            <w:r w:rsidRPr="002C4E31">
              <w:rPr>
                <w:rFonts w:ascii="Arial" w:hAnsi="Arial" w:cs="Arial"/>
                <w:color w:val="000000"/>
                <w:spacing w:val="0"/>
                <w:u w:val="single"/>
              </w:rPr>
              <w:t>CREDOR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54B40" w14:textId="77777777" w:rsidR="00ED0017" w:rsidRPr="002C4E31" w:rsidRDefault="00ED0017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  <w:u w:val="single"/>
              </w:rPr>
            </w:pPr>
            <w:r w:rsidRPr="002C4E31">
              <w:rPr>
                <w:rFonts w:ascii="Arial" w:hAnsi="Arial" w:cs="Arial"/>
                <w:color w:val="000000"/>
                <w:spacing w:val="0"/>
                <w:u w:val="single"/>
              </w:rPr>
              <w:t xml:space="preserve"> DEVEDOR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4C60B" w14:textId="77777777" w:rsidR="00ED0017" w:rsidRPr="002C4E31" w:rsidRDefault="00ED0017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color w:val="000000"/>
                <w:spacing w:val="0"/>
                <w:u w:val="single"/>
              </w:rPr>
            </w:pPr>
            <w:r w:rsidRPr="002C4E31">
              <w:rPr>
                <w:rFonts w:ascii="Arial" w:hAnsi="Arial" w:cs="Arial"/>
                <w:color w:val="000000"/>
                <w:spacing w:val="0"/>
                <w:u w:val="single"/>
              </w:rPr>
              <w:t>CREDOR</w:t>
            </w:r>
          </w:p>
        </w:tc>
      </w:tr>
      <w:tr w:rsidR="00ED0017" w:rsidRPr="002C4E31" w14:paraId="4B2D82A2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3FBE5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Caixa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36F75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36.000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7D196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071E4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36.000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DD7D3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ED0017" w:rsidRPr="002C4E31" w14:paraId="52F776B2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9630C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Estoque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98B98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800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CFD98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96C9C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800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885F2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ED0017" w:rsidRPr="002C4E31" w14:paraId="2028497D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16613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Empréstimos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5D7D2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562E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1.020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16E3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F57C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1.020 </w:t>
            </w:r>
          </w:p>
        </w:tc>
      </w:tr>
      <w:tr w:rsidR="00ED0017" w:rsidRPr="002C4E31" w14:paraId="059AAF23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7F71C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Contas a Pagar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FB794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26A67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10.000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8CFC1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6ECE4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10.000 </w:t>
            </w:r>
          </w:p>
        </w:tc>
      </w:tr>
      <w:tr w:rsidR="00ED0017" w:rsidRPr="002C4E31" w14:paraId="505A24CD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D900F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Contas a Receber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C47B8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8477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B8AF5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EBF34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ED0017" w:rsidRPr="002C4E31" w14:paraId="3E7FF570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2B06E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Capital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72B46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408ED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30.000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74689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9D8D3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30.000 </w:t>
            </w:r>
          </w:p>
        </w:tc>
      </w:tr>
      <w:tr w:rsidR="00ED0017" w:rsidRPr="002C4E31" w14:paraId="4E8A4EB1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79AE9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Imóveis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EB297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20.000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60B71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1DDEA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20.000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B618D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ED0017" w:rsidRPr="002C4E31" w14:paraId="37AA3074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9A86E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Depreciação Acumulada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F4C6B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37126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8.083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89533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08990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8.083 </w:t>
            </w:r>
          </w:p>
        </w:tc>
      </w:tr>
      <w:tr w:rsidR="00ED0017" w:rsidRPr="002C4E31" w14:paraId="3D5C915D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1B580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Lucros Acumulados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C9D6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58.000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06C0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E7941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E8B8D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49.697 </w:t>
            </w:r>
          </w:p>
        </w:tc>
      </w:tr>
      <w:tr w:rsidR="00ED0017" w:rsidRPr="002C4E31" w14:paraId="7D8D63D7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18144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Despesa Antecipada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8D76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51.000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D8CFA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60985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51.000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7FDB9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ED0017" w:rsidRPr="002C4E31" w14:paraId="211F2AC5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C33CE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Receita Antecipada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C33B1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7B635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14.000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61633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E819D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14.000 </w:t>
            </w:r>
          </w:p>
        </w:tc>
      </w:tr>
      <w:tr w:rsidR="00ED0017" w:rsidRPr="002C4E31" w14:paraId="55DAABBC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88D06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Receitas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707A2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C8D46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171.000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46B7A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C183D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ED0017" w:rsidRPr="002C4E31" w14:paraId="603A6320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B2164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 xml:space="preserve"> Despesas 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CC7D9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63.303 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BDDD3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9A338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84B1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ED0017" w:rsidRPr="002C4E31" w14:paraId="4D32E18F" w14:textId="77777777" w:rsidTr="00F44210">
        <w:trPr>
          <w:gridAfter w:val="1"/>
          <w:wAfter w:w="10" w:type="dxa"/>
          <w:trHeight w:val="39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9A0F6" w14:textId="77777777" w:rsidR="00ED0017" w:rsidRPr="002C4E31" w:rsidRDefault="00ED0017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color w:val="000000"/>
                <w:spacing w:val="0"/>
              </w:rPr>
            </w:pPr>
            <w:r w:rsidRPr="002C4E31">
              <w:rPr>
                <w:rFonts w:ascii="Arial" w:hAnsi="Arial" w:cs="Arial"/>
                <w:b/>
                <w:bCs/>
                <w:color w:val="000000"/>
                <w:spacing w:val="0"/>
              </w:rPr>
              <w:t>TOTAL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0CB25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234.103 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E12B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234.103 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20E17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112.800 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366FE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112.800 </w:t>
            </w:r>
          </w:p>
        </w:tc>
      </w:tr>
    </w:tbl>
    <w:p w14:paraId="34040923" w14:textId="77777777" w:rsidR="00ED0017" w:rsidRPr="002C4E31" w:rsidRDefault="00ED0017" w:rsidP="00ED0017">
      <w:pPr>
        <w:rPr>
          <w:rFonts w:ascii="Arial" w:hAnsi="Arial" w:cs="Arial"/>
          <w:iCs/>
          <w:sz w:val="18"/>
          <w:szCs w:val="18"/>
        </w:rPr>
        <w:sectPr w:rsidR="00ED0017" w:rsidRPr="002C4E31" w:rsidSect="00000410">
          <w:headerReference w:type="default" r:id="rId88"/>
          <w:footerReference w:type="even" r:id="rId89"/>
          <w:footerReference w:type="default" r:id="rId90"/>
          <w:headerReference w:type="first" r:id="rId91"/>
          <w:footerReference w:type="first" r:id="rId92"/>
          <w:type w:val="continuous"/>
          <w:pgSz w:w="11907" w:h="16840" w:code="9"/>
          <w:pgMar w:top="902" w:right="851" w:bottom="902" w:left="992" w:header="567" w:footer="284" w:gutter="0"/>
          <w:cols w:space="708"/>
          <w:titlePg/>
          <w:docGrid w:linePitch="272"/>
        </w:sectPr>
      </w:pPr>
    </w:p>
    <w:p w14:paraId="19DF438E" w14:textId="77777777" w:rsidR="00ED0017" w:rsidRDefault="00ED0017" w:rsidP="00ED0017">
      <w:pPr>
        <w:rPr>
          <w:rFonts w:ascii="Arial" w:hAnsi="Arial" w:cs="Arial"/>
          <w:sz w:val="22"/>
          <w:szCs w:val="22"/>
        </w:rPr>
      </w:pPr>
    </w:p>
    <w:p w14:paraId="357FB0ED" w14:textId="77777777" w:rsidR="00ED0017" w:rsidRPr="002C4E31" w:rsidRDefault="00ED0017" w:rsidP="00ED0017">
      <w:pPr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10078" w:type="dxa"/>
        <w:tblInd w:w="108" w:type="dxa"/>
        <w:tblLook w:val="04A0" w:firstRow="1" w:lastRow="0" w:firstColumn="1" w:lastColumn="0" w:noHBand="0" w:noVBand="1"/>
      </w:tblPr>
      <w:tblGrid>
        <w:gridCol w:w="3543"/>
        <w:gridCol w:w="1701"/>
        <w:gridCol w:w="3119"/>
        <w:gridCol w:w="1701"/>
        <w:gridCol w:w="14"/>
      </w:tblGrid>
      <w:tr w:rsidR="00ED0017" w:rsidRPr="002C4E31" w14:paraId="27C74F4F" w14:textId="77777777" w:rsidTr="00F44210">
        <w:tc>
          <w:tcPr>
            <w:tcW w:w="10078" w:type="dxa"/>
            <w:gridSpan w:val="5"/>
            <w:vAlign w:val="center"/>
          </w:tcPr>
          <w:p w14:paraId="252F6F23" w14:textId="77777777" w:rsidR="00ED0017" w:rsidRPr="002C4E31" w:rsidRDefault="00ED0017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BALANÇO PATRIMONIAL</w:t>
            </w:r>
          </w:p>
        </w:tc>
      </w:tr>
      <w:tr w:rsidR="00ED0017" w:rsidRPr="002C4E31" w14:paraId="2DE5279C" w14:textId="77777777" w:rsidTr="00F44210">
        <w:trPr>
          <w:gridAfter w:val="1"/>
          <w:wAfter w:w="14" w:type="dxa"/>
          <w:trHeight w:val="397"/>
        </w:trPr>
        <w:tc>
          <w:tcPr>
            <w:tcW w:w="3543" w:type="dxa"/>
            <w:vAlign w:val="center"/>
          </w:tcPr>
          <w:p w14:paraId="243A4904" w14:textId="77777777" w:rsidR="00ED0017" w:rsidRPr="002C4E31" w:rsidRDefault="00ED0017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ATIVO</w:t>
            </w:r>
          </w:p>
        </w:tc>
        <w:tc>
          <w:tcPr>
            <w:tcW w:w="1701" w:type="dxa"/>
          </w:tcPr>
          <w:p w14:paraId="6B0FE495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5BC128EE" w14:textId="77777777" w:rsidR="00ED0017" w:rsidRPr="002C4E31" w:rsidRDefault="00ED0017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PASSIVO &amp; PL</w:t>
            </w:r>
          </w:p>
        </w:tc>
        <w:tc>
          <w:tcPr>
            <w:tcW w:w="1701" w:type="dxa"/>
          </w:tcPr>
          <w:p w14:paraId="1C4C1598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D0017" w:rsidRPr="002C4E31" w14:paraId="174CDF12" w14:textId="77777777" w:rsidTr="00F44210">
        <w:trPr>
          <w:gridAfter w:val="1"/>
          <w:wAfter w:w="14" w:type="dxa"/>
          <w:trHeight w:val="454"/>
        </w:trPr>
        <w:tc>
          <w:tcPr>
            <w:tcW w:w="3543" w:type="dxa"/>
            <w:vAlign w:val="center"/>
          </w:tcPr>
          <w:p w14:paraId="4B2D58C6" w14:textId="77777777" w:rsidR="00ED0017" w:rsidRPr="002C4E31" w:rsidRDefault="00ED0017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Ativo Circulante</w:t>
            </w:r>
          </w:p>
        </w:tc>
        <w:tc>
          <w:tcPr>
            <w:tcW w:w="1701" w:type="dxa"/>
            <w:vAlign w:val="center"/>
          </w:tcPr>
          <w:p w14:paraId="25B37A40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92.800</w:t>
            </w:r>
          </w:p>
        </w:tc>
        <w:tc>
          <w:tcPr>
            <w:tcW w:w="3119" w:type="dxa"/>
            <w:vAlign w:val="center"/>
          </w:tcPr>
          <w:p w14:paraId="7165A650" w14:textId="77777777" w:rsidR="00ED0017" w:rsidRPr="002C4E31" w:rsidRDefault="00ED0017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Passivo Circulante</w:t>
            </w:r>
          </w:p>
        </w:tc>
        <w:tc>
          <w:tcPr>
            <w:tcW w:w="1701" w:type="dxa"/>
            <w:vAlign w:val="center"/>
          </w:tcPr>
          <w:p w14:paraId="63AA4CB0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25.020</w:t>
            </w:r>
          </w:p>
        </w:tc>
      </w:tr>
      <w:tr w:rsidR="00ED0017" w:rsidRPr="002C4E31" w14:paraId="308CD487" w14:textId="77777777" w:rsidTr="00F44210">
        <w:trPr>
          <w:gridAfter w:val="1"/>
          <w:wAfter w:w="14" w:type="dxa"/>
          <w:trHeight w:val="454"/>
        </w:trPr>
        <w:tc>
          <w:tcPr>
            <w:tcW w:w="3543" w:type="dxa"/>
            <w:vAlign w:val="center"/>
          </w:tcPr>
          <w:p w14:paraId="7B1674ED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Caixa</w:t>
            </w:r>
          </w:p>
        </w:tc>
        <w:tc>
          <w:tcPr>
            <w:tcW w:w="1701" w:type="dxa"/>
            <w:vAlign w:val="center"/>
          </w:tcPr>
          <w:p w14:paraId="27909B90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36.000</w:t>
            </w:r>
          </w:p>
        </w:tc>
        <w:tc>
          <w:tcPr>
            <w:tcW w:w="3119" w:type="dxa"/>
            <w:vAlign w:val="center"/>
          </w:tcPr>
          <w:p w14:paraId="71ACB9B4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Contas a Pagar</w:t>
            </w:r>
          </w:p>
        </w:tc>
        <w:tc>
          <w:tcPr>
            <w:tcW w:w="1701" w:type="dxa"/>
            <w:vAlign w:val="center"/>
          </w:tcPr>
          <w:p w14:paraId="0A5D18CB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10.000</w:t>
            </w:r>
          </w:p>
        </w:tc>
      </w:tr>
      <w:tr w:rsidR="00ED0017" w:rsidRPr="002C4E31" w14:paraId="5129A824" w14:textId="77777777" w:rsidTr="00F44210">
        <w:trPr>
          <w:gridAfter w:val="1"/>
          <w:wAfter w:w="14" w:type="dxa"/>
          <w:trHeight w:val="454"/>
        </w:trPr>
        <w:tc>
          <w:tcPr>
            <w:tcW w:w="3543" w:type="dxa"/>
            <w:vAlign w:val="center"/>
          </w:tcPr>
          <w:p w14:paraId="25C1FC09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Contas a Receber</w:t>
            </w:r>
          </w:p>
        </w:tc>
        <w:tc>
          <w:tcPr>
            <w:tcW w:w="1701" w:type="dxa"/>
            <w:vAlign w:val="center"/>
          </w:tcPr>
          <w:p w14:paraId="1DEEB991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5.000</w:t>
            </w:r>
          </w:p>
        </w:tc>
        <w:tc>
          <w:tcPr>
            <w:tcW w:w="3119" w:type="dxa"/>
            <w:vAlign w:val="center"/>
          </w:tcPr>
          <w:p w14:paraId="6A51B069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Empréstimos</w:t>
            </w:r>
          </w:p>
        </w:tc>
        <w:tc>
          <w:tcPr>
            <w:tcW w:w="1701" w:type="dxa"/>
            <w:vAlign w:val="center"/>
          </w:tcPr>
          <w:p w14:paraId="5AE9A9F3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1.020</w:t>
            </w:r>
          </w:p>
        </w:tc>
      </w:tr>
      <w:tr w:rsidR="00ED0017" w:rsidRPr="002C4E31" w14:paraId="7C5507DD" w14:textId="77777777" w:rsidTr="00F44210">
        <w:trPr>
          <w:gridAfter w:val="1"/>
          <w:wAfter w:w="14" w:type="dxa"/>
          <w:trHeight w:val="454"/>
        </w:trPr>
        <w:tc>
          <w:tcPr>
            <w:tcW w:w="3543" w:type="dxa"/>
            <w:vAlign w:val="center"/>
          </w:tcPr>
          <w:p w14:paraId="46245740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Estoques</w:t>
            </w:r>
          </w:p>
        </w:tc>
        <w:tc>
          <w:tcPr>
            <w:tcW w:w="1701" w:type="dxa"/>
            <w:vAlign w:val="center"/>
          </w:tcPr>
          <w:p w14:paraId="7B341AD9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800</w:t>
            </w:r>
          </w:p>
        </w:tc>
        <w:tc>
          <w:tcPr>
            <w:tcW w:w="3119" w:type="dxa"/>
            <w:vAlign w:val="center"/>
          </w:tcPr>
          <w:p w14:paraId="18F6E68E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Receita Antecipada</w:t>
            </w:r>
          </w:p>
        </w:tc>
        <w:tc>
          <w:tcPr>
            <w:tcW w:w="1701" w:type="dxa"/>
            <w:vAlign w:val="center"/>
          </w:tcPr>
          <w:p w14:paraId="52F78278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14.000</w:t>
            </w:r>
          </w:p>
        </w:tc>
      </w:tr>
      <w:tr w:rsidR="00ED0017" w:rsidRPr="002C4E31" w14:paraId="0ED6AD6C" w14:textId="77777777" w:rsidTr="00F44210">
        <w:trPr>
          <w:gridAfter w:val="1"/>
          <w:wAfter w:w="14" w:type="dxa"/>
          <w:trHeight w:val="454"/>
        </w:trPr>
        <w:tc>
          <w:tcPr>
            <w:tcW w:w="3543" w:type="dxa"/>
            <w:vAlign w:val="center"/>
          </w:tcPr>
          <w:p w14:paraId="651B940E" w14:textId="77777777" w:rsidR="00ED0017" w:rsidRPr="002C4E31" w:rsidRDefault="00ED0017" w:rsidP="00F44210">
            <w:pPr>
              <w:jc w:val="left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Cs/>
                <w:color w:val="FF0000"/>
                <w:sz w:val="22"/>
                <w:szCs w:val="22"/>
              </w:rPr>
              <w:t>Despesa Antecipada</w:t>
            </w:r>
          </w:p>
        </w:tc>
        <w:tc>
          <w:tcPr>
            <w:tcW w:w="1701" w:type="dxa"/>
            <w:vAlign w:val="center"/>
          </w:tcPr>
          <w:p w14:paraId="6E0BD724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51.000</w:t>
            </w:r>
          </w:p>
        </w:tc>
        <w:tc>
          <w:tcPr>
            <w:tcW w:w="3119" w:type="dxa"/>
            <w:vAlign w:val="center"/>
          </w:tcPr>
          <w:p w14:paraId="57497C29" w14:textId="77777777" w:rsidR="00ED0017" w:rsidRPr="002C4E31" w:rsidRDefault="00ED0017" w:rsidP="00F44210">
            <w:pPr>
              <w:jc w:val="lef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92D02F1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ED0017" w:rsidRPr="002C4E31" w14:paraId="3D32A46A" w14:textId="77777777" w:rsidTr="00F44210">
        <w:trPr>
          <w:gridAfter w:val="1"/>
          <w:wAfter w:w="14" w:type="dxa"/>
          <w:trHeight w:val="454"/>
        </w:trPr>
        <w:tc>
          <w:tcPr>
            <w:tcW w:w="3543" w:type="dxa"/>
            <w:vAlign w:val="center"/>
          </w:tcPr>
          <w:p w14:paraId="5CC7C1DA" w14:textId="77777777" w:rsidR="00ED0017" w:rsidRPr="002C4E31" w:rsidRDefault="00ED0017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Ativo Não Circulante</w:t>
            </w:r>
          </w:p>
        </w:tc>
        <w:tc>
          <w:tcPr>
            <w:tcW w:w="1701" w:type="dxa"/>
            <w:vAlign w:val="center"/>
          </w:tcPr>
          <w:p w14:paraId="7664BC2E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11.917</w:t>
            </w:r>
          </w:p>
        </w:tc>
        <w:tc>
          <w:tcPr>
            <w:tcW w:w="3119" w:type="dxa"/>
          </w:tcPr>
          <w:p w14:paraId="119437CF" w14:textId="77777777" w:rsidR="00ED0017" w:rsidRPr="002C4E31" w:rsidRDefault="00ED0017" w:rsidP="00F442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7E2DC6DA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D0017" w:rsidRPr="002C4E31" w14:paraId="772905EB" w14:textId="77777777" w:rsidTr="00F44210">
        <w:trPr>
          <w:gridAfter w:val="1"/>
          <w:wAfter w:w="14" w:type="dxa"/>
          <w:trHeight w:val="454"/>
        </w:trPr>
        <w:tc>
          <w:tcPr>
            <w:tcW w:w="3543" w:type="dxa"/>
            <w:vAlign w:val="center"/>
          </w:tcPr>
          <w:p w14:paraId="5ADA3CDD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Imóveis</w:t>
            </w:r>
          </w:p>
        </w:tc>
        <w:tc>
          <w:tcPr>
            <w:tcW w:w="1701" w:type="dxa"/>
            <w:vAlign w:val="center"/>
          </w:tcPr>
          <w:p w14:paraId="015DD9A2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20.000</w:t>
            </w:r>
          </w:p>
        </w:tc>
        <w:tc>
          <w:tcPr>
            <w:tcW w:w="3119" w:type="dxa"/>
            <w:vAlign w:val="center"/>
          </w:tcPr>
          <w:p w14:paraId="0872CC2F" w14:textId="77777777" w:rsidR="00ED0017" w:rsidRPr="002C4E31" w:rsidRDefault="00ED0017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Patrimônio Líquido</w:t>
            </w:r>
          </w:p>
        </w:tc>
        <w:tc>
          <w:tcPr>
            <w:tcW w:w="1701" w:type="dxa"/>
            <w:vAlign w:val="center"/>
          </w:tcPr>
          <w:p w14:paraId="370FE09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79.697</w:t>
            </w:r>
          </w:p>
        </w:tc>
      </w:tr>
      <w:tr w:rsidR="00ED0017" w:rsidRPr="002C4E31" w14:paraId="284450A6" w14:textId="77777777" w:rsidTr="00F44210">
        <w:trPr>
          <w:gridAfter w:val="1"/>
          <w:wAfter w:w="14" w:type="dxa"/>
          <w:trHeight w:val="454"/>
        </w:trPr>
        <w:tc>
          <w:tcPr>
            <w:tcW w:w="3543" w:type="dxa"/>
            <w:vAlign w:val="center"/>
          </w:tcPr>
          <w:p w14:paraId="7BD4FBE8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(-) Depreciação Acumulada</w:t>
            </w:r>
          </w:p>
        </w:tc>
        <w:tc>
          <w:tcPr>
            <w:tcW w:w="1701" w:type="dxa"/>
            <w:vAlign w:val="center"/>
          </w:tcPr>
          <w:p w14:paraId="34D0F715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(8.083)</w:t>
            </w:r>
          </w:p>
        </w:tc>
        <w:tc>
          <w:tcPr>
            <w:tcW w:w="3119" w:type="dxa"/>
            <w:vAlign w:val="center"/>
          </w:tcPr>
          <w:p w14:paraId="4FA3A796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Capital</w:t>
            </w:r>
          </w:p>
        </w:tc>
        <w:tc>
          <w:tcPr>
            <w:tcW w:w="1701" w:type="dxa"/>
            <w:vAlign w:val="center"/>
          </w:tcPr>
          <w:p w14:paraId="5460FFDB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30.000</w:t>
            </w:r>
          </w:p>
        </w:tc>
      </w:tr>
      <w:tr w:rsidR="00ED0017" w:rsidRPr="002C4E31" w14:paraId="797B48A0" w14:textId="77777777" w:rsidTr="00F44210">
        <w:trPr>
          <w:gridAfter w:val="1"/>
          <w:wAfter w:w="14" w:type="dxa"/>
          <w:trHeight w:val="454"/>
        </w:trPr>
        <w:tc>
          <w:tcPr>
            <w:tcW w:w="3543" w:type="dxa"/>
            <w:vAlign w:val="center"/>
          </w:tcPr>
          <w:p w14:paraId="5FD6ACD8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9B1D1AE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45C5D9AD" w14:textId="77777777" w:rsidR="00ED0017" w:rsidRPr="002C4E31" w:rsidRDefault="00ED0017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Lucros Acumulados</w:t>
            </w:r>
          </w:p>
        </w:tc>
        <w:tc>
          <w:tcPr>
            <w:tcW w:w="1701" w:type="dxa"/>
            <w:vAlign w:val="center"/>
          </w:tcPr>
          <w:p w14:paraId="523C970A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49.697</w:t>
            </w:r>
          </w:p>
        </w:tc>
      </w:tr>
      <w:tr w:rsidR="00ED0017" w:rsidRPr="002C4E31" w14:paraId="48F3030F" w14:textId="77777777" w:rsidTr="00F44210">
        <w:trPr>
          <w:gridAfter w:val="1"/>
          <w:wAfter w:w="14" w:type="dxa"/>
          <w:trHeight w:val="454"/>
        </w:trPr>
        <w:tc>
          <w:tcPr>
            <w:tcW w:w="3543" w:type="dxa"/>
            <w:vAlign w:val="center"/>
          </w:tcPr>
          <w:p w14:paraId="099E14D8" w14:textId="77777777" w:rsidR="00ED0017" w:rsidRPr="002C4E31" w:rsidRDefault="00ED0017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Total Ativo</w:t>
            </w:r>
          </w:p>
        </w:tc>
        <w:tc>
          <w:tcPr>
            <w:tcW w:w="1701" w:type="dxa"/>
            <w:vAlign w:val="center"/>
          </w:tcPr>
          <w:p w14:paraId="1092598B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104.717</w:t>
            </w:r>
          </w:p>
        </w:tc>
        <w:tc>
          <w:tcPr>
            <w:tcW w:w="3119" w:type="dxa"/>
            <w:vAlign w:val="center"/>
          </w:tcPr>
          <w:p w14:paraId="5981F061" w14:textId="77777777" w:rsidR="00ED0017" w:rsidRPr="002C4E31" w:rsidRDefault="00ED0017" w:rsidP="00F44210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Total Passivo &amp; PL</w:t>
            </w:r>
          </w:p>
        </w:tc>
        <w:tc>
          <w:tcPr>
            <w:tcW w:w="1701" w:type="dxa"/>
            <w:vAlign w:val="center"/>
          </w:tcPr>
          <w:p w14:paraId="68EF8CA2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104.717</w:t>
            </w:r>
          </w:p>
        </w:tc>
      </w:tr>
    </w:tbl>
    <w:p w14:paraId="2DC938FB" w14:textId="77777777" w:rsidR="00ED0017" w:rsidRPr="002C4E31" w:rsidRDefault="00ED0017" w:rsidP="00ED0017">
      <w:pPr>
        <w:rPr>
          <w:rFonts w:ascii="Arial" w:hAnsi="Arial" w:cs="Arial"/>
          <w:sz w:val="22"/>
          <w:szCs w:val="22"/>
        </w:rPr>
      </w:pPr>
    </w:p>
    <w:p w14:paraId="1B9BC98E" w14:textId="77777777" w:rsidR="00ED0017" w:rsidRDefault="00ED0017" w:rsidP="00ED0017">
      <w:pPr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Ind w:w="1668" w:type="dxa"/>
        <w:tblLook w:val="04A0" w:firstRow="1" w:lastRow="0" w:firstColumn="1" w:lastColumn="0" w:noHBand="0" w:noVBand="1"/>
      </w:tblPr>
      <w:tblGrid>
        <w:gridCol w:w="4395"/>
        <w:gridCol w:w="2268"/>
      </w:tblGrid>
      <w:tr w:rsidR="00ED0017" w:rsidRPr="002C4E31" w14:paraId="6AB652A8" w14:textId="77777777" w:rsidTr="00F44210">
        <w:tc>
          <w:tcPr>
            <w:tcW w:w="6663" w:type="dxa"/>
            <w:gridSpan w:val="2"/>
            <w:vAlign w:val="center"/>
          </w:tcPr>
          <w:p w14:paraId="132417EB" w14:textId="77777777" w:rsidR="00ED0017" w:rsidRPr="002C4E31" w:rsidRDefault="00ED0017" w:rsidP="00F44210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DEMONSTRAÇÃO DE RESULTADO</w:t>
            </w:r>
          </w:p>
        </w:tc>
      </w:tr>
      <w:tr w:rsidR="00ED0017" w:rsidRPr="002C4E31" w14:paraId="4422B383" w14:textId="77777777" w:rsidTr="00F44210">
        <w:trPr>
          <w:trHeight w:val="397"/>
        </w:trPr>
        <w:tc>
          <w:tcPr>
            <w:tcW w:w="4395" w:type="dxa"/>
            <w:vAlign w:val="center"/>
          </w:tcPr>
          <w:p w14:paraId="6F8DF163" w14:textId="77777777" w:rsidR="00ED0017" w:rsidRPr="002C4E31" w:rsidRDefault="00ED0017" w:rsidP="00F44210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Receitas</w:t>
            </w:r>
          </w:p>
        </w:tc>
        <w:tc>
          <w:tcPr>
            <w:tcW w:w="2268" w:type="dxa"/>
            <w:vAlign w:val="center"/>
          </w:tcPr>
          <w:p w14:paraId="3372548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171.000</w:t>
            </w:r>
          </w:p>
        </w:tc>
      </w:tr>
      <w:tr w:rsidR="00ED0017" w:rsidRPr="002C4E31" w14:paraId="1CF984DB" w14:textId="77777777" w:rsidTr="00F44210">
        <w:trPr>
          <w:trHeight w:val="397"/>
        </w:trPr>
        <w:tc>
          <w:tcPr>
            <w:tcW w:w="4395" w:type="dxa"/>
            <w:vAlign w:val="center"/>
          </w:tcPr>
          <w:p w14:paraId="024D7FF6" w14:textId="77777777" w:rsidR="00ED0017" w:rsidRPr="002C4E31" w:rsidRDefault="00ED0017" w:rsidP="00F44210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</w:t>
            </w:r>
          </w:p>
        </w:tc>
        <w:tc>
          <w:tcPr>
            <w:tcW w:w="2268" w:type="dxa"/>
            <w:vAlign w:val="center"/>
          </w:tcPr>
          <w:p w14:paraId="7232ABE6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(63.303)</w:t>
            </w:r>
          </w:p>
        </w:tc>
      </w:tr>
      <w:tr w:rsidR="00ED0017" w:rsidRPr="002C4E31" w14:paraId="57334340" w14:textId="77777777" w:rsidTr="00F44210">
        <w:trPr>
          <w:trHeight w:val="397"/>
        </w:trPr>
        <w:tc>
          <w:tcPr>
            <w:tcW w:w="4395" w:type="dxa"/>
          </w:tcPr>
          <w:p w14:paraId="2B6A7823" w14:textId="77777777" w:rsidR="00ED0017" w:rsidRPr="002C4E31" w:rsidRDefault="00ED0017" w:rsidP="00F44210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Lucro</w:t>
            </w:r>
            <w:proofErr w:type="spellEnd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2268" w:type="dxa"/>
            <w:vAlign w:val="center"/>
          </w:tcPr>
          <w:p w14:paraId="2E8FA17F" w14:textId="77777777" w:rsidR="00ED0017" w:rsidRPr="002C4E31" w:rsidRDefault="00ED0017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107.697</w:t>
            </w:r>
          </w:p>
        </w:tc>
      </w:tr>
    </w:tbl>
    <w:p w14:paraId="48019DA0" w14:textId="77777777" w:rsidR="00ED0017" w:rsidRPr="00704FA2" w:rsidRDefault="00ED0017" w:rsidP="00ED0017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360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lastRenderedPageBreak/>
        <w:t xml:space="preserve">Abaixo temos os lançamentos de diário de uma empresa prestadora de serviços de advocacia. Para cada item descreva a transação que pode ter gerado aquele débito ou crédito. Para tanto, siga o plano de contas a seguir: </w:t>
      </w:r>
      <w:r w:rsidRPr="0038622E">
        <w:rPr>
          <w:rFonts w:ascii="Arial" w:hAnsi="Arial" w:cs="Arial"/>
        </w:rPr>
        <w:t>(Fonte: Adaptado de exercício elaborado pela Profa. Edilene Santana Santos).</w:t>
      </w:r>
    </w:p>
    <w:p w14:paraId="6A0CA219" w14:textId="77777777" w:rsidR="00F013A0" w:rsidRDefault="00F013A0" w:rsidP="00F013A0">
      <w:pPr>
        <w:rPr>
          <w:rFonts w:ascii="Arial" w:hAnsi="Arial" w:cs="Arial"/>
          <w:sz w:val="22"/>
          <w:szCs w:val="22"/>
        </w:rPr>
      </w:pPr>
    </w:p>
    <w:p w14:paraId="0E20373F" w14:textId="77777777" w:rsidR="00ED0017" w:rsidRPr="002C4E31" w:rsidRDefault="00ED0017" w:rsidP="00F013A0">
      <w:pPr>
        <w:rPr>
          <w:rFonts w:ascii="Arial" w:hAnsi="Arial" w:cs="Arial"/>
          <w:sz w:val="22"/>
          <w:szCs w:val="22"/>
        </w:rPr>
      </w:pPr>
    </w:p>
    <w:tbl>
      <w:tblPr>
        <w:tblW w:w="8923" w:type="dxa"/>
        <w:tblInd w:w="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2"/>
        <w:gridCol w:w="4821"/>
      </w:tblGrid>
      <w:tr w:rsidR="00F013A0" w:rsidRPr="002C4E31" w14:paraId="5FD8F08A" w14:textId="77777777" w:rsidTr="004021FF">
        <w:trPr>
          <w:cantSplit/>
        </w:trPr>
        <w:tc>
          <w:tcPr>
            <w:tcW w:w="8923" w:type="dxa"/>
            <w:gridSpan w:val="2"/>
          </w:tcPr>
          <w:p w14:paraId="01B38A9A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Plano de Contas</w:t>
            </w:r>
          </w:p>
        </w:tc>
      </w:tr>
      <w:tr w:rsidR="00F013A0" w:rsidRPr="002C4E31" w14:paraId="6B2DF149" w14:textId="77777777" w:rsidTr="004021FF">
        <w:trPr>
          <w:cantSplit/>
        </w:trPr>
        <w:tc>
          <w:tcPr>
            <w:tcW w:w="8923" w:type="dxa"/>
            <w:gridSpan w:val="2"/>
          </w:tcPr>
          <w:p w14:paraId="2090B9A0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CONTAS PATRIMONIAIS</w:t>
            </w:r>
          </w:p>
        </w:tc>
      </w:tr>
      <w:tr w:rsidR="00F013A0" w:rsidRPr="002C4E31" w14:paraId="4A7C2017" w14:textId="77777777" w:rsidTr="004021FF">
        <w:tc>
          <w:tcPr>
            <w:tcW w:w="4102" w:type="dxa"/>
          </w:tcPr>
          <w:p w14:paraId="5C8E6645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ATIVO</w:t>
            </w:r>
          </w:p>
        </w:tc>
        <w:tc>
          <w:tcPr>
            <w:tcW w:w="4821" w:type="dxa"/>
          </w:tcPr>
          <w:p w14:paraId="5DF63C82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PASSIVO</w:t>
            </w:r>
          </w:p>
        </w:tc>
      </w:tr>
      <w:tr w:rsidR="00F013A0" w:rsidRPr="002C4E31" w14:paraId="2692164C" w14:textId="77777777" w:rsidTr="004021FF">
        <w:tc>
          <w:tcPr>
            <w:tcW w:w="4102" w:type="dxa"/>
          </w:tcPr>
          <w:p w14:paraId="16E7FC88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Caixa/Conta Bancária</w:t>
            </w:r>
          </w:p>
        </w:tc>
        <w:tc>
          <w:tcPr>
            <w:tcW w:w="4821" w:type="dxa"/>
          </w:tcPr>
          <w:p w14:paraId="5CCFAFA4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Fornecedores</w:t>
            </w:r>
          </w:p>
        </w:tc>
      </w:tr>
      <w:tr w:rsidR="00F013A0" w:rsidRPr="002C4E31" w14:paraId="469750E6" w14:textId="77777777" w:rsidTr="004021FF">
        <w:tc>
          <w:tcPr>
            <w:tcW w:w="4102" w:type="dxa"/>
          </w:tcPr>
          <w:p w14:paraId="4D6E34C7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Contas a Receber (Clientes)</w:t>
            </w:r>
          </w:p>
        </w:tc>
        <w:tc>
          <w:tcPr>
            <w:tcW w:w="4821" w:type="dxa"/>
          </w:tcPr>
          <w:p w14:paraId="17EBA7F6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Contas a Pagar</w:t>
            </w:r>
          </w:p>
        </w:tc>
      </w:tr>
      <w:tr w:rsidR="00F013A0" w:rsidRPr="002C4E31" w14:paraId="6FAE2FCB" w14:textId="77777777" w:rsidTr="004021FF">
        <w:tc>
          <w:tcPr>
            <w:tcW w:w="4102" w:type="dxa"/>
          </w:tcPr>
          <w:p w14:paraId="36075ACD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Estoques</w:t>
            </w:r>
          </w:p>
        </w:tc>
        <w:tc>
          <w:tcPr>
            <w:tcW w:w="4821" w:type="dxa"/>
          </w:tcPr>
          <w:p w14:paraId="53333CBE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Empréstimos Bancários</w:t>
            </w:r>
          </w:p>
        </w:tc>
      </w:tr>
      <w:tr w:rsidR="00F013A0" w:rsidRPr="002C4E31" w14:paraId="42364BBE" w14:textId="77777777" w:rsidTr="004021FF">
        <w:tc>
          <w:tcPr>
            <w:tcW w:w="4102" w:type="dxa"/>
          </w:tcPr>
          <w:p w14:paraId="086C78BC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 Antecipadas</w:t>
            </w:r>
          </w:p>
        </w:tc>
        <w:tc>
          <w:tcPr>
            <w:tcW w:w="4821" w:type="dxa"/>
          </w:tcPr>
          <w:p w14:paraId="44606CAF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Receitas Antecipadas</w:t>
            </w:r>
          </w:p>
        </w:tc>
      </w:tr>
      <w:tr w:rsidR="00F013A0" w:rsidRPr="002C4E31" w14:paraId="5A0A3EBC" w14:textId="77777777" w:rsidTr="004021FF">
        <w:tc>
          <w:tcPr>
            <w:tcW w:w="4102" w:type="dxa"/>
          </w:tcPr>
          <w:p w14:paraId="38048D84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21" w:type="dxa"/>
          </w:tcPr>
          <w:p w14:paraId="21B5E476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PATRIMÔNIO LÍQUIDO</w:t>
            </w:r>
          </w:p>
        </w:tc>
      </w:tr>
      <w:tr w:rsidR="00F013A0" w:rsidRPr="002C4E31" w14:paraId="6EC02207" w14:textId="77777777" w:rsidTr="004021FF">
        <w:tc>
          <w:tcPr>
            <w:tcW w:w="4102" w:type="dxa"/>
          </w:tcPr>
          <w:p w14:paraId="56159128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Imóveis</w:t>
            </w:r>
          </w:p>
        </w:tc>
        <w:tc>
          <w:tcPr>
            <w:tcW w:w="4821" w:type="dxa"/>
          </w:tcPr>
          <w:p w14:paraId="146E83BA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Capital Social</w:t>
            </w:r>
          </w:p>
        </w:tc>
      </w:tr>
      <w:tr w:rsidR="00F013A0" w:rsidRPr="002C4E31" w14:paraId="77C8C802" w14:textId="77777777" w:rsidTr="004021FF">
        <w:tc>
          <w:tcPr>
            <w:tcW w:w="4102" w:type="dxa"/>
          </w:tcPr>
          <w:p w14:paraId="5BE64DDE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Máquinas e Equipamentos</w:t>
            </w:r>
          </w:p>
        </w:tc>
        <w:tc>
          <w:tcPr>
            <w:tcW w:w="4821" w:type="dxa"/>
          </w:tcPr>
          <w:p w14:paraId="2D462A12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Reservas</w:t>
            </w:r>
          </w:p>
        </w:tc>
      </w:tr>
      <w:tr w:rsidR="00F013A0" w:rsidRPr="002C4E31" w14:paraId="1BF44A35" w14:textId="77777777" w:rsidTr="004021FF">
        <w:tc>
          <w:tcPr>
            <w:tcW w:w="4102" w:type="dxa"/>
            <w:tcBorders>
              <w:bottom w:val="single" w:sz="4" w:space="0" w:color="auto"/>
            </w:tcBorders>
          </w:tcPr>
          <w:p w14:paraId="6CADDBE7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(-) Depreciação Acumulada</w:t>
            </w:r>
          </w:p>
        </w:tc>
        <w:tc>
          <w:tcPr>
            <w:tcW w:w="4821" w:type="dxa"/>
            <w:tcBorders>
              <w:bottom w:val="single" w:sz="4" w:space="0" w:color="auto"/>
            </w:tcBorders>
          </w:tcPr>
          <w:p w14:paraId="64DA0B67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Lucros ou Prejuízos Acumulados</w:t>
            </w:r>
          </w:p>
        </w:tc>
      </w:tr>
      <w:tr w:rsidR="00F013A0" w:rsidRPr="002C4E31" w14:paraId="085EC3DB" w14:textId="77777777" w:rsidTr="004021FF">
        <w:trPr>
          <w:cantSplit/>
        </w:trPr>
        <w:tc>
          <w:tcPr>
            <w:tcW w:w="89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CF9A4A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013A0" w:rsidRPr="002C4E31" w14:paraId="416BBA2D" w14:textId="77777777" w:rsidTr="004021FF">
        <w:trPr>
          <w:cantSplit/>
        </w:trPr>
        <w:tc>
          <w:tcPr>
            <w:tcW w:w="8923" w:type="dxa"/>
            <w:gridSpan w:val="2"/>
            <w:tcBorders>
              <w:top w:val="single" w:sz="4" w:space="0" w:color="auto"/>
            </w:tcBorders>
          </w:tcPr>
          <w:p w14:paraId="368C5A29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CONTAS DE RESULTADO</w:t>
            </w:r>
          </w:p>
        </w:tc>
      </w:tr>
      <w:tr w:rsidR="00F013A0" w:rsidRPr="002C4E31" w14:paraId="59DE08D2" w14:textId="77777777" w:rsidTr="004021FF">
        <w:tc>
          <w:tcPr>
            <w:tcW w:w="4102" w:type="dxa"/>
          </w:tcPr>
          <w:p w14:paraId="5CD21DAC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DESPESAS</w:t>
            </w:r>
          </w:p>
        </w:tc>
        <w:tc>
          <w:tcPr>
            <w:tcW w:w="4821" w:type="dxa"/>
          </w:tcPr>
          <w:p w14:paraId="03C93AB6" w14:textId="77777777" w:rsidR="00F013A0" w:rsidRPr="002C4E31" w:rsidRDefault="00F013A0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RECEITAS</w:t>
            </w:r>
          </w:p>
        </w:tc>
      </w:tr>
      <w:tr w:rsidR="00F013A0" w:rsidRPr="002C4E31" w14:paraId="44D29E11" w14:textId="77777777" w:rsidTr="004021FF">
        <w:tc>
          <w:tcPr>
            <w:tcW w:w="4102" w:type="dxa"/>
          </w:tcPr>
          <w:p w14:paraId="36053CAD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 com Pessoal</w:t>
            </w:r>
          </w:p>
        </w:tc>
        <w:tc>
          <w:tcPr>
            <w:tcW w:w="4821" w:type="dxa"/>
          </w:tcPr>
          <w:p w14:paraId="01F59144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Receita de Vendas</w:t>
            </w:r>
          </w:p>
        </w:tc>
      </w:tr>
      <w:tr w:rsidR="00F013A0" w:rsidRPr="002C4E31" w14:paraId="3B585CAC" w14:textId="77777777" w:rsidTr="004021FF">
        <w:tc>
          <w:tcPr>
            <w:tcW w:w="4102" w:type="dxa"/>
          </w:tcPr>
          <w:p w14:paraId="5F06CD24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 de Aluguel</w:t>
            </w:r>
          </w:p>
        </w:tc>
        <w:tc>
          <w:tcPr>
            <w:tcW w:w="4821" w:type="dxa"/>
          </w:tcPr>
          <w:p w14:paraId="22F8BC31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Receita de Serviços etc</w:t>
            </w:r>
          </w:p>
        </w:tc>
      </w:tr>
      <w:tr w:rsidR="00F013A0" w:rsidRPr="002C4E31" w14:paraId="3411F696" w14:textId="77777777" w:rsidTr="004021FF">
        <w:tc>
          <w:tcPr>
            <w:tcW w:w="4102" w:type="dxa"/>
          </w:tcPr>
          <w:p w14:paraId="47E80727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 Financeiras</w:t>
            </w:r>
          </w:p>
        </w:tc>
        <w:tc>
          <w:tcPr>
            <w:tcW w:w="4821" w:type="dxa"/>
          </w:tcPr>
          <w:p w14:paraId="2B6746C0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Receitas Financeiras</w:t>
            </w:r>
          </w:p>
        </w:tc>
      </w:tr>
      <w:tr w:rsidR="00F013A0" w:rsidRPr="002C4E31" w14:paraId="4816494D" w14:textId="77777777" w:rsidTr="004021FF">
        <w:tc>
          <w:tcPr>
            <w:tcW w:w="4102" w:type="dxa"/>
          </w:tcPr>
          <w:p w14:paraId="302DB33B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 de Depreciação</w:t>
            </w:r>
          </w:p>
        </w:tc>
        <w:tc>
          <w:tcPr>
            <w:tcW w:w="4821" w:type="dxa"/>
          </w:tcPr>
          <w:p w14:paraId="6441B6FF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013A0" w:rsidRPr="002C4E31" w14:paraId="36319C93" w14:textId="77777777" w:rsidTr="004021FF">
        <w:tc>
          <w:tcPr>
            <w:tcW w:w="4102" w:type="dxa"/>
          </w:tcPr>
          <w:p w14:paraId="1A06E1B2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 de Seguros</w:t>
            </w:r>
          </w:p>
        </w:tc>
        <w:tc>
          <w:tcPr>
            <w:tcW w:w="4821" w:type="dxa"/>
          </w:tcPr>
          <w:p w14:paraId="150D3186" w14:textId="77777777" w:rsidR="00F013A0" w:rsidRPr="002C4E31" w:rsidRDefault="00F013A0" w:rsidP="004021F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8508467" w14:textId="77777777" w:rsidR="00F013A0" w:rsidRPr="002C4E31" w:rsidRDefault="00F013A0" w:rsidP="00F013A0">
      <w:pPr>
        <w:rPr>
          <w:rFonts w:ascii="Arial" w:hAnsi="Arial" w:cs="Arial"/>
          <w:sz w:val="22"/>
          <w:szCs w:val="22"/>
        </w:rPr>
      </w:pPr>
    </w:p>
    <w:p w14:paraId="33F42475" w14:textId="77777777" w:rsidR="00F013A0" w:rsidRPr="002C4E31" w:rsidRDefault="00F013A0" w:rsidP="00F013A0">
      <w:pPr>
        <w:rPr>
          <w:rFonts w:ascii="Arial" w:hAnsi="Arial" w:cs="Arial"/>
          <w:sz w:val="22"/>
          <w:szCs w:val="22"/>
        </w:rPr>
      </w:pPr>
    </w:p>
    <w:p w14:paraId="1C18A114" w14:textId="77777777" w:rsidR="00F013A0" w:rsidRPr="002C4E31" w:rsidRDefault="00F013A0" w:rsidP="00F013A0">
      <w:pPr>
        <w:rPr>
          <w:rFonts w:ascii="Arial" w:hAnsi="Arial" w:cs="Arial"/>
          <w:sz w:val="22"/>
          <w:szCs w:val="22"/>
        </w:rPr>
      </w:pPr>
    </w:p>
    <w:tbl>
      <w:tblPr>
        <w:tblW w:w="1031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2154"/>
        <w:gridCol w:w="2154"/>
        <w:gridCol w:w="5613"/>
      </w:tblGrid>
      <w:tr w:rsidR="00F013A0" w:rsidRPr="002C4E31" w14:paraId="4E0865C4" w14:textId="77777777" w:rsidTr="004021FF">
        <w:tc>
          <w:tcPr>
            <w:tcW w:w="397" w:type="dxa"/>
          </w:tcPr>
          <w:p w14:paraId="77E83090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54" w:type="dxa"/>
            <w:vAlign w:val="center"/>
          </w:tcPr>
          <w:p w14:paraId="219BFC46" w14:textId="77777777" w:rsidR="00F013A0" w:rsidRPr="002C4E31" w:rsidRDefault="00F013A0" w:rsidP="004021FF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Conta Debitada</w:t>
            </w:r>
          </w:p>
        </w:tc>
        <w:tc>
          <w:tcPr>
            <w:tcW w:w="2154" w:type="dxa"/>
            <w:vAlign w:val="center"/>
          </w:tcPr>
          <w:p w14:paraId="7829DBEC" w14:textId="77777777" w:rsidR="00F013A0" w:rsidRPr="002C4E31" w:rsidRDefault="00F013A0" w:rsidP="004021FF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Conta Creditada</w:t>
            </w:r>
          </w:p>
        </w:tc>
        <w:tc>
          <w:tcPr>
            <w:tcW w:w="5613" w:type="dxa"/>
          </w:tcPr>
          <w:p w14:paraId="78E6EC69" w14:textId="77777777" w:rsidR="00F013A0" w:rsidRPr="002C4E31" w:rsidRDefault="00F013A0" w:rsidP="004021FF">
            <w:pPr>
              <w:jc w:val="center"/>
              <w:rPr>
                <w:rFonts w:ascii="Arial" w:hAnsi="Arial" w:cs="Arial"/>
                <w:b/>
                <w:bCs/>
              </w:rPr>
            </w:pPr>
            <w:r w:rsidRPr="002C4E31">
              <w:rPr>
                <w:rFonts w:ascii="Arial" w:hAnsi="Arial" w:cs="Arial"/>
                <w:b/>
                <w:bCs/>
              </w:rPr>
              <w:t>Transação</w:t>
            </w:r>
          </w:p>
        </w:tc>
      </w:tr>
      <w:tr w:rsidR="00F013A0" w:rsidRPr="002C4E31" w14:paraId="1CA2C1F9" w14:textId="77777777" w:rsidTr="004021FF">
        <w:trPr>
          <w:trHeight w:val="425"/>
        </w:trPr>
        <w:tc>
          <w:tcPr>
            <w:tcW w:w="397" w:type="dxa"/>
          </w:tcPr>
          <w:p w14:paraId="3334E027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1</w:t>
            </w:r>
          </w:p>
        </w:tc>
        <w:tc>
          <w:tcPr>
            <w:tcW w:w="2154" w:type="dxa"/>
          </w:tcPr>
          <w:p w14:paraId="0E880ABE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Caixa</w:t>
            </w:r>
          </w:p>
        </w:tc>
        <w:tc>
          <w:tcPr>
            <w:tcW w:w="2154" w:type="dxa"/>
          </w:tcPr>
          <w:p w14:paraId="1410D4F2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Capital Social</w:t>
            </w:r>
          </w:p>
        </w:tc>
        <w:tc>
          <w:tcPr>
            <w:tcW w:w="5613" w:type="dxa"/>
          </w:tcPr>
          <w:p w14:paraId="64C60B0C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Integralização de capital</w:t>
            </w:r>
          </w:p>
        </w:tc>
      </w:tr>
      <w:tr w:rsidR="00F013A0" w:rsidRPr="002C4E31" w14:paraId="264EB55F" w14:textId="77777777" w:rsidTr="004021FF">
        <w:trPr>
          <w:trHeight w:val="425"/>
        </w:trPr>
        <w:tc>
          <w:tcPr>
            <w:tcW w:w="397" w:type="dxa"/>
          </w:tcPr>
          <w:p w14:paraId="2AF8358A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2</w:t>
            </w:r>
          </w:p>
        </w:tc>
        <w:tc>
          <w:tcPr>
            <w:tcW w:w="2154" w:type="dxa"/>
          </w:tcPr>
          <w:p w14:paraId="0F2ABEEF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Estoque</w:t>
            </w:r>
          </w:p>
        </w:tc>
        <w:tc>
          <w:tcPr>
            <w:tcW w:w="2154" w:type="dxa"/>
          </w:tcPr>
          <w:p w14:paraId="75EB9B75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Caixa</w:t>
            </w:r>
          </w:p>
        </w:tc>
        <w:tc>
          <w:tcPr>
            <w:tcW w:w="5613" w:type="dxa"/>
          </w:tcPr>
          <w:p w14:paraId="6AB7C007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Aquisição de estoque à vista</w:t>
            </w:r>
          </w:p>
        </w:tc>
      </w:tr>
      <w:tr w:rsidR="00F013A0" w:rsidRPr="002C4E31" w14:paraId="1EDC3B06" w14:textId="77777777" w:rsidTr="004021FF">
        <w:trPr>
          <w:trHeight w:val="425"/>
        </w:trPr>
        <w:tc>
          <w:tcPr>
            <w:tcW w:w="397" w:type="dxa"/>
          </w:tcPr>
          <w:p w14:paraId="3490B569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3</w:t>
            </w:r>
          </w:p>
        </w:tc>
        <w:tc>
          <w:tcPr>
            <w:tcW w:w="2154" w:type="dxa"/>
          </w:tcPr>
          <w:p w14:paraId="2E8C43F4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Imóveis</w:t>
            </w:r>
          </w:p>
        </w:tc>
        <w:tc>
          <w:tcPr>
            <w:tcW w:w="2154" w:type="dxa"/>
          </w:tcPr>
          <w:p w14:paraId="5617B411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Contas a Pagar</w:t>
            </w:r>
          </w:p>
        </w:tc>
        <w:tc>
          <w:tcPr>
            <w:tcW w:w="5613" w:type="dxa"/>
          </w:tcPr>
          <w:p w14:paraId="6663D481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Aquisição de imóveis a prazo</w:t>
            </w:r>
          </w:p>
        </w:tc>
      </w:tr>
      <w:tr w:rsidR="00F013A0" w:rsidRPr="002C4E31" w14:paraId="3694908F" w14:textId="77777777" w:rsidTr="004021FF">
        <w:trPr>
          <w:trHeight w:val="425"/>
        </w:trPr>
        <w:tc>
          <w:tcPr>
            <w:tcW w:w="397" w:type="dxa"/>
          </w:tcPr>
          <w:p w14:paraId="01D106B6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4</w:t>
            </w:r>
          </w:p>
        </w:tc>
        <w:tc>
          <w:tcPr>
            <w:tcW w:w="2154" w:type="dxa"/>
          </w:tcPr>
          <w:p w14:paraId="4AFB2A11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Caixa</w:t>
            </w:r>
          </w:p>
        </w:tc>
        <w:tc>
          <w:tcPr>
            <w:tcW w:w="2154" w:type="dxa"/>
          </w:tcPr>
          <w:p w14:paraId="20899FA1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Empréstimos </w:t>
            </w:r>
          </w:p>
        </w:tc>
        <w:tc>
          <w:tcPr>
            <w:tcW w:w="5613" w:type="dxa"/>
          </w:tcPr>
          <w:p w14:paraId="5ABD989C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Obtenção de empréstimo</w:t>
            </w:r>
          </w:p>
        </w:tc>
      </w:tr>
      <w:tr w:rsidR="00F013A0" w:rsidRPr="002C4E31" w14:paraId="45A7CD8C" w14:textId="77777777" w:rsidTr="004021FF">
        <w:trPr>
          <w:trHeight w:val="425"/>
        </w:trPr>
        <w:tc>
          <w:tcPr>
            <w:tcW w:w="397" w:type="dxa"/>
          </w:tcPr>
          <w:p w14:paraId="7C7A8966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5</w:t>
            </w:r>
          </w:p>
        </w:tc>
        <w:tc>
          <w:tcPr>
            <w:tcW w:w="2154" w:type="dxa"/>
          </w:tcPr>
          <w:p w14:paraId="03F60AE4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Caixa</w:t>
            </w:r>
          </w:p>
        </w:tc>
        <w:tc>
          <w:tcPr>
            <w:tcW w:w="2154" w:type="dxa"/>
          </w:tcPr>
          <w:p w14:paraId="110C719F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Receita Serviço</w:t>
            </w:r>
          </w:p>
        </w:tc>
        <w:tc>
          <w:tcPr>
            <w:tcW w:w="5613" w:type="dxa"/>
          </w:tcPr>
          <w:p w14:paraId="256F9B5C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Prestação de serviços à vista</w:t>
            </w:r>
          </w:p>
        </w:tc>
      </w:tr>
      <w:tr w:rsidR="00F013A0" w:rsidRPr="002C4E31" w14:paraId="488E6C57" w14:textId="77777777" w:rsidTr="004021FF">
        <w:trPr>
          <w:trHeight w:val="425"/>
        </w:trPr>
        <w:tc>
          <w:tcPr>
            <w:tcW w:w="397" w:type="dxa"/>
          </w:tcPr>
          <w:p w14:paraId="51854561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6</w:t>
            </w:r>
          </w:p>
        </w:tc>
        <w:tc>
          <w:tcPr>
            <w:tcW w:w="2154" w:type="dxa"/>
          </w:tcPr>
          <w:p w14:paraId="00C38C0F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Máquinas e Equipamentos</w:t>
            </w:r>
          </w:p>
        </w:tc>
        <w:tc>
          <w:tcPr>
            <w:tcW w:w="2154" w:type="dxa"/>
          </w:tcPr>
          <w:p w14:paraId="68E0CB8D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Contas a Pagar</w:t>
            </w:r>
          </w:p>
        </w:tc>
        <w:tc>
          <w:tcPr>
            <w:tcW w:w="5613" w:type="dxa"/>
          </w:tcPr>
          <w:p w14:paraId="12EDD198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Aquisição de máquinas e equipamentos a prazo</w:t>
            </w:r>
          </w:p>
        </w:tc>
      </w:tr>
      <w:tr w:rsidR="00F013A0" w:rsidRPr="002C4E31" w14:paraId="531EA0BC" w14:textId="77777777" w:rsidTr="004021FF">
        <w:trPr>
          <w:trHeight w:val="425"/>
        </w:trPr>
        <w:tc>
          <w:tcPr>
            <w:tcW w:w="397" w:type="dxa"/>
          </w:tcPr>
          <w:p w14:paraId="1ADF2152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7</w:t>
            </w:r>
          </w:p>
        </w:tc>
        <w:tc>
          <w:tcPr>
            <w:tcW w:w="2154" w:type="dxa"/>
          </w:tcPr>
          <w:p w14:paraId="7D0E06D9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Estoque</w:t>
            </w:r>
          </w:p>
        </w:tc>
        <w:tc>
          <w:tcPr>
            <w:tcW w:w="2154" w:type="dxa"/>
          </w:tcPr>
          <w:p w14:paraId="1E29BEA7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Fornecedores</w:t>
            </w:r>
          </w:p>
        </w:tc>
        <w:tc>
          <w:tcPr>
            <w:tcW w:w="5613" w:type="dxa"/>
          </w:tcPr>
          <w:p w14:paraId="4283BE0C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Aquisição de estoque a prazo</w:t>
            </w:r>
          </w:p>
        </w:tc>
      </w:tr>
      <w:tr w:rsidR="00F013A0" w:rsidRPr="002C4E31" w14:paraId="0FC2D78A" w14:textId="77777777" w:rsidTr="004021FF">
        <w:trPr>
          <w:trHeight w:val="425"/>
        </w:trPr>
        <w:tc>
          <w:tcPr>
            <w:tcW w:w="397" w:type="dxa"/>
          </w:tcPr>
          <w:p w14:paraId="590925FC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8</w:t>
            </w:r>
          </w:p>
        </w:tc>
        <w:tc>
          <w:tcPr>
            <w:tcW w:w="2154" w:type="dxa"/>
          </w:tcPr>
          <w:p w14:paraId="4F031EA5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Contas a Receber</w:t>
            </w:r>
          </w:p>
        </w:tc>
        <w:tc>
          <w:tcPr>
            <w:tcW w:w="2154" w:type="dxa"/>
          </w:tcPr>
          <w:p w14:paraId="45BB8193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Receita Serviço</w:t>
            </w:r>
          </w:p>
        </w:tc>
        <w:tc>
          <w:tcPr>
            <w:tcW w:w="5613" w:type="dxa"/>
          </w:tcPr>
          <w:p w14:paraId="4566B1E1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Prestação de serviços a prazo</w:t>
            </w:r>
          </w:p>
        </w:tc>
      </w:tr>
      <w:tr w:rsidR="00F013A0" w:rsidRPr="002C4E31" w14:paraId="574422D0" w14:textId="77777777" w:rsidTr="004021FF">
        <w:trPr>
          <w:trHeight w:val="425"/>
        </w:trPr>
        <w:tc>
          <w:tcPr>
            <w:tcW w:w="397" w:type="dxa"/>
          </w:tcPr>
          <w:p w14:paraId="40D37198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9</w:t>
            </w:r>
          </w:p>
        </w:tc>
        <w:tc>
          <w:tcPr>
            <w:tcW w:w="2154" w:type="dxa"/>
          </w:tcPr>
          <w:p w14:paraId="0AB9B15C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Caixa</w:t>
            </w:r>
          </w:p>
        </w:tc>
        <w:tc>
          <w:tcPr>
            <w:tcW w:w="2154" w:type="dxa"/>
          </w:tcPr>
          <w:p w14:paraId="10D5C16F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Receita Antecipada</w:t>
            </w:r>
          </w:p>
        </w:tc>
        <w:tc>
          <w:tcPr>
            <w:tcW w:w="5613" w:type="dxa"/>
          </w:tcPr>
          <w:p w14:paraId="736A7CD6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Recebimento de adiantamento por serviços a serem prestados no futuro</w:t>
            </w:r>
          </w:p>
        </w:tc>
      </w:tr>
      <w:tr w:rsidR="00F013A0" w:rsidRPr="002C4E31" w14:paraId="386936BF" w14:textId="77777777" w:rsidTr="004021FF">
        <w:trPr>
          <w:trHeight w:val="425"/>
        </w:trPr>
        <w:tc>
          <w:tcPr>
            <w:tcW w:w="397" w:type="dxa"/>
          </w:tcPr>
          <w:p w14:paraId="6BF8762D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10</w:t>
            </w:r>
          </w:p>
        </w:tc>
        <w:tc>
          <w:tcPr>
            <w:tcW w:w="2154" w:type="dxa"/>
          </w:tcPr>
          <w:p w14:paraId="35DA9CC7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Despesa de Salário</w:t>
            </w:r>
          </w:p>
        </w:tc>
        <w:tc>
          <w:tcPr>
            <w:tcW w:w="2154" w:type="dxa"/>
          </w:tcPr>
          <w:p w14:paraId="1EBD3EA9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Caixa</w:t>
            </w:r>
          </w:p>
        </w:tc>
        <w:tc>
          <w:tcPr>
            <w:tcW w:w="5613" w:type="dxa"/>
          </w:tcPr>
          <w:p w14:paraId="5D198DFE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Pagamento de salários do mês</w:t>
            </w:r>
          </w:p>
        </w:tc>
      </w:tr>
      <w:tr w:rsidR="00F013A0" w:rsidRPr="002C4E31" w14:paraId="1FD93C58" w14:textId="77777777" w:rsidTr="004021FF">
        <w:trPr>
          <w:trHeight w:val="425"/>
        </w:trPr>
        <w:tc>
          <w:tcPr>
            <w:tcW w:w="397" w:type="dxa"/>
          </w:tcPr>
          <w:p w14:paraId="3765FF53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11</w:t>
            </w:r>
          </w:p>
        </w:tc>
        <w:tc>
          <w:tcPr>
            <w:tcW w:w="2154" w:type="dxa"/>
          </w:tcPr>
          <w:p w14:paraId="5F00E6FF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Despesa Antecipada</w:t>
            </w:r>
          </w:p>
        </w:tc>
        <w:tc>
          <w:tcPr>
            <w:tcW w:w="2154" w:type="dxa"/>
          </w:tcPr>
          <w:p w14:paraId="40AAA84B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Caixa</w:t>
            </w:r>
          </w:p>
        </w:tc>
        <w:tc>
          <w:tcPr>
            <w:tcW w:w="5613" w:type="dxa"/>
          </w:tcPr>
          <w:p w14:paraId="6E070F0C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Pagamento de despesas de meses seguintes</w:t>
            </w:r>
          </w:p>
        </w:tc>
      </w:tr>
      <w:tr w:rsidR="00F013A0" w:rsidRPr="002C4E31" w14:paraId="5B6C03FE" w14:textId="77777777" w:rsidTr="004021FF">
        <w:trPr>
          <w:trHeight w:val="425"/>
        </w:trPr>
        <w:tc>
          <w:tcPr>
            <w:tcW w:w="397" w:type="dxa"/>
          </w:tcPr>
          <w:p w14:paraId="6BECAE8B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12</w:t>
            </w:r>
          </w:p>
        </w:tc>
        <w:tc>
          <w:tcPr>
            <w:tcW w:w="2154" w:type="dxa"/>
          </w:tcPr>
          <w:p w14:paraId="71F0FBA3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Despesa de Salário</w:t>
            </w:r>
          </w:p>
        </w:tc>
        <w:tc>
          <w:tcPr>
            <w:tcW w:w="2154" w:type="dxa"/>
          </w:tcPr>
          <w:p w14:paraId="44F280D8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Contas a Pagar</w:t>
            </w:r>
          </w:p>
        </w:tc>
        <w:tc>
          <w:tcPr>
            <w:tcW w:w="5613" w:type="dxa"/>
          </w:tcPr>
          <w:p w14:paraId="2645B636" w14:textId="77777777" w:rsidR="00F013A0" w:rsidRPr="002C4E31" w:rsidRDefault="00F013A0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Salários do mês ainda não pagos (provisionamento dos salários do mês)</w:t>
            </w:r>
          </w:p>
        </w:tc>
      </w:tr>
      <w:tr w:rsidR="00F013A0" w:rsidRPr="002C4E31" w14:paraId="4D2833A3" w14:textId="77777777" w:rsidTr="004021FF">
        <w:trPr>
          <w:trHeight w:val="425"/>
        </w:trPr>
        <w:tc>
          <w:tcPr>
            <w:tcW w:w="397" w:type="dxa"/>
          </w:tcPr>
          <w:p w14:paraId="59E200F6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13</w:t>
            </w:r>
          </w:p>
        </w:tc>
        <w:tc>
          <w:tcPr>
            <w:tcW w:w="2154" w:type="dxa"/>
          </w:tcPr>
          <w:p w14:paraId="4E4BC777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Despesa de Juros</w:t>
            </w:r>
          </w:p>
        </w:tc>
        <w:tc>
          <w:tcPr>
            <w:tcW w:w="2154" w:type="dxa"/>
          </w:tcPr>
          <w:p w14:paraId="4C3001DD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Empréstimos </w:t>
            </w:r>
          </w:p>
        </w:tc>
        <w:tc>
          <w:tcPr>
            <w:tcW w:w="5613" w:type="dxa"/>
          </w:tcPr>
          <w:p w14:paraId="68C448C2" w14:textId="77777777" w:rsidR="00F013A0" w:rsidRPr="002C4E31" w:rsidRDefault="004A04FF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Aumento do valor do empréstimo por reconhecimento de juros, dada a fluência do tempo</w:t>
            </w:r>
          </w:p>
        </w:tc>
      </w:tr>
      <w:tr w:rsidR="00F013A0" w:rsidRPr="002C4E31" w14:paraId="51697EE2" w14:textId="77777777" w:rsidTr="004021FF">
        <w:trPr>
          <w:trHeight w:val="425"/>
        </w:trPr>
        <w:tc>
          <w:tcPr>
            <w:tcW w:w="397" w:type="dxa"/>
          </w:tcPr>
          <w:p w14:paraId="1A51C30B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14</w:t>
            </w:r>
          </w:p>
        </w:tc>
        <w:tc>
          <w:tcPr>
            <w:tcW w:w="2154" w:type="dxa"/>
          </w:tcPr>
          <w:p w14:paraId="4DB433C5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Empréstimos </w:t>
            </w:r>
          </w:p>
        </w:tc>
        <w:tc>
          <w:tcPr>
            <w:tcW w:w="2154" w:type="dxa"/>
          </w:tcPr>
          <w:p w14:paraId="1532DDF1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Caixa</w:t>
            </w:r>
          </w:p>
        </w:tc>
        <w:tc>
          <w:tcPr>
            <w:tcW w:w="5613" w:type="dxa"/>
          </w:tcPr>
          <w:p w14:paraId="5B792411" w14:textId="77777777" w:rsidR="00F013A0" w:rsidRPr="002C4E31" w:rsidRDefault="004A04FF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Pagamento de empréstimos</w:t>
            </w:r>
          </w:p>
        </w:tc>
      </w:tr>
      <w:tr w:rsidR="00F013A0" w:rsidRPr="002C4E31" w14:paraId="064BD7A1" w14:textId="77777777" w:rsidTr="004021FF">
        <w:trPr>
          <w:trHeight w:val="425"/>
        </w:trPr>
        <w:tc>
          <w:tcPr>
            <w:tcW w:w="397" w:type="dxa"/>
          </w:tcPr>
          <w:p w14:paraId="573594B8" w14:textId="77777777" w:rsidR="00F013A0" w:rsidRPr="002C4E31" w:rsidRDefault="00F013A0" w:rsidP="00F013A0">
            <w:pPr>
              <w:rPr>
                <w:rFonts w:ascii="Arial" w:hAnsi="Arial" w:cs="Arial"/>
              </w:rPr>
            </w:pPr>
            <w:r w:rsidRPr="002C4E31">
              <w:rPr>
                <w:rFonts w:ascii="Arial" w:hAnsi="Arial" w:cs="Arial"/>
              </w:rPr>
              <w:t>15</w:t>
            </w:r>
          </w:p>
        </w:tc>
        <w:tc>
          <w:tcPr>
            <w:tcW w:w="2154" w:type="dxa"/>
          </w:tcPr>
          <w:p w14:paraId="3D9730E8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Fornecedores</w:t>
            </w:r>
          </w:p>
        </w:tc>
        <w:tc>
          <w:tcPr>
            <w:tcW w:w="2154" w:type="dxa"/>
          </w:tcPr>
          <w:p w14:paraId="6C3C1ADB" w14:textId="77777777" w:rsidR="00F013A0" w:rsidRPr="002C4E31" w:rsidRDefault="00F013A0" w:rsidP="00F013A0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Caixa</w:t>
            </w:r>
          </w:p>
        </w:tc>
        <w:tc>
          <w:tcPr>
            <w:tcW w:w="5613" w:type="dxa"/>
          </w:tcPr>
          <w:p w14:paraId="58DF36F2" w14:textId="77777777" w:rsidR="00F013A0" w:rsidRPr="002C4E31" w:rsidRDefault="004A04FF" w:rsidP="00F013A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Pagamento de valor devido aos fornecedores</w:t>
            </w:r>
          </w:p>
        </w:tc>
      </w:tr>
    </w:tbl>
    <w:p w14:paraId="269BFCAE" w14:textId="77777777" w:rsidR="00F013A0" w:rsidRPr="002C4E31" w:rsidRDefault="00F013A0" w:rsidP="00F013A0">
      <w:pPr>
        <w:rPr>
          <w:rFonts w:ascii="Arial" w:hAnsi="Arial" w:cs="Arial"/>
          <w:sz w:val="22"/>
          <w:szCs w:val="22"/>
        </w:rPr>
      </w:pPr>
    </w:p>
    <w:p w14:paraId="288982B3" w14:textId="77777777" w:rsidR="00E630E9" w:rsidRPr="00704FA2" w:rsidRDefault="00E630E9" w:rsidP="00E630E9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360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b/>
          <w:sz w:val="22"/>
          <w:szCs w:val="22"/>
        </w:rPr>
        <w:lastRenderedPageBreak/>
        <w:t xml:space="preserve">Processo contábil inteiro. </w:t>
      </w:r>
      <w:r w:rsidRPr="00704FA2">
        <w:rPr>
          <w:rFonts w:ascii="Arial" w:hAnsi="Arial" w:cs="Arial"/>
          <w:sz w:val="22"/>
          <w:szCs w:val="22"/>
        </w:rPr>
        <w:t xml:space="preserve">Os eventos da empresa SC Advogados foram os seguintes. Efetuar os devidos registros contábeis do mês </w:t>
      </w:r>
      <w:r w:rsidRPr="0038622E">
        <w:rPr>
          <w:rFonts w:ascii="Arial" w:hAnsi="Arial" w:cs="Arial"/>
          <w:szCs w:val="24"/>
        </w:rPr>
        <w:t>(Fonte: Exercício elaborado pela Profa. Edilene Santana Santos)</w:t>
      </w:r>
      <w:r w:rsidRPr="00704FA2">
        <w:rPr>
          <w:rFonts w:ascii="Arial" w:hAnsi="Arial" w:cs="Arial"/>
          <w:sz w:val="22"/>
          <w:szCs w:val="22"/>
        </w:rPr>
        <w:t>:</w:t>
      </w:r>
    </w:p>
    <w:p w14:paraId="4F0C3388" w14:textId="77777777" w:rsidR="0067626C" w:rsidRPr="002C4E31" w:rsidRDefault="0067626C" w:rsidP="0067626C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2221BBE1" w14:textId="77777777" w:rsidR="0067626C" w:rsidRPr="002C4E31" w:rsidRDefault="0067626C" w:rsidP="0067626C">
      <w:pPr>
        <w:pStyle w:val="PargrafodaLista"/>
        <w:numPr>
          <w:ilvl w:val="1"/>
          <w:numId w:val="3"/>
        </w:numPr>
        <w:ind w:left="851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Analisar quais contas são alteradas com o evento (+/-).</w:t>
      </w:r>
    </w:p>
    <w:p w14:paraId="0331678E" w14:textId="77777777" w:rsidR="0067626C" w:rsidRPr="002C4E31" w:rsidRDefault="0067626C" w:rsidP="0067626C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tbl>
      <w:tblPr>
        <w:tblW w:w="9520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40"/>
        <w:gridCol w:w="1890"/>
        <w:gridCol w:w="1890"/>
      </w:tblGrid>
      <w:tr w:rsidR="0067626C" w:rsidRPr="002C4E31" w14:paraId="2F03D1C5" w14:textId="77777777" w:rsidTr="004021FF">
        <w:trPr>
          <w:cantSplit/>
        </w:trPr>
        <w:tc>
          <w:tcPr>
            <w:tcW w:w="5740" w:type="dxa"/>
          </w:tcPr>
          <w:p w14:paraId="195E6AA3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Eventos/Transações</w:t>
            </w:r>
          </w:p>
        </w:tc>
        <w:tc>
          <w:tcPr>
            <w:tcW w:w="3780" w:type="dxa"/>
            <w:gridSpan w:val="2"/>
          </w:tcPr>
          <w:p w14:paraId="562D9D99" w14:textId="77777777" w:rsidR="0067626C" w:rsidRPr="002C4E31" w:rsidRDefault="0067626C" w:rsidP="004021FF">
            <w:pPr>
              <w:pStyle w:val="Ttulo5"/>
              <w:ind w:left="72"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Quais contas são alteradas?</w:t>
            </w:r>
          </w:p>
        </w:tc>
      </w:tr>
      <w:tr w:rsidR="0067626C" w:rsidRPr="002C4E31" w14:paraId="661C0FA9" w14:textId="77777777" w:rsidTr="0067626C">
        <w:trPr>
          <w:trHeight w:val="540"/>
        </w:trPr>
        <w:tc>
          <w:tcPr>
            <w:tcW w:w="5740" w:type="dxa"/>
            <w:vAlign w:val="center"/>
          </w:tcPr>
          <w:p w14:paraId="40934E94" w14:textId="77777777" w:rsidR="0067626C" w:rsidRPr="002C4E31" w:rsidRDefault="0067626C" w:rsidP="0067626C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1.</w:t>
            </w:r>
            <w:r w:rsidRPr="002C4E31">
              <w:rPr>
                <w:rFonts w:ascii="Arial" w:hAnsi="Arial" w:cs="Arial"/>
                <w:sz w:val="22"/>
                <w:szCs w:val="22"/>
              </w:rPr>
              <w:t xml:space="preserve"> Entrada de dinheiro dos sócios $10.000</w:t>
            </w:r>
          </w:p>
        </w:tc>
        <w:tc>
          <w:tcPr>
            <w:tcW w:w="1890" w:type="dxa"/>
          </w:tcPr>
          <w:p w14:paraId="6E3A5FB3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+ Caixa</w:t>
            </w:r>
          </w:p>
        </w:tc>
        <w:tc>
          <w:tcPr>
            <w:tcW w:w="1890" w:type="dxa"/>
          </w:tcPr>
          <w:p w14:paraId="5076515C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+ Capital</w:t>
            </w:r>
          </w:p>
        </w:tc>
      </w:tr>
      <w:tr w:rsidR="0067626C" w:rsidRPr="002C4E31" w14:paraId="04A1CF73" w14:textId="77777777" w:rsidTr="0067626C">
        <w:trPr>
          <w:trHeight w:val="540"/>
        </w:trPr>
        <w:tc>
          <w:tcPr>
            <w:tcW w:w="5740" w:type="dxa"/>
            <w:vAlign w:val="center"/>
          </w:tcPr>
          <w:p w14:paraId="5D91AD0B" w14:textId="77777777" w:rsidR="0067626C" w:rsidRPr="002C4E31" w:rsidRDefault="0067626C" w:rsidP="0067626C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2.</w:t>
            </w:r>
            <w:r w:rsidRPr="002C4E31">
              <w:rPr>
                <w:rFonts w:ascii="Arial" w:hAnsi="Arial" w:cs="Arial"/>
                <w:sz w:val="22"/>
                <w:szCs w:val="22"/>
              </w:rPr>
              <w:t xml:space="preserve"> Compra de um computador a prazo $2.500</w:t>
            </w:r>
          </w:p>
        </w:tc>
        <w:tc>
          <w:tcPr>
            <w:tcW w:w="1890" w:type="dxa"/>
          </w:tcPr>
          <w:p w14:paraId="38A8795B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+ Equipamentos</w:t>
            </w:r>
          </w:p>
        </w:tc>
        <w:tc>
          <w:tcPr>
            <w:tcW w:w="1890" w:type="dxa"/>
          </w:tcPr>
          <w:p w14:paraId="3244634A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+ Contas a pagar</w:t>
            </w:r>
          </w:p>
        </w:tc>
      </w:tr>
      <w:tr w:rsidR="0067626C" w:rsidRPr="002C4E31" w14:paraId="54CD582D" w14:textId="77777777" w:rsidTr="0067626C">
        <w:trPr>
          <w:trHeight w:val="540"/>
        </w:trPr>
        <w:tc>
          <w:tcPr>
            <w:tcW w:w="5740" w:type="dxa"/>
            <w:vAlign w:val="center"/>
          </w:tcPr>
          <w:p w14:paraId="4EA01FC8" w14:textId="77777777" w:rsidR="0067626C" w:rsidRPr="002C4E31" w:rsidRDefault="0067626C" w:rsidP="0067626C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3.</w:t>
            </w:r>
            <w:r w:rsidRPr="002C4E31">
              <w:rPr>
                <w:rFonts w:ascii="Arial" w:hAnsi="Arial" w:cs="Arial"/>
                <w:sz w:val="22"/>
                <w:szCs w:val="22"/>
              </w:rPr>
              <w:t xml:space="preserve"> Pagamento do aluguel do mês $1.000</w:t>
            </w:r>
          </w:p>
        </w:tc>
        <w:tc>
          <w:tcPr>
            <w:tcW w:w="1890" w:type="dxa"/>
          </w:tcPr>
          <w:p w14:paraId="6FF00D8D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+ despesas de aluguel</w:t>
            </w:r>
          </w:p>
        </w:tc>
        <w:tc>
          <w:tcPr>
            <w:tcW w:w="1890" w:type="dxa"/>
          </w:tcPr>
          <w:p w14:paraId="6744C884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- Caixa</w:t>
            </w:r>
          </w:p>
        </w:tc>
      </w:tr>
      <w:tr w:rsidR="0067626C" w:rsidRPr="002C4E31" w14:paraId="141FC147" w14:textId="77777777" w:rsidTr="0067626C">
        <w:trPr>
          <w:trHeight w:val="540"/>
        </w:trPr>
        <w:tc>
          <w:tcPr>
            <w:tcW w:w="5740" w:type="dxa"/>
            <w:vAlign w:val="center"/>
          </w:tcPr>
          <w:p w14:paraId="64BCA996" w14:textId="77777777" w:rsidR="0067626C" w:rsidRPr="002C4E31" w:rsidRDefault="0067626C" w:rsidP="0067626C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4.</w:t>
            </w:r>
            <w:r w:rsidRPr="002C4E31">
              <w:rPr>
                <w:rFonts w:ascii="Arial" w:hAnsi="Arial" w:cs="Arial"/>
                <w:sz w:val="22"/>
                <w:szCs w:val="22"/>
              </w:rPr>
              <w:t xml:space="preserve"> Recebimento pelo serviço prestado no mês no valor de $3.000.</w:t>
            </w:r>
          </w:p>
        </w:tc>
        <w:tc>
          <w:tcPr>
            <w:tcW w:w="1890" w:type="dxa"/>
          </w:tcPr>
          <w:p w14:paraId="34C2C74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+ Caixa</w:t>
            </w:r>
          </w:p>
        </w:tc>
        <w:tc>
          <w:tcPr>
            <w:tcW w:w="1890" w:type="dxa"/>
          </w:tcPr>
          <w:p w14:paraId="2F636B7F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+ Receita</w:t>
            </w:r>
          </w:p>
        </w:tc>
      </w:tr>
      <w:tr w:rsidR="0067626C" w:rsidRPr="002C4E31" w14:paraId="7BA8CE46" w14:textId="77777777" w:rsidTr="0067626C">
        <w:trPr>
          <w:trHeight w:val="540"/>
        </w:trPr>
        <w:tc>
          <w:tcPr>
            <w:tcW w:w="5740" w:type="dxa"/>
            <w:vAlign w:val="center"/>
          </w:tcPr>
          <w:p w14:paraId="214687FA" w14:textId="77777777" w:rsidR="0067626C" w:rsidRPr="002C4E31" w:rsidRDefault="0067626C" w:rsidP="0067626C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5.</w:t>
            </w:r>
            <w:r w:rsidRPr="002C4E31">
              <w:rPr>
                <w:rFonts w:ascii="Arial" w:hAnsi="Arial" w:cs="Arial"/>
                <w:sz w:val="22"/>
                <w:szCs w:val="22"/>
              </w:rPr>
              <w:t xml:space="preserve"> Foi tomado empréstimo bancário no valor de R$ 5.000, a juros de 3,5% a.m. (prazo=1 ano).</w:t>
            </w:r>
          </w:p>
        </w:tc>
        <w:tc>
          <w:tcPr>
            <w:tcW w:w="1890" w:type="dxa"/>
          </w:tcPr>
          <w:p w14:paraId="29DB4ABA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+ Caixa</w:t>
            </w:r>
          </w:p>
        </w:tc>
        <w:tc>
          <w:tcPr>
            <w:tcW w:w="1890" w:type="dxa"/>
          </w:tcPr>
          <w:p w14:paraId="5CCE914B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+ Empréstimos</w:t>
            </w:r>
          </w:p>
        </w:tc>
      </w:tr>
      <w:tr w:rsidR="0067626C" w:rsidRPr="002C4E31" w14:paraId="7BC07C9F" w14:textId="77777777" w:rsidTr="0067626C">
        <w:trPr>
          <w:trHeight w:val="540"/>
        </w:trPr>
        <w:tc>
          <w:tcPr>
            <w:tcW w:w="5740" w:type="dxa"/>
            <w:vAlign w:val="center"/>
          </w:tcPr>
          <w:p w14:paraId="15FE4014" w14:textId="77777777" w:rsidR="0067626C" w:rsidRPr="002C4E31" w:rsidRDefault="0067626C" w:rsidP="0067626C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6.</w:t>
            </w:r>
            <w:r w:rsidRPr="002C4E31">
              <w:rPr>
                <w:rFonts w:ascii="Arial" w:hAnsi="Arial" w:cs="Arial"/>
                <w:sz w:val="22"/>
                <w:szCs w:val="22"/>
              </w:rPr>
              <w:t xml:space="preserve"> Pagamento antecipado de seguro no valor de $1.200 (validade = 1 ano)</w:t>
            </w:r>
          </w:p>
        </w:tc>
        <w:tc>
          <w:tcPr>
            <w:tcW w:w="1890" w:type="dxa"/>
          </w:tcPr>
          <w:p w14:paraId="55ED016D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+ Despesas Antecipadas</w:t>
            </w:r>
          </w:p>
        </w:tc>
        <w:tc>
          <w:tcPr>
            <w:tcW w:w="1890" w:type="dxa"/>
          </w:tcPr>
          <w:p w14:paraId="005C9B5A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- Caixa</w:t>
            </w:r>
          </w:p>
        </w:tc>
      </w:tr>
    </w:tbl>
    <w:p w14:paraId="2279D10F" w14:textId="77777777" w:rsidR="0067626C" w:rsidRPr="002C4E31" w:rsidRDefault="0067626C" w:rsidP="0067626C">
      <w:pPr>
        <w:pStyle w:val="PargrafodaLista"/>
        <w:ind w:left="851"/>
        <w:rPr>
          <w:rFonts w:ascii="Arial" w:hAnsi="Arial" w:cs="Arial"/>
          <w:sz w:val="22"/>
          <w:szCs w:val="22"/>
        </w:rPr>
      </w:pPr>
    </w:p>
    <w:p w14:paraId="3655E086" w14:textId="77777777" w:rsidR="0067626C" w:rsidRPr="002C4E31" w:rsidRDefault="0067626C" w:rsidP="0067626C">
      <w:pPr>
        <w:pStyle w:val="PargrafodaLista"/>
        <w:ind w:left="851"/>
        <w:rPr>
          <w:rFonts w:ascii="Arial" w:hAnsi="Arial" w:cs="Arial"/>
          <w:sz w:val="22"/>
          <w:szCs w:val="22"/>
        </w:rPr>
      </w:pPr>
    </w:p>
    <w:p w14:paraId="179357BD" w14:textId="77777777" w:rsidR="0067626C" w:rsidRPr="002C4E31" w:rsidRDefault="0067626C" w:rsidP="0067626C">
      <w:pPr>
        <w:pStyle w:val="PargrafodaLista"/>
        <w:ind w:left="851"/>
        <w:rPr>
          <w:rFonts w:ascii="Arial" w:hAnsi="Arial" w:cs="Arial"/>
          <w:sz w:val="22"/>
          <w:szCs w:val="22"/>
        </w:rPr>
      </w:pPr>
    </w:p>
    <w:p w14:paraId="0A99A616" w14:textId="77777777" w:rsidR="0067626C" w:rsidRPr="002C4E31" w:rsidRDefault="0067626C" w:rsidP="0067626C">
      <w:pPr>
        <w:pStyle w:val="PargrafodaLista"/>
        <w:numPr>
          <w:ilvl w:val="1"/>
          <w:numId w:val="3"/>
        </w:numPr>
        <w:ind w:left="851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 xml:space="preserve">Transformar a movimentação (+/-) em </w:t>
      </w:r>
      <w:r w:rsidRPr="002C4E31">
        <w:rPr>
          <w:rFonts w:ascii="Arial" w:hAnsi="Arial" w:cs="Arial"/>
          <w:b/>
          <w:sz w:val="22"/>
          <w:szCs w:val="22"/>
        </w:rPr>
        <w:t xml:space="preserve">débito </w:t>
      </w:r>
      <w:r w:rsidRPr="002C4E31">
        <w:rPr>
          <w:rFonts w:ascii="Arial" w:hAnsi="Arial" w:cs="Arial"/>
          <w:sz w:val="22"/>
          <w:szCs w:val="22"/>
        </w:rPr>
        <w:t xml:space="preserve">e </w:t>
      </w:r>
      <w:r w:rsidRPr="002C4E31">
        <w:rPr>
          <w:rFonts w:ascii="Arial" w:hAnsi="Arial" w:cs="Arial"/>
          <w:b/>
          <w:sz w:val="22"/>
          <w:szCs w:val="22"/>
        </w:rPr>
        <w:t>crédito</w:t>
      </w:r>
      <w:r w:rsidRPr="002C4E31">
        <w:rPr>
          <w:rFonts w:ascii="Arial" w:hAnsi="Arial" w:cs="Arial"/>
          <w:sz w:val="22"/>
          <w:szCs w:val="22"/>
        </w:rPr>
        <w:t>, fazendo o registro no razonete (conta T).</w:t>
      </w:r>
    </w:p>
    <w:p w14:paraId="438544DA" w14:textId="77777777" w:rsidR="0067626C" w:rsidRPr="002C4E31" w:rsidRDefault="0067626C" w:rsidP="0067626C">
      <w:pPr>
        <w:pStyle w:val="PargrafodaLista"/>
        <w:ind w:left="142"/>
        <w:rPr>
          <w:rFonts w:ascii="Arial" w:hAnsi="Arial" w:cs="Arial"/>
          <w:sz w:val="22"/>
          <w:szCs w:val="22"/>
        </w:rPr>
      </w:pPr>
    </w:p>
    <w:p w14:paraId="6AAF3523" w14:textId="77777777" w:rsidR="0067626C" w:rsidRPr="002C4E31" w:rsidRDefault="0067626C" w:rsidP="0067626C">
      <w:pPr>
        <w:pStyle w:val="PargrafodaLista"/>
        <w:ind w:left="14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2C4E31">
        <w:rPr>
          <w:rFonts w:ascii="Arial" w:hAnsi="Arial" w:cs="Arial"/>
          <w:b/>
          <w:sz w:val="22"/>
          <w:szCs w:val="22"/>
          <w:u w:val="single"/>
        </w:rPr>
        <w:t>Contas de Balanço</w:t>
      </w:r>
    </w:p>
    <w:p w14:paraId="5E9666AA" w14:textId="77777777" w:rsidR="0067626C" w:rsidRPr="002C4E31" w:rsidRDefault="0067626C" w:rsidP="0067626C">
      <w:pPr>
        <w:pStyle w:val="PargrafodaLista"/>
        <w:ind w:left="142"/>
        <w:jc w:val="center"/>
        <w:rPr>
          <w:rFonts w:ascii="Arial" w:hAnsi="Arial" w:cs="Arial"/>
          <w:b/>
          <w:sz w:val="22"/>
          <w:szCs w:val="22"/>
        </w:rPr>
      </w:pPr>
    </w:p>
    <w:p w14:paraId="4AED77A0" w14:textId="77777777" w:rsidR="0067626C" w:rsidRPr="002C4E31" w:rsidRDefault="0067626C" w:rsidP="0067626C">
      <w:pPr>
        <w:pStyle w:val="PargrafodaLista"/>
        <w:ind w:left="426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object w:dxaOrig="8422" w:dyaOrig="3770" w14:anchorId="246B2DB6">
          <v:shape id="_x0000_i1030" type="#_x0000_t75" style="width:420.7pt;height:189.8pt" o:ole="">
            <v:imagedata r:id="rId93" o:title=""/>
          </v:shape>
          <o:OLEObject Type="Embed" ProgID="Excel.Sheet.12" ShapeID="_x0000_i1030" DrawAspect="Content" ObjectID="_1788599973" r:id="rId94"/>
        </w:object>
      </w:r>
    </w:p>
    <w:p w14:paraId="1313163C" w14:textId="77777777" w:rsidR="0067626C" w:rsidRPr="002C4E31" w:rsidRDefault="0067626C" w:rsidP="0067626C">
      <w:pPr>
        <w:pStyle w:val="PargrafodaLista"/>
        <w:ind w:left="142"/>
        <w:rPr>
          <w:rFonts w:ascii="Arial" w:hAnsi="Arial" w:cs="Arial"/>
          <w:sz w:val="22"/>
          <w:szCs w:val="22"/>
        </w:rPr>
      </w:pPr>
    </w:p>
    <w:p w14:paraId="5E48BEDB" w14:textId="77777777" w:rsidR="0067626C" w:rsidRPr="002C4E31" w:rsidRDefault="0067626C" w:rsidP="0067626C">
      <w:pPr>
        <w:pStyle w:val="PargrafodaLista"/>
        <w:ind w:left="14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2C4E31">
        <w:rPr>
          <w:rFonts w:ascii="Arial" w:hAnsi="Arial" w:cs="Arial"/>
          <w:b/>
          <w:sz w:val="22"/>
          <w:szCs w:val="22"/>
          <w:u w:val="single"/>
        </w:rPr>
        <w:t>Contas de Resultado</w:t>
      </w:r>
    </w:p>
    <w:p w14:paraId="27CEC734" w14:textId="77777777" w:rsidR="0067626C" w:rsidRPr="002C4E31" w:rsidRDefault="0067626C" w:rsidP="0067626C">
      <w:pPr>
        <w:pStyle w:val="PargrafodaLista"/>
        <w:ind w:left="142"/>
        <w:rPr>
          <w:rFonts w:ascii="Arial" w:hAnsi="Arial" w:cs="Arial"/>
          <w:sz w:val="22"/>
          <w:szCs w:val="22"/>
        </w:rPr>
      </w:pPr>
    </w:p>
    <w:p w14:paraId="42BCE218" w14:textId="77777777" w:rsidR="0067626C" w:rsidRPr="002C4E31" w:rsidRDefault="0067626C" w:rsidP="0067626C">
      <w:pPr>
        <w:pStyle w:val="PargrafodaLista"/>
        <w:ind w:left="142"/>
        <w:rPr>
          <w:rFonts w:ascii="Arial" w:hAnsi="Arial" w:cs="Arial"/>
          <w:sz w:val="22"/>
          <w:szCs w:val="22"/>
        </w:rPr>
      </w:pPr>
    </w:p>
    <w:p w14:paraId="633A8224" w14:textId="77777777" w:rsidR="0067626C" w:rsidRPr="002C4E31" w:rsidRDefault="0067626C" w:rsidP="0067626C">
      <w:pPr>
        <w:pStyle w:val="PargrafodaLista"/>
        <w:ind w:left="426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object w:dxaOrig="8398" w:dyaOrig="2792" w14:anchorId="3EC56A7F">
          <v:shape id="_x0000_i1031" type="#_x0000_t75" style="width:419.05pt;height:138.75pt" o:ole="">
            <v:imagedata r:id="rId95" o:title=""/>
          </v:shape>
          <o:OLEObject Type="Embed" ProgID="Excel.Sheet.12" ShapeID="_x0000_i1031" DrawAspect="Content" ObjectID="_1788599974" r:id="rId96"/>
        </w:object>
      </w:r>
    </w:p>
    <w:p w14:paraId="569F8D99" w14:textId="77777777" w:rsidR="0067626C" w:rsidRDefault="0067626C" w:rsidP="0067626C">
      <w:pPr>
        <w:pStyle w:val="PargrafodaLista"/>
        <w:ind w:left="142"/>
        <w:rPr>
          <w:rFonts w:ascii="Arial" w:hAnsi="Arial" w:cs="Arial"/>
          <w:sz w:val="22"/>
          <w:szCs w:val="22"/>
        </w:rPr>
      </w:pPr>
    </w:p>
    <w:p w14:paraId="0142097B" w14:textId="77777777" w:rsidR="00E630E9" w:rsidRPr="002C4E31" w:rsidRDefault="00E630E9" w:rsidP="0067626C">
      <w:pPr>
        <w:pStyle w:val="PargrafodaLista"/>
        <w:ind w:left="142"/>
        <w:rPr>
          <w:rFonts w:ascii="Arial" w:hAnsi="Arial" w:cs="Arial"/>
          <w:sz w:val="22"/>
          <w:szCs w:val="22"/>
        </w:rPr>
      </w:pPr>
    </w:p>
    <w:p w14:paraId="4207FD59" w14:textId="77777777" w:rsidR="0067626C" w:rsidRPr="002C4E31" w:rsidRDefault="0067626C" w:rsidP="0067626C">
      <w:pPr>
        <w:pStyle w:val="PargrafodaLista"/>
        <w:numPr>
          <w:ilvl w:val="1"/>
          <w:numId w:val="3"/>
        </w:numPr>
        <w:ind w:left="851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lastRenderedPageBreak/>
        <w:t>Elaborar o balancete de verificação.</w:t>
      </w:r>
    </w:p>
    <w:p w14:paraId="478F2635" w14:textId="77777777" w:rsidR="0067626C" w:rsidRPr="002C4E31" w:rsidRDefault="0067626C" w:rsidP="0067626C">
      <w:pPr>
        <w:pStyle w:val="PargrafodaLista"/>
        <w:ind w:left="851"/>
        <w:rPr>
          <w:rFonts w:ascii="Arial" w:hAnsi="Arial" w:cs="Arial"/>
          <w:sz w:val="22"/>
          <w:szCs w:val="22"/>
        </w:rPr>
      </w:pPr>
    </w:p>
    <w:tbl>
      <w:tblPr>
        <w:tblW w:w="7492" w:type="dxa"/>
        <w:tblInd w:w="148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03"/>
        <w:gridCol w:w="1767"/>
        <w:gridCol w:w="1822"/>
      </w:tblGrid>
      <w:tr w:rsidR="0067626C" w:rsidRPr="002C4E31" w14:paraId="4274C565" w14:textId="77777777" w:rsidTr="00E630E9">
        <w:trPr>
          <w:cantSplit/>
          <w:trHeight w:val="283"/>
        </w:trPr>
        <w:tc>
          <w:tcPr>
            <w:tcW w:w="749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14:paraId="59B9A827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BALANCETE DE VERIFICAÇÃO</w:t>
            </w:r>
          </w:p>
        </w:tc>
      </w:tr>
      <w:tr w:rsidR="0067626C" w:rsidRPr="002C4E31" w14:paraId="30BC0C76" w14:textId="77777777" w:rsidTr="00E630E9">
        <w:trPr>
          <w:trHeight w:val="170"/>
        </w:trPr>
        <w:tc>
          <w:tcPr>
            <w:tcW w:w="390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</w:tcPr>
          <w:p w14:paraId="14C59CBE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CONTA</w:t>
            </w:r>
          </w:p>
        </w:tc>
        <w:tc>
          <w:tcPr>
            <w:tcW w:w="358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14:paraId="7C1AF1D2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SALDO</w:t>
            </w:r>
          </w:p>
        </w:tc>
      </w:tr>
      <w:tr w:rsidR="0067626C" w:rsidRPr="002C4E31" w14:paraId="3738B9E2" w14:textId="77777777" w:rsidTr="00FB7E86">
        <w:trPr>
          <w:trHeight w:val="308"/>
        </w:trPr>
        <w:tc>
          <w:tcPr>
            <w:tcW w:w="39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936D86B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195AA4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Devedor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FB6E9EB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Credor</w:t>
            </w:r>
          </w:p>
        </w:tc>
      </w:tr>
      <w:tr w:rsidR="0067626C" w:rsidRPr="002C4E31" w14:paraId="3D7A03DD" w14:textId="77777777" w:rsidTr="00FB7E86">
        <w:trPr>
          <w:trHeight w:val="297"/>
        </w:trPr>
        <w:tc>
          <w:tcPr>
            <w:tcW w:w="3903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163FE0F4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Caixa</w:t>
            </w:r>
          </w:p>
        </w:tc>
        <w:tc>
          <w:tcPr>
            <w:tcW w:w="176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A5BFEB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15.800 </w:t>
            </w:r>
          </w:p>
        </w:tc>
        <w:tc>
          <w:tcPr>
            <w:tcW w:w="1822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C05498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</w:tr>
      <w:tr w:rsidR="0067626C" w:rsidRPr="002C4E31" w14:paraId="0F00E87B" w14:textId="77777777" w:rsidTr="00FB7E86">
        <w:trPr>
          <w:trHeight w:val="297"/>
        </w:trPr>
        <w:tc>
          <w:tcPr>
            <w:tcW w:w="3903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CF31B6A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Capital</w:t>
            </w:r>
          </w:p>
        </w:tc>
        <w:tc>
          <w:tcPr>
            <w:tcW w:w="176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6F7B16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822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D1E312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10.000 </w:t>
            </w:r>
          </w:p>
        </w:tc>
      </w:tr>
      <w:tr w:rsidR="0067626C" w:rsidRPr="002C4E31" w14:paraId="50CE90A3" w14:textId="77777777" w:rsidTr="00FB7E86">
        <w:trPr>
          <w:trHeight w:val="297"/>
        </w:trPr>
        <w:tc>
          <w:tcPr>
            <w:tcW w:w="3903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0E38057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Equipamentos</w:t>
            </w:r>
          </w:p>
        </w:tc>
        <w:tc>
          <w:tcPr>
            <w:tcW w:w="176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F5DCA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2.500 </w:t>
            </w:r>
          </w:p>
        </w:tc>
        <w:tc>
          <w:tcPr>
            <w:tcW w:w="1822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7DD7DA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</w:tr>
      <w:tr w:rsidR="0067626C" w:rsidRPr="002C4E31" w14:paraId="7E0EE7A9" w14:textId="77777777" w:rsidTr="00FB7E86">
        <w:trPr>
          <w:trHeight w:val="297"/>
        </w:trPr>
        <w:tc>
          <w:tcPr>
            <w:tcW w:w="3903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1F8F9585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Contas a Pagar</w:t>
            </w:r>
          </w:p>
        </w:tc>
        <w:tc>
          <w:tcPr>
            <w:tcW w:w="176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67D872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822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E7720B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2.500 </w:t>
            </w:r>
          </w:p>
        </w:tc>
      </w:tr>
      <w:tr w:rsidR="0067626C" w:rsidRPr="002C4E31" w14:paraId="6E645499" w14:textId="77777777" w:rsidTr="00FB7E86">
        <w:trPr>
          <w:trHeight w:val="297"/>
        </w:trPr>
        <w:tc>
          <w:tcPr>
            <w:tcW w:w="3903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1CDA2C2B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de Aluguel</w:t>
            </w:r>
          </w:p>
        </w:tc>
        <w:tc>
          <w:tcPr>
            <w:tcW w:w="176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DD2524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1.000 </w:t>
            </w:r>
          </w:p>
        </w:tc>
        <w:tc>
          <w:tcPr>
            <w:tcW w:w="1822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6C6C5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</w:tr>
      <w:tr w:rsidR="0067626C" w:rsidRPr="002C4E31" w14:paraId="1539EFD0" w14:textId="77777777" w:rsidTr="00FB7E86">
        <w:trPr>
          <w:trHeight w:val="297"/>
        </w:trPr>
        <w:tc>
          <w:tcPr>
            <w:tcW w:w="3903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1A0E540A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Receitas de Serviços</w:t>
            </w:r>
          </w:p>
        </w:tc>
        <w:tc>
          <w:tcPr>
            <w:tcW w:w="176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BAD12F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822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7D1D7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3.000 </w:t>
            </w:r>
          </w:p>
        </w:tc>
      </w:tr>
      <w:tr w:rsidR="0067626C" w:rsidRPr="002C4E31" w14:paraId="1696DFBC" w14:textId="77777777" w:rsidTr="00FB7E86">
        <w:trPr>
          <w:trHeight w:val="297"/>
        </w:trPr>
        <w:tc>
          <w:tcPr>
            <w:tcW w:w="3903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6AB1B5B5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Empréstimos Bancários</w:t>
            </w:r>
          </w:p>
        </w:tc>
        <w:tc>
          <w:tcPr>
            <w:tcW w:w="176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94D4F8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822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AFD5E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5.000 </w:t>
            </w:r>
          </w:p>
        </w:tc>
      </w:tr>
      <w:tr w:rsidR="0067626C" w:rsidRPr="002C4E31" w14:paraId="70C147A9" w14:textId="77777777" w:rsidTr="00FB7E86">
        <w:trPr>
          <w:trHeight w:val="297"/>
        </w:trPr>
        <w:tc>
          <w:tcPr>
            <w:tcW w:w="3903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511E805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Antecipadas</w:t>
            </w:r>
          </w:p>
        </w:tc>
        <w:tc>
          <w:tcPr>
            <w:tcW w:w="176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FECE8D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1.200 </w:t>
            </w:r>
          </w:p>
        </w:tc>
        <w:tc>
          <w:tcPr>
            <w:tcW w:w="1822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46BCAE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</w:tr>
      <w:tr w:rsidR="0067626C" w:rsidRPr="002C4E31" w14:paraId="4D8B3490" w14:textId="77777777" w:rsidTr="00FB7E86">
        <w:trPr>
          <w:trHeight w:val="271"/>
        </w:trPr>
        <w:tc>
          <w:tcPr>
            <w:tcW w:w="39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E70053" w14:textId="77777777" w:rsidR="0067626C" w:rsidRPr="002C4E31" w:rsidRDefault="0067626C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045993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     20.500 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ED4C0B" w14:textId="77777777" w:rsidR="0067626C" w:rsidRPr="002C4E31" w:rsidRDefault="0067626C" w:rsidP="00FB7E86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     20.500 </w:t>
            </w:r>
          </w:p>
        </w:tc>
      </w:tr>
    </w:tbl>
    <w:p w14:paraId="69BA2DC0" w14:textId="77777777" w:rsidR="00E630E9" w:rsidRDefault="00E630E9" w:rsidP="00E630E9">
      <w:pPr>
        <w:pStyle w:val="PargrafodaLista"/>
        <w:ind w:left="851"/>
        <w:rPr>
          <w:rFonts w:ascii="Arial" w:hAnsi="Arial" w:cs="Arial"/>
          <w:sz w:val="22"/>
          <w:szCs w:val="22"/>
        </w:rPr>
      </w:pPr>
    </w:p>
    <w:p w14:paraId="706C47CF" w14:textId="2AFD5620" w:rsidR="0067626C" w:rsidRPr="002C4E31" w:rsidRDefault="0067626C" w:rsidP="0067626C">
      <w:pPr>
        <w:pStyle w:val="PargrafodaLista"/>
        <w:numPr>
          <w:ilvl w:val="1"/>
          <w:numId w:val="3"/>
        </w:numPr>
        <w:ind w:left="851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 xml:space="preserve">Suponha que existam os seguintes </w:t>
      </w:r>
      <w:r w:rsidRPr="002C4E31">
        <w:rPr>
          <w:rFonts w:ascii="Arial" w:hAnsi="Arial" w:cs="Arial"/>
          <w:b/>
          <w:sz w:val="22"/>
          <w:szCs w:val="22"/>
        </w:rPr>
        <w:t xml:space="preserve">ajustes </w:t>
      </w:r>
      <w:r w:rsidRPr="002C4E31">
        <w:rPr>
          <w:rFonts w:ascii="Arial" w:hAnsi="Arial" w:cs="Arial"/>
          <w:sz w:val="22"/>
          <w:szCs w:val="22"/>
        </w:rPr>
        <w:t>a serem feitos:</w:t>
      </w:r>
    </w:p>
    <w:p w14:paraId="050BC5B1" w14:textId="77777777" w:rsidR="0067626C" w:rsidRPr="002C4E31" w:rsidRDefault="0067626C" w:rsidP="0067626C">
      <w:pPr>
        <w:pStyle w:val="PargrafodaLista"/>
        <w:ind w:left="851"/>
        <w:rPr>
          <w:rFonts w:ascii="Arial" w:hAnsi="Arial" w:cs="Arial"/>
          <w:sz w:val="22"/>
          <w:szCs w:val="22"/>
        </w:rPr>
      </w:pPr>
    </w:p>
    <w:tbl>
      <w:tblPr>
        <w:tblW w:w="9790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90"/>
        <w:gridCol w:w="1710"/>
        <w:gridCol w:w="1710"/>
        <w:gridCol w:w="1080"/>
      </w:tblGrid>
      <w:tr w:rsidR="0067626C" w:rsidRPr="002C4E31" w14:paraId="123D08B0" w14:textId="77777777" w:rsidTr="004021FF">
        <w:tc>
          <w:tcPr>
            <w:tcW w:w="5290" w:type="dxa"/>
          </w:tcPr>
          <w:p w14:paraId="2FABC396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B7B1261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Débito</w:t>
            </w:r>
          </w:p>
        </w:tc>
        <w:tc>
          <w:tcPr>
            <w:tcW w:w="1710" w:type="dxa"/>
          </w:tcPr>
          <w:p w14:paraId="6B7CF89D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Crédito</w:t>
            </w:r>
          </w:p>
        </w:tc>
        <w:tc>
          <w:tcPr>
            <w:tcW w:w="1080" w:type="dxa"/>
          </w:tcPr>
          <w:p w14:paraId="345A9619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Valor</w:t>
            </w:r>
          </w:p>
        </w:tc>
      </w:tr>
      <w:tr w:rsidR="0067626C" w:rsidRPr="002C4E31" w14:paraId="6141D557" w14:textId="77777777" w:rsidTr="004021FF">
        <w:tc>
          <w:tcPr>
            <w:tcW w:w="5290" w:type="dxa"/>
          </w:tcPr>
          <w:p w14:paraId="4A8305FA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 xml:space="preserve">A1) </w:t>
            </w:r>
            <w:r w:rsidRPr="002C4E31">
              <w:rPr>
                <w:rFonts w:ascii="Arial" w:hAnsi="Arial" w:cs="Arial"/>
                <w:sz w:val="22"/>
                <w:szCs w:val="22"/>
              </w:rPr>
              <w:t>A depreciação dos equipamentos é de 20% aa (ao ano).</w:t>
            </w:r>
          </w:p>
        </w:tc>
        <w:tc>
          <w:tcPr>
            <w:tcW w:w="1710" w:type="dxa"/>
          </w:tcPr>
          <w:p w14:paraId="1F8930F2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 de Depreciação</w:t>
            </w:r>
          </w:p>
        </w:tc>
        <w:tc>
          <w:tcPr>
            <w:tcW w:w="1710" w:type="dxa"/>
          </w:tcPr>
          <w:p w14:paraId="6D2787AE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Depreciação Acumulada</w:t>
            </w:r>
          </w:p>
        </w:tc>
        <w:tc>
          <w:tcPr>
            <w:tcW w:w="1080" w:type="dxa"/>
          </w:tcPr>
          <w:p w14:paraId="208D2143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42</w:t>
            </w:r>
          </w:p>
        </w:tc>
      </w:tr>
      <w:tr w:rsidR="0067626C" w:rsidRPr="002C4E31" w14:paraId="54DDE972" w14:textId="77777777" w:rsidTr="004021FF">
        <w:tc>
          <w:tcPr>
            <w:tcW w:w="5290" w:type="dxa"/>
          </w:tcPr>
          <w:p w14:paraId="35A247D1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A2)</w:t>
            </w:r>
            <w:r w:rsidRPr="002C4E31">
              <w:rPr>
                <w:rFonts w:ascii="Arial" w:hAnsi="Arial" w:cs="Arial"/>
                <w:sz w:val="22"/>
                <w:szCs w:val="22"/>
              </w:rPr>
              <w:t xml:space="preserve"> Os serviços prestados e não recebidos totalizaram $ 1.000</w:t>
            </w:r>
          </w:p>
        </w:tc>
        <w:tc>
          <w:tcPr>
            <w:tcW w:w="1710" w:type="dxa"/>
          </w:tcPr>
          <w:p w14:paraId="2DA9F54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Contas a Receber</w:t>
            </w:r>
          </w:p>
        </w:tc>
        <w:tc>
          <w:tcPr>
            <w:tcW w:w="1710" w:type="dxa"/>
          </w:tcPr>
          <w:p w14:paraId="6C331176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Receita de Serviços</w:t>
            </w:r>
          </w:p>
        </w:tc>
        <w:tc>
          <w:tcPr>
            <w:tcW w:w="1080" w:type="dxa"/>
          </w:tcPr>
          <w:p w14:paraId="7E31BAF3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1.000</w:t>
            </w:r>
          </w:p>
        </w:tc>
      </w:tr>
      <w:tr w:rsidR="0067626C" w:rsidRPr="002C4E31" w14:paraId="7C0D7C28" w14:textId="77777777" w:rsidTr="004021FF">
        <w:tc>
          <w:tcPr>
            <w:tcW w:w="5290" w:type="dxa"/>
          </w:tcPr>
          <w:p w14:paraId="6051AD47" w14:textId="267A022F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A3)</w:t>
            </w:r>
            <w:r w:rsidRPr="002C4E31">
              <w:rPr>
                <w:rFonts w:ascii="Arial" w:hAnsi="Arial" w:cs="Arial"/>
                <w:sz w:val="22"/>
                <w:szCs w:val="22"/>
              </w:rPr>
              <w:t xml:space="preserve"> Os juros bancários devidos serão pagos no final do empréstimo</w:t>
            </w:r>
            <w:r w:rsidR="00E630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710" w:type="dxa"/>
          </w:tcPr>
          <w:p w14:paraId="38716817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Financeiras</w:t>
            </w:r>
          </w:p>
        </w:tc>
        <w:tc>
          <w:tcPr>
            <w:tcW w:w="1710" w:type="dxa"/>
          </w:tcPr>
          <w:p w14:paraId="71B31863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Empréstimos ou Juros a Pagar</w:t>
            </w:r>
          </w:p>
        </w:tc>
        <w:tc>
          <w:tcPr>
            <w:tcW w:w="1080" w:type="dxa"/>
          </w:tcPr>
          <w:p w14:paraId="7EBB8C97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175</w:t>
            </w:r>
          </w:p>
        </w:tc>
      </w:tr>
      <w:tr w:rsidR="0067626C" w:rsidRPr="002C4E31" w14:paraId="1203C497" w14:textId="77777777" w:rsidTr="004021FF">
        <w:tc>
          <w:tcPr>
            <w:tcW w:w="5290" w:type="dxa"/>
          </w:tcPr>
          <w:p w14:paraId="2C60FBC0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A4)</w:t>
            </w:r>
            <w:r w:rsidRPr="002C4E31">
              <w:rPr>
                <w:rFonts w:ascii="Arial" w:hAnsi="Arial" w:cs="Arial"/>
                <w:sz w:val="22"/>
                <w:szCs w:val="22"/>
              </w:rPr>
              <w:t xml:space="preserve"> Da despesa de seguro paga antecipadamente uma parte refere-se ao seguro do mês.</w:t>
            </w:r>
          </w:p>
        </w:tc>
        <w:tc>
          <w:tcPr>
            <w:tcW w:w="1710" w:type="dxa"/>
          </w:tcPr>
          <w:p w14:paraId="1FA6B9E9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 de Seguros</w:t>
            </w:r>
          </w:p>
        </w:tc>
        <w:tc>
          <w:tcPr>
            <w:tcW w:w="1710" w:type="dxa"/>
          </w:tcPr>
          <w:p w14:paraId="5A36EC38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Antecipadas</w:t>
            </w:r>
          </w:p>
        </w:tc>
        <w:tc>
          <w:tcPr>
            <w:tcW w:w="1080" w:type="dxa"/>
          </w:tcPr>
          <w:p w14:paraId="0811129D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100</w:t>
            </w:r>
          </w:p>
        </w:tc>
      </w:tr>
    </w:tbl>
    <w:p w14:paraId="35998722" w14:textId="77777777" w:rsidR="0067626C" w:rsidRPr="002C4E31" w:rsidRDefault="0067626C" w:rsidP="0067626C">
      <w:pPr>
        <w:pStyle w:val="PargrafodaLista"/>
        <w:ind w:left="851"/>
        <w:rPr>
          <w:rFonts w:ascii="Arial" w:hAnsi="Arial" w:cs="Arial"/>
          <w:sz w:val="22"/>
          <w:szCs w:val="22"/>
        </w:rPr>
      </w:pPr>
    </w:p>
    <w:p w14:paraId="5DE1F89E" w14:textId="77777777" w:rsidR="0067626C" w:rsidRPr="002C4E31" w:rsidRDefault="0067626C" w:rsidP="0067626C">
      <w:pPr>
        <w:pStyle w:val="PargrafodaLista"/>
        <w:numPr>
          <w:ilvl w:val="1"/>
          <w:numId w:val="3"/>
        </w:numPr>
        <w:ind w:left="851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>Efetuar os registros nos razonetes, refazendo o balancete de verificação.</w:t>
      </w:r>
    </w:p>
    <w:p w14:paraId="410BBA5D" w14:textId="77777777" w:rsidR="0067626C" w:rsidRPr="002C4E31" w:rsidRDefault="0067626C" w:rsidP="0067626C">
      <w:pPr>
        <w:pStyle w:val="PargrafodaLista"/>
        <w:ind w:left="851"/>
        <w:rPr>
          <w:rFonts w:ascii="Arial" w:hAnsi="Arial" w:cs="Arial"/>
          <w:sz w:val="22"/>
          <w:szCs w:val="22"/>
        </w:rPr>
      </w:pPr>
    </w:p>
    <w:tbl>
      <w:tblPr>
        <w:tblW w:w="8240" w:type="dxa"/>
        <w:tblInd w:w="77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86"/>
        <w:gridCol w:w="1299"/>
        <w:gridCol w:w="1297"/>
        <w:gridCol w:w="1158"/>
        <w:gridCol w:w="1200"/>
      </w:tblGrid>
      <w:tr w:rsidR="0067626C" w:rsidRPr="002C4E31" w14:paraId="6B995930" w14:textId="77777777" w:rsidTr="004021FF">
        <w:trPr>
          <w:trHeight w:val="315"/>
        </w:trPr>
        <w:tc>
          <w:tcPr>
            <w:tcW w:w="824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F94A03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BALANCETE DE VERIFICAÇÃO</w:t>
            </w:r>
          </w:p>
        </w:tc>
      </w:tr>
      <w:tr w:rsidR="0067626C" w:rsidRPr="002C4E31" w14:paraId="4AF57714" w14:textId="77777777" w:rsidTr="004021FF">
        <w:trPr>
          <w:trHeight w:val="360"/>
        </w:trPr>
        <w:tc>
          <w:tcPr>
            <w:tcW w:w="328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4FF6944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CONTA</w:t>
            </w:r>
          </w:p>
        </w:tc>
        <w:tc>
          <w:tcPr>
            <w:tcW w:w="25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5764606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SALDO </w:t>
            </w:r>
            <w:r w:rsidRPr="002C4E31">
              <w:rPr>
                <w:rFonts w:ascii="Arial" w:hAnsi="Arial" w:cs="Arial"/>
                <w:b/>
                <w:sz w:val="22"/>
                <w:szCs w:val="22"/>
              </w:rPr>
              <w:t>(antes do encerramento)</w:t>
            </w:r>
          </w:p>
        </w:tc>
        <w:tc>
          <w:tcPr>
            <w:tcW w:w="235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5691272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SALDO </w:t>
            </w:r>
            <w:r w:rsidRPr="002C4E31">
              <w:rPr>
                <w:rFonts w:ascii="Arial" w:hAnsi="Arial" w:cs="Arial"/>
                <w:b/>
                <w:sz w:val="22"/>
                <w:szCs w:val="22"/>
              </w:rPr>
              <w:t>(após o encerramento)</w:t>
            </w:r>
          </w:p>
        </w:tc>
      </w:tr>
      <w:tr w:rsidR="0067626C" w:rsidRPr="002C4E31" w14:paraId="49BBEB1D" w14:textId="77777777" w:rsidTr="004021FF">
        <w:trPr>
          <w:trHeight w:val="705"/>
        </w:trPr>
        <w:tc>
          <w:tcPr>
            <w:tcW w:w="328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5E62809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9ABF1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Devedor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A14BFE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Credor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ED0E10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Devedor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415DE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Credor</w:t>
            </w:r>
          </w:p>
        </w:tc>
      </w:tr>
      <w:tr w:rsidR="0067626C" w:rsidRPr="002C4E31" w14:paraId="753D7489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493797F8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Caixa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74CDD62A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15.800</w:t>
            </w: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179DF7A1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231A46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15.800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657C866A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</w:tr>
      <w:tr w:rsidR="0067626C" w:rsidRPr="002C4E31" w14:paraId="21BF7EAF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51AC986A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Capital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65600308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F6132A8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10.000</w:t>
            </w: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EE12E53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5FBAF114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10.000</w:t>
            </w:r>
          </w:p>
        </w:tc>
      </w:tr>
      <w:tr w:rsidR="0067626C" w:rsidRPr="002C4E31" w14:paraId="3D17238B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4A6BC110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Equipamentos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2DA5336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2.500</w:t>
            </w: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CB714A3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69F78C6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2.500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EE90951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</w:tr>
      <w:tr w:rsidR="0067626C" w:rsidRPr="002C4E31" w14:paraId="07080190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BBB7166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Contas a Pagar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0FA3118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93A33CB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2.500</w:t>
            </w: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8E1D6EE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5AFF1651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2.500</w:t>
            </w:r>
          </w:p>
        </w:tc>
      </w:tr>
      <w:tr w:rsidR="0067626C" w:rsidRPr="002C4E31" w14:paraId="74E4DEDC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5930A683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 de Aluguel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A70C81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1.000</w:t>
            </w: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13B894F7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B377836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A0B771A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</w:tr>
      <w:tr w:rsidR="0067626C" w:rsidRPr="002C4E31" w14:paraId="5DCD1C61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B468387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Receitas de Serviços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B309136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13F7CD1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4.000</w:t>
            </w: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7BA41A3D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618F9ED4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7626C" w:rsidRPr="002C4E31" w14:paraId="6BBE5E3E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0C6AEA0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Empréstimos Bancários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125ED7F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714CB8C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5.175</w:t>
            </w: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63D18C5B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790263DF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5.175</w:t>
            </w:r>
          </w:p>
        </w:tc>
      </w:tr>
      <w:tr w:rsidR="0067626C" w:rsidRPr="002C4E31" w14:paraId="73B35A77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13250A9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 Antecipadas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24D18AC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1.100</w:t>
            </w: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62B83794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50391DD7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0070C0"/>
                <w:sz w:val="22"/>
                <w:szCs w:val="22"/>
              </w:rPr>
              <w:t>1.100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A3A9001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</w:tr>
      <w:tr w:rsidR="0067626C" w:rsidRPr="002C4E31" w14:paraId="05CF7D82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42A27AD8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 de Depreciação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6E4F94CC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42</w:t>
            </w: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7E0C3843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5D760BF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2A74359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</w:tr>
      <w:tr w:rsidR="0067626C" w:rsidRPr="002C4E31" w14:paraId="1F52279F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40EA558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Depreciação Acumulada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40E9CE87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64A4D54D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42</w:t>
            </w: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297D70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620B1CF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42</w:t>
            </w:r>
          </w:p>
        </w:tc>
      </w:tr>
      <w:tr w:rsidR="0067626C" w:rsidRPr="002C4E31" w14:paraId="7A0B2C1B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DC6B4F0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Contas a Receber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B181B2D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1.000</w:t>
            </w: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6D76BD6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150A618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1.000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7E00A6C7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</w:tr>
      <w:tr w:rsidR="0067626C" w:rsidRPr="002C4E31" w14:paraId="544930D9" w14:textId="77777777" w:rsidTr="004021FF">
        <w:trPr>
          <w:trHeight w:val="330"/>
        </w:trPr>
        <w:tc>
          <w:tcPr>
            <w:tcW w:w="3286" w:type="dxa"/>
            <w:tcBorders>
              <w:top w:val="nil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19A805EA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 Financeiras</w:t>
            </w:r>
          </w:p>
        </w:tc>
        <w:tc>
          <w:tcPr>
            <w:tcW w:w="1299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5DF7B07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175</w:t>
            </w:r>
          </w:p>
        </w:tc>
        <w:tc>
          <w:tcPr>
            <w:tcW w:w="1297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0239592A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6D1E5FDF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4150D00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</w:tr>
      <w:tr w:rsidR="0067626C" w:rsidRPr="002C4E31" w14:paraId="04E0A87C" w14:textId="77777777" w:rsidTr="004021FF">
        <w:trPr>
          <w:trHeight w:val="330"/>
        </w:trPr>
        <w:tc>
          <w:tcPr>
            <w:tcW w:w="3286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16E3D74A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Despesas com Seguros</w:t>
            </w:r>
          </w:p>
        </w:tc>
        <w:tc>
          <w:tcPr>
            <w:tcW w:w="1299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DC6FF49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100</w:t>
            </w:r>
          </w:p>
        </w:tc>
        <w:tc>
          <w:tcPr>
            <w:tcW w:w="1297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163C5F5A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2522AC48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shd w:val="clear" w:color="auto" w:fill="auto"/>
          </w:tcPr>
          <w:p w14:paraId="3E37FC8E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</w:p>
        </w:tc>
      </w:tr>
      <w:tr w:rsidR="0067626C" w:rsidRPr="002C4E31" w14:paraId="6CF3FDB2" w14:textId="77777777" w:rsidTr="004021FF">
        <w:trPr>
          <w:trHeight w:val="345"/>
        </w:trPr>
        <w:tc>
          <w:tcPr>
            <w:tcW w:w="3286" w:type="dxa"/>
            <w:tcBorders>
              <w:top w:val="dotted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9AC48CE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Lucros Acumulados</w:t>
            </w:r>
          </w:p>
        </w:tc>
        <w:tc>
          <w:tcPr>
            <w:tcW w:w="1299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171E3AD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97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381959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831395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714F17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2.683</w:t>
            </w:r>
          </w:p>
        </w:tc>
      </w:tr>
      <w:tr w:rsidR="0067626C" w:rsidRPr="002C4E31" w14:paraId="6B9C56C7" w14:textId="77777777" w:rsidTr="004021FF">
        <w:trPr>
          <w:trHeight w:val="300"/>
        </w:trPr>
        <w:tc>
          <w:tcPr>
            <w:tcW w:w="3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58756C" w14:textId="77777777" w:rsidR="0067626C" w:rsidRPr="002C4E31" w:rsidRDefault="0067626C" w:rsidP="004021F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79D8F78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0070C0"/>
                <w:sz w:val="22"/>
                <w:szCs w:val="22"/>
              </w:rPr>
              <w:t>21.717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95C344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0070C0"/>
                <w:sz w:val="22"/>
                <w:szCs w:val="22"/>
              </w:rPr>
              <w:t>21.717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70C4EB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0070C0"/>
                <w:sz w:val="22"/>
                <w:szCs w:val="22"/>
              </w:rPr>
              <w:t>20.400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F3F5492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0070C0"/>
                <w:sz w:val="22"/>
                <w:szCs w:val="22"/>
              </w:rPr>
              <w:t>20.400</w:t>
            </w:r>
          </w:p>
        </w:tc>
      </w:tr>
    </w:tbl>
    <w:p w14:paraId="6690BB78" w14:textId="77777777" w:rsidR="0067626C" w:rsidRPr="002C4E31" w:rsidRDefault="0067626C" w:rsidP="0067626C">
      <w:pPr>
        <w:pStyle w:val="PargrafodaLista"/>
        <w:numPr>
          <w:ilvl w:val="1"/>
          <w:numId w:val="3"/>
        </w:numPr>
        <w:ind w:left="851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lastRenderedPageBreak/>
        <w:t>Elaborar a Demonstração do Resultado do Exercício (DRE) e o Balanço Patrimonial.</w:t>
      </w:r>
    </w:p>
    <w:p w14:paraId="5974E254" w14:textId="77777777" w:rsidR="0067626C" w:rsidRPr="002C4E31" w:rsidRDefault="0067626C" w:rsidP="0067626C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741B9464" w14:textId="77777777" w:rsidR="0067626C" w:rsidRPr="002C4E31" w:rsidRDefault="0067626C" w:rsidP="0067626C">
      <w:pPr>
        <w:tabs>
          <w:tab w:val="clear" w:pos="6521"/>
        </w:tabs>
        <w:jc w:val="center"/>
        <w:rPr>
          <w:rFonts w:ascii="Arial" w:hAnsi="Arial" w:cs="Arial"/>
          <w:b/>
          <w:sz w:val="22"/>
          <w:szCs w:val="22"/>
        </w:rPr>
      </w:pPr>
      <w:r w:rsidRPr="002C4E31">
        <w:rPr>
          <w:rFonts w:ascii="Arial" w:hAnsi="Arial" w:cs="Arial"/>
          <w:b/>
          <w:sz w:val="22"/>
          <w:szCs w:val="22"/>
        </w:rPr>
        <w:t>DEMONSTRAÇÃO DO RESULTADO</w:t>
      </w:r>
    </w:p>
    <w:tbl>
      <w:tblPr>
        <w:tblW w:w="8646" w:type="dxa"/>
        <w:tblInd w:w="7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378"/>
        <w:gridCol w:w="2268"/>
      </w:tblGrid>
      <w:tr w:rsidR="0067626C" w:rsidRPr="002C4E31" w14:paraId="25C1028D" w14:textId="77777777" w:rsidTr="004021FF">
        <w:trPr>
          <w:trHeight w:val="454"/>
        </w:trPr>
        <w:tc>
          <w:tcPr>
            <w:tcW w:w="6378" w:type="dxa"/>
            <w:vAlign w:val="center"/>
          </w:tcPr>
          <w:p w14:paraId="6118C566" w14:textId="77777777" w:rsidR="0067626C" w:rsidRPr="002C4E31" w:rsidRDefault="0067626C" w:rsidP="004021FF">
            <w:pPr>
              <w:keepNext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Receita Bruta/ Faturamento</w:t>
            </w:r>
          </w:p>
        </w:tc>
        <w:tc>
          <w:tcPr>
            <w:tcW w:w="2268" w:type="dxa"/>
            <w:vAlign w:val="center"/>
          </w:tcPr>
          <w:p w14:paraId="0E59CAAD" w14:textId="77777777" w:rsidR="0067626C" w:rsidRPr="002C4E31" w:rsidRDefault="0067626C" w:rsidP="004021FF">
            <w:pPr>
              <w:keepNext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4.000</w:t>
            </w:r>
          </w:p>
        </w:tc>
      </w:tr>
      <w:tr w:rsidR="0067626C" w:rsidRPr="002C4E31" w14:paraId="35110FD5" w14:textId="77777777" w:rsidTr="004021FF">
        <w:trPr>
          <w:trHeight w:val="454"/>
        </w:trPr>
        <w:tc>
          <w:tcPr>
            <w:tcW w:w="6378" w:type="dxa"/>
            <w:vAlign w:val="center"/>
          </w:tcPr>
          <w:p w14:paraId="788B9B6F" w14:textId="77777777" w:rsidR="0067626C" w:rsidRPr="002C4E31" w:rsidRDefault="0067626C" w:rsidP="004021FF">
            <w:pPr>
              <w:keepNext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(-) Custos e Despesas</w:t>
            </w:r>
          </w:p>
        </w:tc>
        <w:tc>
          <w:tcPr>
            <w:tcW w:w="2268" w:type="dxa"/>
            <w:vAlign w:val="center"/>
          </w:tcPr>
          <w:p w14:paraId="1ED6E4B7" w14:textId="77777777" w:rsidR="0067626C" w:rsidRPr="002C4E31" w:rsidRDefault="0067626C" w:rsidP="004021FF">
            <w:pPr>
              <w:keepNext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(1.317)</w:t>
            </w:r>
          </w:p>
        </w:tc>
      </w:tr>
      <w:tr w:rsidR="0067626C" w:rsidRPr="002C4E31" w14:paraId="77ECF2D0" w14:textId="77777777" w:rsidTr="004021FF">
        <w:trPr>
          <w:trHeight w:val="454"/>
        </w:trPr>
        <w:tc>
          <w:tcPr>
            <w:tcW w:w="6378" w:type="dxa"/>
            <w:vAlign w:val="center"/>
          </w:tcPr>
          <w:p w14:paraId="6A991F90" w14:textId="77777777" w:rsidR="0067626C" w:rsidRPr="002C4E31" w:rsidRDefault="0067626C" w:rsidP="004021FF">
            <w:pPr>
              <w:keepNext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</w:rPr>
              <w:t>= Lucro</w:t>
            </w:r>
          </w:p>
        </w:tc>
        <w:tc>
          <w:tcPr>
            <w:tcW w:w="2268" w:type="dxa"/>
            <w:vAlign w:val="center"/>
          </w:tcPr>
          <w:p w14:paraId="0F5CD891" w14:textId="77777777" w:rsidR="0067626C" w:rsidRPr="002C4E31" w:rsidRDefault="0067626C" w:rsidP="004021FF">
            <w:pPr>
              <w:keepNext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>2.683</w:t>
            </w:r>
          </w:p>
        </w:tc>
      </w:tr>
    </w:tbl>
    <w:p w14:paraId="582C01FC" w14:textId="77777777" w:rsidR="0067626C" w:rsidRPr="002C4E31" w:rsidRDefault="0067626C" w:rsidP="0067626C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2B54F418" w14:textId="77777777" w:rsidR="00FB7E86" w:rsidRPr="002C4E31" w:rsidRDefault="00FB7E86" w:rsidP="0067626C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tbl>
      <w:tblPr>
        <w:tblW w:w="9295" w:type="dxa"/>
        <w:tblInd w:w="49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0"/>
        <w:gridCol w:w="1300"/>
        <w:gridCol w:w="1360"/>
        <w:gridCol w:w="1915"/>
        <w:gridCol w:w="1200"/>
      </w:tblGrid>
      <w:tr w:rsidR="0067626C" w:rsidRPr="002C4E31" w14:paraId="282A7CCA" w14:textId="77777777" w:rsidTr="004021FF">
        <w:trPr>
          <w:cantSplit/>
          <w:trHeight w:val="283"/>
        </w:trPr>
        <w:tc>
          <w:tcPr>
            <w:tcW w:w="92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5047F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BALANÇO PATRIMONIAL</w:t>
            </w:r>
          </w:p>
        </w:tc>
      </w:tr>
      <w:tr w:rsidR="0067626C" w:rsidRPr="002C4E31" w14:paraId="1D2AE9D9" w14:textId="77777777" w:rsidTr="004021FF">
        <w:trPr>
          <w:trHeight w:val="300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1022695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ATIVO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8EC366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1EAEC68" w14:textId="77777777" w:rsidR="0067626C" w:rsidRPr="002C4E31" w:rsidRDefault="0067626C" w:rsidP="004021FF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PASSIVO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C7C3A9C" w14:textId="77777777" w:rsidR="0067626C" w:rsidRPr="002C4E31" w:rsidRDefault="0067626C" w:rsidP="004021FF">
            <w:pPr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12A92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C4E3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67626C" w:rsidRPr="002C4E31" w14:paraId="1C54EB12" w14:textId="77777777" w:rsidTr="00FB7E86">
        <w:trPr>
          <w:trHeight w:val="397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9F643" w14:textId="77777777" w:rsidR="0067626C" w:rsidRPr="002C4E31" w:rsidRDefault="0067626C" w:rsidP="00FB7E86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Ativo Circulante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49264F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 </w:t>
            </w: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>17.900</w:t>
            </w:r>
          </w:p>
        </w:tc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14F607E" w14:textId="77777777" w:rsidR="0067626C" w:rsidRPr="002C4E31" w:rsidRDefault="0067626C" w:rsidP="00FB7E86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Passivo Circulante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599AA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>7.675</w:t>
            </w: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 </w:t>
            </w:r>
          </w:p>
        </w:tc>
      </w:tr>
      <w:tr w:rsidR="0067626C" w:rsidRPr="002C4E31" w14:paraId="3AAD6BB8" w14:textId="77777777" w:rsidTr="00FB7E86">
        <w:trPr>
          <w:trHeight w:val="397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AE2FE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Caixa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0272C866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15.800 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87EA549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Contas a Pagar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79148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2.500 </w:t>
            </w:r>
          </w:p>
        </w:tc>
      </w:tr>
      <w:tr w:rsidR="0067626C" w:rsidRPr="002C4E31" w14:paraId="64DEE609" w14:textId="77777777" w:rsidTr="00FB7E86">
        <w:trPr>
          <w:trHeight w:val="397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A3641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Despesas Antecipadas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4D02F3B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1.100 </w:t>
            </w:r>
          </w:p>
        </w:tc>
        <w:tc>
          <w:tcPr>
            <w:tcW w:w="327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0DF8C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Empréstimos Bancários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CD408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5.175</w:t>
            </w:r>
          </w:p>
        </w:tc>
      </w:tr>
      <w:tr w:rsidR="0067626C" w:rsidRPr="002C4E31" w14:paraId="1E40E2BB" w14:textId="77777777" w:rsidTr="00FB7E86">
        <w:trPr>
          <w:trHeight w:val="397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BCAC6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Contas a Receber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90EF029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1.000 </w:t>
            </w:r>
          </w:p>
        </w:tc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2033C0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E4B4E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BC13C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</w:tr>
      <w:tr w:rsidR="0067626C" w:rsidRPr="002C4E31" w14:paraId="2577AD45" w14:textId="77777777" w:rsidTr="00FB7E86">
        <w:trPr>
          <w:trHeight w:val="397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6E1CC" w14:textId="77777777" w:rsidR="0067626C" w:rsidRPr="002C4E31" w:rsidRDefault="0067626C" w:rsidP="00FB7E86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Ativo Não Circulante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11BFC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>2.458 </w:t>
            </w:r>
          </w:p>
        </w:tc>
        <w:tc>
          <w:tcPr>
            <w:tcW w:w="3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B7A52" w14:textId="77777777" w:rsidR="0067626C" w:rsidRPr="002C4E31" w:rsidRDefault="0067626C" w:rsidP="00FB7E86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Passivo Não Circulante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808B94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 </w:t>
            </w:r>
          </w:p>
        </w:tc>
      </w:tr>
      <w:tr w:rsidR="0067626C" w:rsidRPr="002C4E31" w14:paraId="49365065" w14:textId="77777777" w:rsidTr="00FB7E86">
        <w:trPr>
          <w:trHeight w:val="397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EF752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Equipamentos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2FB07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 xml:space="preserve">        2.500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85074C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 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5BA96" w14:textId="77777777" w:rsidR="0067626C" w:rsidRPr="002C4E31" w:rsidRDefault="0067626C" w:rsidP="004021FF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3ED5F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 </w:t>
            </w:r>
          </w:p>
        </w:tc>
      </w:tr>
      <w:tr w:rsidR="0067626C" w:rsidRPr="002C4E31" w14:paraId="30A12511" w14:textId="77777777" w:rsidTr="00FB7E86">
        <w:trPr>
          <w:trHeight w:val="397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70856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>(-) Depreciação Acumulada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79652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18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18"/>
              </w:rPr>
              <w:t xml:space="preserve">          (42)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EA1C8" w14:textId="77777777" w:rsidR="0067626C" w:rsidRPr="002C4E31" w:rsidRDefault="0067626C" w:rsidP="00FB7E86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Patrimônio Líquido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F12EE7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>12.683</w:t>
            </w: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 </w:t>
            </w:r>
          </w:p>
        </w:tc>
      </w:tr>
      <w:tr w:rsidR="0067626C" w:rsidRPr="002C4E31" w14:paraId="79210E6C" w14:textId="77777777" w:rsidTr="00FB7E86">
        <w:trPr>
          <w:trHeight w:val="397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7CC27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FB8E0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6458DF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Capital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2146" w14:textId="77777777" w:rsidR="0067626C" w:rsidRPr="002C4E31" w:rsidRDefault="0067626C" w:rsidP="004021F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37875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10.000 </w:t>
            </w:r>
          </w:p>
        </w:tc>
      </w:tr>
      <w:tr w:rsidR="0067626C" w:rsidRPr="002C4E31" w14:paraId="0A3303CF" w14:textId="77777777" w:rsidTr="00FB7E86">
        <w:trPr>
          <w:trHeight w:val="397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330FC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AEED1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1D89566" w14:textId="77777777" w:rsidR="0067626C" w:rsidRPr="002C4E31" w:rsidRDefault="0067626C" w:rsidP="00FB7E86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Lucros Acumulados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86337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</w:rPr>
              <w:t>2.683</w:t>
            </w:r>
          </w:p>
        </w:tc>
      </w:tr>
      <w:tr w:rsidR="0067626C" w:rsidRPr="002C4E31" w14:paraId="0509C40D" w14:textId="77777777" w:rsidTr="00FB7E86">
        <w:trPr>
          <w:trHeight w:val="397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5D2F8" w14:textId="77777777" w:rsidR="0067626C" w:rsidRPr="002C4E31" w:rsidRDefault="0067626C" w:rsidP="00FB7E86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B6BD4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>20.358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0487E6" w14:textId="77777777" w:rsidR="0067626C" w:rsidRPr="002C4E31" w:rsidRDefault="0067626C" w:rsidP="00FB7E86">
            <w:pPr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E3AE7" w14:textId="77777777" w:rsidR="0067626C" w:rsidRPr="002C4E31" w:rsidRDefault="0067626C" w:rsidP="004021FF">
            <w:pP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67A2D" w14:textId="77777777" w:rsidR="0067626C" w:rsidRPr="002C4E31" w:rsidRDefault="0067626C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</w:rPr>
              <w:t>20.358</w:t>
            </w:r>
          </w:p>
        </w:tc>
      </w:tr>
    </w:tbl>
    <w:p w14:paraId="62B2E6EF" w14:textId="77777777" w:rsidR="0067626C" w:rsidRPr="002C4E31" w:rsidRDefault="0067626C" w:rsidP="00F013A0">
      <w:pPr>
        <w:rPr>
          <w:rFonts w:ascii="Arial" w:hAnsi="Arial" w:cs="Arial"/>
          <w:sz w:val="22"/>
          <w:szCs w:val="22"/>
        </w:rPr>
      </w:pPr>
    </w:p>
    <w:p w14:paraId="04525238" w14:textId="77777777" w:rsidR="00F013A0" w:rsidRPr="002C4E31" w:rsidRDefault="00F013A0" w:rsidP="00F013A0">
      <w:pPr>
        <w:rPr>
          <w:rFonts w:ascii="Arial" w:hAnsi="Arial" w:cs="Arial"/>
          <w:sz w:val="22"/>
          <w:szCs w:val="22"/>
        </w:rPr>
      </w:pPr>
    </w:p>
    <w:p w14:paraId="26FE2870" w14:textId="77777777" w:rsidR="00E630E9" w:rsidRPr="00704FA2" w:rsidRDefault="00E630E9" w:rsidP="00E630E9">
      <w:pPr>
        <w:pStyle w:val="PargrafodaLista"/>
        <w:numPr>
          <w:ilvl w:val="0"/>
          <w:numId w:val="27"/>
        </w:numPr>
        <w:tabs>
          <w:tab w:val="clear" w:pos="6521"/>
          <w:tab w:val="left" w:pos="567"/>
        </w:tabs>
        <w:ind w:left="360"/>
        <w:rPr>
          <w:rFonts w:ascii="Arial" w:hAnsi="Arial" w:cs="Arial"/>
          <w:sz w:val="18"/>
          <w:szCs w:val="22"/>
        </w:rPr>
      </w:pPr>
      <w:r w:rsidRPr="00704FA2">
        <w:rPr>
          <w:rFonts w:ascii="Arial" w:hAnsi="Arial" w:cs="Arial"/>
          <w:b/>
          <w:sz w:val="22"/>
          <w:szCs w:val="22"/>
        </w:rPr>
        <w:t xml:space="preserve">Reconheça as transações em Contas T, em planilha e prepare o Balanço Patrimonial. </w:t>
      </w:r>
    </w:p>
    <w:p w14:paraId="6AD99910" w14:textId="77777777" w:rsidR="00FB7E86" w:rsidRPr="002C4E31" w:rsidRDefault="00FB7E86" w:rsidP="00FB7E86">
      <w:pPr>
        <w:pStyle w:val="PargrafodaLista"/>
        <w:rPr>
          <w:rFonts w:ascii="Arial" w:hAnsi="Arial" w:cs="Arial"/>
          <w:sz w:val="18"/>
          <w:szCs w:val="22"/>
        </w:rPr>
      </w:pPr>
    </w:p>
    <w:p w14:paraId="49411644" w14:textId="77777777" w:rsidR="00E630E9" w:rsidRPr="00704FA2" w:rsidRDefault="00E630E9" w:rsidP="00E630E9">
      <w:pPr>
        <w:pStyle w:val="PargrafodaLista"/>
        <w:rPr>
          <w:rFonts w:ascii="Arial" w:hAnsi="Arial" w:cs="Arial"/>
          <w:sz w:val="18"/>
          <w:szCs w:val="22"/>
        </w:rPr>
      </w:pPr>
      <w:r w:rsidRPr="00704FA2">
        <w:rPr>
          <w:rFonts w:ascii="Arial" w:hAnsi="Arial" w:cs="Arial"/>
          <w:sz w:val="22"/>
          <w:szCs w:val="22"/>
        </w:rPr>
        <w:t>Veronica Regaldo criou um novo negócio no México em 01/</w:t>
      </w:r>
      <w:proofErr w:type="gramStart"/>
      <w:r w:rsidRPr="00704FA2">
        <w:rPr>
          <w:rFonts w:ascii="Arial" w:hAnsi="Arial" w:cs="Arial"/>
          <w:sz w:val="22"/>
          <w:szCs w:val="22"/>
        </w:rPr>
        <w:t>Janeiro</w:t>
      </w:r>
      <w:proofErr w:type="gramEnd"/>
      <w:r w:rsidRPr="00704FA2">
        <w:rPr>
          <w:rFonts w:ascii="Arial" w:hAnsi="Arial" w:cs="Arial"/>
          <w:sz w:val="22"/>
          <w:szCs w:val="22"/>
        </w:rPr>
        <w:t xml:space="preserve">, Ano 8, para operar em loja de varejo. As transações de Regaldo Department Stores durante o mês de </w:t>
      </w:r>
      <w:proofErr w:type="gramStart"/>
      <w:r w:rsidRPr="00704FA2">
        <w:rPr>
          <w:rFonts w:ascii="Arial" w:hAnsi="Arial" w:cs="Arial"/>
          <w:sz w:val="22"/>
          <w:szCs w:val="22"/>
        </w:rPr>
        <w:t>Janeiro</w:t>
      </w:r>
      <w:proofErr w:type="gramEnd"/>
      <w:r w:rsidRPr="00704FA2">
        <w:rPr>
          <w:rFonts w:ascii="Arial" w:hAnsi="Arial" w:cs="Arial"/>
          <w:sz w:val="22"/>
          <w:szCs w:val="22"/>
        </w:rPr>
        <w:t xml:space="preserve"> do Ano 8, visando a preparação para a abertura da primeira loja em Fevereiro do mesmo ano, são apresentadas abaixo. Regaldo aplica o IFRS e reporta seu resultado em milhares de pesos Mexicanos ($). </w:t>
      </w:r>
    </w:p>
    <w:p w14:paraId="610019EC" w14:textId="77777777" w:rsidR="00E630E9" w:rsidRPr="00704FA2" w:rsidRDefault="00E630E9" w:rsidP="00E630E9">
      <w:pPr>
        <w:spacing w:line="276" w:lineRule="auto"/>
        <w:rPr>
          <w:rFonts w:ascii="Arial" w:hAnsi="Arial" w:cs="Arial"/>
          <w:sz w:val="22"/>
          <w:szCs w:val="22"/>
        </w:rPr>
      </w:pPr>
    </w:p>
    <w:p w14:paraId="5BEF702A" w14:textId="77777777" w:rsidR="00E630E9" w:rsidRPr="00704FA2" w:rsidRDefault="00E630E9" w:rsidP="00E630E9">
      <w:pPr>
        <w:spacing w:line="276" w:lineRule="auto"/>
        <w:ind w:left="709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 xml:space="preserve">(1) 01/Jan: Recebe $500.000 de Veronica Regaldo por ações ordinárias emitidas de Regaldo Department Stores. </w:t>
      </w:r>
    </w:p>
    <w:p w14:paraId="0BAED7A6" w14:textId="77777777" w:rsidR="00E630E9" w:rsidRPr="00704FA2" w:rsidRDefault="00E630E9" w:rsidP="00E630E9">
      <w:pPr>
        <w:spacing w:line="276" w:lineRule="auto"/>
        <w:ind w:left="709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 xml:space="preserve">(2) 05/Jan: Pagamento de $20.000 a outra empresa, por patente, e pagamento de $4.000 ao governo Mexicano, para registrar tal patente. O IFRS trata o custo de registro da patente como parte do custo de sua aquisição. </w:t>
      </w:r>
    </w:p>
    <w:p w14:paraId="4D93AD5B" w14:textId="77777777" w:rsidR="00E630E9" w:rsidRPr="00704FA2" w:rsidRDefault="00E630E9" w:rsidP="00E630E9">
      <w:pPr>
        <w:spacing w:line="276" w:lineRule="auto"/>
        <w:ind w:left="709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 xml:space="preserve">(3) 10/Jan: Compra de mercadorias de vários fornecedores ao custo de $200.000. Veja as transações (5), (6), e (7) para mais informações relativas a tais pedidos de compra. </w:t>
      </w:r>
    </w:p>
    <w:p w14:paraId="356E62C9" w14:textId="77777777" w:rsidR="00E630E9" w:rsidRPr="00704FA2" w:rsidRDefault="00E630E9" w:rsidP="00E630E9">
      <w:pPr>
        <w:spacing w:line="276" w:lineRule="auto"/>
        <w:ind w:left="709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>(4) 15/Jan: Assinatura de contrato de aluguel de terreno e um edifício por $30.000/mês. O período do aluguel se inicia em 01/</w:t>
      </w:r>
      <w:proofErr w:type="gramStart"/>
      <w:r w:rsidRPr="00704FA2">
        <w:rPr>
          <w:rFonts w:ascii="Arial" w:hAnsi="Arial" w:cs="Arial"/>
          <w:sz w:val="22"/>
          <w:szCs w:val="22"/>
        </w:rPr>
        <w:t>Fev.</w:t>
      </w:r>
      <w:proofErr w:type="gramEnd"/>
      <w:r w:rsidRPr="00704FA2">
        <w:rPr>
          <w:rFonts w:ascii="Arial" w:hAnsi="Arial" w:cs="Arial"/>
          <w:sz w:val="22"/>
          <w:szCs w:val="22"/>
        </w:rPr>
        <w:t xml:space="preserve"> Regaldo paga antecipadamente $60.000 para os dois primeiros meses de aluguel. </w:t>
      </w:r>
    </w:p>
    <w:p w14:paraId="66D093FB" w14:textId="77777777" w:rsidR="00E630E9" w:rsidRPr="00704FA2" w:rsidRDefault="00E630E9" w:rsidP="00E630E9">
      <w:pPr>
        <w:spacing w:line="276" w:lineRule="auto"/>
        <w:ind w:left="709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>(5) 20/Jan: Recebimento das mercadorias compradas em 10/</w:t>
      </w:r>
      <w:proofErr w:type="gramStart"/>
      <w:r w:rsidRPr="00704FA2">
        <w:rPr>
          <w:rFonts w:ascii="Arial" w:hAnsi="Arial" w:cs="Arial"/>
          <w:sz w:val="22"/>
          <w:szCs w:val="22"/>
        </w:rPr>
        <w:t>Jan.</w:t>
      </w:r>
      <w:proofErr w:type="gramEnd"/>
      <w:r w:rsidRPr="00704FA2">
        <w:rPr>
          <w:rFonts w:ascii="Arial" w:hAnsi="Arial" w:cs="Arial"/>
          <w:sz w:val="22"/>
          <w:szCs w:val="22"/>
        </w:rPr>
        <w:t xml:space="preserve"> Regaldo atrasa o pagamento das mercadorias até que ocorra o recebimento da nota fiscal do fornecedor—veja transação (7) abaixo. </w:t>
      </w:r>
    </w:p>
    <w:p w14:paraId="6AC9F1A7" w14:textId="77777777" w:rsidR="00E630E9" w:rsidRPr="00704FA2" w:rsidRDefault="00E630E9" w:rsidP="00E630E9">
      <w:pPr>
        <w:spacing w:line="276" w:lineRule="auto"/>
        <w:ind w:left="709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 xml:space="preserve">(6) 21/Jan: Descoberta que mercadorias que custam $8.000 possuem defeitos e realizada a devolução de tais itens aos fornecedores. </w:t>
      </w:r>
    </w:p>
    <w:p w14:paraId="60487BF7" w14:textId="77777777" w:rsidR="00E630E9" w:rsidRPr="00704FA2" w:rsidRDefault="00E630E9" w:rsidP="00E630E9">
      <w:pPr>
        <w:spacing w:line="276" w:lineRule="auto"/>
        <w:ind w:left="709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>(7) 25/Jan: Recebimento das notas fiscais por $160.000 referentes às mercadorias recebidas em 20/</w:t>
      </w:r>
      <w:proofErr w:type="gramStart"/>
      <w:r w:rsidRPr="00704FA2">
        <w:rPr>
          <w:rFonts w:ascii="Arial" w:hAnsi="Arial" w:cs="Arial"/>
          <w:sz w:val="22"/>
          <w:szCs w:val="22"/>
        </w:rPr>
        <w:t>Jan.</w:t>
      </w:r>
      <w:proofErr w:type="gramEnd"/>
      <w:r w:rsidRPr="00704FA2">
        <w:rPr>
          <w:rFonts w:ascii="Arial" w:hAnsi="Arial" w:cs="Arial"/>
          <w:sz w:val="22"/>
          <w:szCs w:val="22"/>
        </w:rPr>
        <w:t xml:space="preserve"> Após deduzir um desconto concedido de 2% sobre o valor total das notas fiscais, por conta do pagamento imediato, Regaldo paga aos fornecedores o montante de $156.800 (0.98 × </w:t>
      </w:r>
      <w:r w:rsidRPr="00704FA2">
        <w:rPr>
          <w:rFonts w:ascii="Arial" w:hAnsi="Arial" w:cs="Arial"/>
          <w:sz w:val="22"/>
          <w:szCs w:val="22"/>
        </w:rPr>
        <w:lastRenderedPageBreak/>
        <w:t xml:space="preserve">$160.000). A empresa trata o desconto financeiro como redutor do custo das mercadorias adquiridas. </w:t>
      </w:r>
    </w:p>
    <w:p w14:paraId="184139F5" w14:textId="57C8ACF0" w:rsidR="00FB7E86" w:rsidRPr="002C4E31" w:rsidRDefault="00E630E9" w:rsidP="00E630E9">
      <w:pPr>
        <w:spacing w:line="276" w:lineRule="auto"/>
        <w:ind w:left="709"/>
        <w:rPr>
          <w:rFonts w:ascii="Arial" w:hAnsi="Arial" w:cs="Arial"/>
          <w:sz w:val="22"/>
          <w:szCs w:val="22"/>
        </w:rPr>
      </w:pPr>
      <w:r w:rsidRPr="00704FA2">
        <w:rPr>
          <w:rFonts w:ascii="Arial" w:hAnsi="Arial" w:cs="Arial"/>
          <w:sz w:val="22"/>
          <w:szCs w:val="22"/>
        </w:rPr>
        <w:t>(8) 30/Jan: Contrato de apólice de seguro para cobertura de incêndio e dos passivos, da empresa Windwards Islands Insurance Company, para período que se inicia em 01/</w:t>
      </w:r>
      <w:proofErr w:type="gramStart"/>
      <w:r w:rsidRPr="00704FA2">
        <w:rPr>
          <w:rFonts w:ascii="Arial" w:hAnsi="Arial" w:cs="Arial"/>
          <w:sz w:val="22"/>
          <w:szCs w:val="22"/>
        </w:rPr>
        <w:t>Fev.</w:t>
      </w:r>
      <w:proofErr w:type="gramEnd"/>
      <w:r w:rsidRPr="00704FA2">
        <w:rPr>
          <w:rFonts w:ascii="Arial" w:hAnsi="Arial" w:cs="Arial"/>
          <w:sz w:val="22"/>
          <w:szCs w:val="22"/>
        </w:rPr>
        <w:t xml:space="preserve"> É pago o prêmio de seguro por 1 ano, no valor de $12.000.</w:t>
      </w:r>
      <w:r w:rsidR="00FB7E86" w:rsidRPr="002C4E31">
        <w:rPr>
          <w:rFonts w:ascii="Arial" w:hAnsi="Arial" w:cs="Arial"/>
          <w:sz w:val="22"/>
          <w:szCs w:val="22"/>
        </w:rPr>
        <w:t xml:space="preserve"> </w:t>
      </w:r>
    </w:p>
    <w:p w14:paraId="19591FEF" w14:textId="77777777" w:rsidR="00FB7E86" w:rsidRPr="002C4E31" w:rsidRDefault="00FB7E86" w:rsidP="00FB7E86">
      <w:pPr>
        <w:spacing w:line="276" w:lineRule="auto"/>
        <w:ind w:left="709"/>
        <w:rPr>
          <w:rFonts w:ascii="Arial" w:hAnsi="Arial" w:cs="Arial"/>
          <w:sz w:val="22"/>
          <w:szCs w:val="22"/>
        </w:rPr>
      </w:pPr>
    </w:p>
    <w:p w14:paraId="0B2AC295" w14:textId="77777777" w:rsidR="00FB7E86" w:rsidRPr="002C4E31" w:rsidRDefault="00FB7E86" w:rsidP="00FB7E86">
      <w:pPr>
        <w:spacing w:line="276" w:lineRule="auto"/>
        <w:ind w:left="709"/>
        <w:rPr>
          <w:rFonts w:ascii="Arial" w:hAnsi="Arial" w:cs="Arial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 xml:space="preserve">a. Reconheça as 8 transações em Contas T e na planilha que se segue. </w:t>
      </w:r>
    </w:p>
    <w:p w14:paraId="02778ECC" w14:textId="77777777" w:rsidR="00FB7E86" w:rsidRPr="002C4E31" w:rsidRDefault="00FB7E86" w:rsidP="00FB7E86">
      <w:pPr>
        <w:spacing w:line="276" w:lineRule="auto"/>
        <w:ind w:left="709"/>
        <w:rPr>
          <w:rFonts w:ascii="Arial" w:hAnsi="Arial" w:cs="Arial"/>
          <w:color w:val="C00000"/>
          <w:sz w:val="22"/>
          <w:szCs w:val="22"/>
        </w:rPr>
      </w:pPr>
      <w:r w:rsidRPr="002C4E31">
        <w:rPr>
          <w:rFonts w:ascii="Arial" w:hAnsi="Arial" w:cs="Arial"/>
          <w:sz w:val="22"/>
          <w:szCs w:val="22"/>
        </w:rPr>
        <w:t xml:space="preserve">b. Prepare um Balanço Patrimonial da Regaldo Department Stores em 31/Jan do Ano 8. </w:t>
      </w:r>
    </w:p>
    <w:p w14:paraId="3FADD238" w14:textId="77777777" w:rsidR="00FB7E86" w:rsidRPr="002C4E31" w:rsidRDefault="00FB7E86" w:rsidP="00FB7E86">
      <w:pPr>
        <w:rPr>
          <w:rFonts w:ascii="Arial" w:hAnsi="Arial" w:cs="Arial"/>
          <w:color w:val="C00000"/>
          <w:sz w:val="22"/>
          <w:szCs w:val="22"/>
        </w:rPr>
      </w:pPr>
    </w:p>
    <w:p w14:paraId="0A668B56" w14:textId="3805C252" w:rsidR="00FB7E86" w:rsidRPr="0038622E" w:rsidRDefault="00E630E9" w:rsidP="00FB7E86">
      <w:pPr>
        <w:tabs>
          <w:tab w:val="clear" w:pos="6521"/>
        </w:tabs>
        <w:ind w:left="709"/>
        <w:jc w:val="left"/>
        <w:rPr>
          <w:rFonts w:ascii="Arial" w:hAnsi="Arial" w:cs="Arial"/>
          <w:szCs w:val="24"/>
        </w:rPr>
      </w:pPr>
      <w:r w:rsidRPr="0038622E">
        <w:rPr>
          <w:rFonts w:ascii="Arial" w:hAnsi="Arial" w:cs="Arial"/>
          <w:szCs w:val="24"/>
        </w:rPr>
        <w:t>(Fonte: Adaptado de Weil, Shipper &amp; Francis. Financial Accounting, 14 edition, Questão 15, p. 67 – tradução livre)</w:t>
      </w:r>
      <w:r w:rsidR="00FB7E86" w:rsidRPr="0038622E">
        <w:rPr>
          <w:rFonts w:ascii="Arial" w:hAnsi="Arial" w:cs="Arial"/>
          <w:szCs w:val="24"/>
        </w:rPr>
        <w:t xml:space="preserve"> </w:t>
      </w:r>
    </w:p>
    <w:p w14:paraId="1AFC1652" w14:textId="77777777" w:rsidR="00984AF8" w:rsidRPr="00E630E9" w:rsidRDefault="00984AF8" w:rsidP="00FB7E86">
      <w:pPr>
        <w:tabs>
          <w:tab w:val="clear" w:pos="6521"/>
        </w:tabs>
        <w:ind w:left="709"/>
        <w:jc w:val="left"/>
        <w:rPr>
          <w:rFonts w:ascii="Arial" w:hAnsi="Arial" w:cs="Arial"/>
          <w:sz w:val="18"/>
          <w:szCs w:val="22"/>
        </w:rPr>
      </w:pPr>
    </w:p>
    <w:p w14:paraId="53F1047B" w14:textId="77777777" w:rsidR="00984AF8" w:rsidRPr="00E630E9" w:rsidRDefault="00984AF8" w:rsidP="00FB7E86">
      <w:pPr>
        <w:tabs>
          <w:tab w:val="clear" w:pos="6521"/>
        </w:tabs>
        <w:ind w:left="709"/>
        <w:jc w:val="left"/>
        <w:rPr>
          <w:rFonts w:ascii="Arial" w:hAnsi="Arial" w:cs="Arial"/>
          <w:sz w:val="18"/>
          <w:szCs w:val="22"/>
        </w:rPr>
      </w:pPr>
    </w:p>
    <w:p w14:paraId="6045C177" w14:textId="77777777" w:rsidR="00984AF8" w:rsidRPr="00E630E9" w:rsidRDefault="00984AF8" w:rsidP="00FB7E86">
      <w:pPr>
        <w:tabs>
          <w:tab w:val="clear" w:pos="6521"/>
        </w:tabs>
        <w:ind w:left="709"/>
        <w:jc w:val="left"/>
        <w:rPr>
          <w:rFonts w:ascii="Arial" w:hAnsi="Arial" w:cs="Arial"/>
          <w:sz w:val="18"/>
          <w:szCs w:val="22"/>
        </w:rPr>
      </w:pPr>
    </w:p>
    <w:p w14:paraId="6F1BE9D0" w14:textId="77777777" w:rsidR="00984AF8" w:rsidRPr="002C4E31" w:rsidRDefault="00984AF8" w:rsidP="00FB7E86">
      <w:pPr>
        <w:tabs>
          <w:tab w:val="clear" w:pos="6521"/>
        </w:tabs>
        <w:ind w:left="709"/>
        <w:jc w:val="left"/>
        <w:rPr>
          <w:rFonts w:ascii="Arial" w:hAnsi="Arial" w:cs="Arial"/>
          <w:sz w:val="18"/>
          <w:szCs w:val="22"/>
          <w:lang w:val="en-US"/>
        </w:rPr>
      </w:pPr>
      <w:r w:rsidRPr="002C4E31">
        <w:rPr>
          <w:rFonts w:ascii="Arial" w:hAnsi="Arial" w:cs="Arial"/>
          <w:color w:val="FF0000"/>
          <w:sz w:val="22"/>
          <w:szCs w:val="22"/>
          <w:lang w:val="en-US"/>
        </w:rPr>
        <w:object w:dxaOrig="7788" w:dyaOrig="7949" w14:anchorId="369359A3">
          <v:shape id="_x0000_i1032" type="#_x0000_t75" style="width:389.4pt;height:397.45pt" o:ole="">
            <v:imagedata r:id="rId97" o:title=""/>
          </v:shape>
          <o:OLEObject Type="Embed" ProgID="Excel.Sheet.12" ShapeID="_x0000_i1032" DrawAspect="Content" ObjectID="_1788599975" r:id="rId98"/>
        </w:object>
      </w:r>
    </w:p>
    <w:p w14:paraId="1CE5CCDF" w14:textId="77777777" w:rsidR="00FB7E86" w:rsidRPr="002C4E31" w:rsidRDefault="00FB7E86" w:rsidP="00FB7E86">
      <w:pPr>
        <w:tabs>
          <w:tab w:val="clear" w:pos="6521"/>
        </w:tabs>
        <w:jc w:val="left"/>
        <w:rPr>
          <w:rFonts w:ascii="Arial" w:hAnsi="Arial" w:cs="Arial"/>
          <w:sz w:val="18"/>
          <w:szCs w:val="22"/>
          <w:lang w:val="en-US"/>
        </w:rPr>
      </w:pPr>
      <w:r w:rsidRPr="002C4E31">
        <w:rPr>
          <w:rFonts w:ascii="Arial" w:hAnsi="Arial" w:cs="Arial"/>
          <w:sz w:val="18"/>
          <w:szCs w:val="22"/>
          <w:lang w:val="en-US"/>
        </w:rPr>
        <w:br w:type="page"/>
      </w:r>
    </w:p>
    <w:p w14:paraId="36F147AD" w14:textId="77777777" w:rsidR="00FB7E86" w:rsidRPr="002C4E31" w:rsidRDefault="00FB7E86" w:rsidP="00FB7E86">
      <w:pPr>
        <w:tabs>
          <w:tab w:val="clear" w:pos="6521"/>
        </w:tabs>
        <w:ind w:left="709"/>
        <w:jc w:val="left"/>
        <w:rPr>
          <w:rFonts w:ascii="Arial" w:hAnsi="Arial" w:cs="Arial"/>
          <w:color w:val="C00000"/>
          <w:sz w:val="22"/>
          <w:szCs w:val="22"/>
          <w:lang w:val="en-US"/>
        </w:rPr>
        <w:sectPr w:rsidR="00FB7E86" w:rsidRPr="002C4E31" w:rsidSect="00E630E9">
          <w:headerReference w:type="default" r:id="rId99"/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902" w:right="851" w:bottom="902" w:left="992" w:header="284" w:footer="283" w:gutter="0"/>
          <w:cols w:space="720"/>
          <w:docGrid w:linePitch="272"/>
        </w:sectPr>
      </w:pPr>
    </w:p>
    <w:tbl>
      <w:tblPr>
        <w:tblStyle w:val="Tabelacomgrade"/>
        <w:tblpPr w:leftFromText="141" w:rightFromText="141" w:vertAnchor="page" w:horzAnchor="margin" w:tblpX="392" w:tblpY="1516"/>
        <w:tblW w:w="14231" w:type="dxa"/>
        <w:tblLook w:val="04A0" w:firstRow="1" w:lastRow="0" w:firstColumn="1" w:lastColumn="0" w:noHBand="0" w:noVBand="1"/>
      </w:tblPr>
      <w:tblGrid>
        <w:gridCol w:w="2891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E22C1D" w:rsidRPr="002C4E31" w14:paraId="25E6E643" w14:textId="77777777" w:rsidTr="004021FF">
        <w:tc>
          <w:tcPr>
            <w:tcW w:w="2891" w:type="dxa"/>
            <w:vMerge w:val="restart"/>
            <w:vAlign w:val="center"/>
          </w:tcPr>
          <w:p w14:paraId="61578852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lastRenderedPageBreak/>
              <w:t>BALANÇO PATRIMONIAL</w:t>
            </w:r>
          </w:p>
        </w:tc>
        <w:tc>
          <w:tcPr>
            <w:tcW w:w="1134" w:type="dxa"/>
            <w:vMerge w:val="restart"/>
            <w:vAlign w:val="center"/>
          </w:tcPr>
          <w:p w14:paraId="76158EC6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Saldo inicial</w:t>
            </w:r>
          </w:p>
        </w:tc>
        <w:tc>
          <w:tcPr>
            <w:tcW w:w="9072" w:type="dxa"/>
            <w:gridSpan w:val="8"/>
            <w:vAlign w:val="center"/>
          </w:tcPr>
          <w:p w14:paraId="34132BBB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Transações (por número)</w:t>
            </w:r>
          </w:p>
        </w:tc>
        <w:tc>
          <w:tcPr>
            <w:tcW w:w="1134" w:type="dxa"/>
            <w:vMerge w:val="restart"/>
            <w:vAlign w:val="center"/>
          </w:tcPr>
          <w:p w14:paraId="5E816AB1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Saldo final </w:t>
            </w:r>
          </w:p>
        </w:tc>
      </w:tr>
      <w:tr w:rsidR="00E22C1D" w:rsidRPr="002C4E31" w14:paraId="343F27E8" w14:textId="77777777" w:rsidTr="004021FF">
        <w:tc>
          <w:tcPr>
            <w:tcW w:w="2891" w:type="dxa"/>
            <w:vMerge/>
          </w:tcPr>
          <w:p w14:paraId="261C69A4" w14:textId="77777777" w:rsidR="00E22C1D" w:rsidRPr="002C4E31" w:rsidRDefault="00E22C1D" w:rsidP="004021FF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Merge/>
          </w:tcPr>
          <w:p w14:paraId="2B0D6F21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D6D0175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(1)</w:t>
            </w:r>
          </w:p>
        </w:tc>
        <w:tc>
          <w:tcPr>
            <w:tcW w:w="1134" w:type="dxa"/>
            <w:vAlign w:val="center"/>
          </w:tcPr>
          <w:p w14:paraId="19DDAF63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(2)</w:t>
            </w:r>
          </w:p>
        </w:tc>
        <w:tc>
          <w:tcPr>
            <w:tcW w:w="1134" w:type="dxa"/>
            <w:vAlign w:val="center"/>
          </w:tcPr>
          <w:p w14:paraId="689E202F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(3)</w:t>
            </w:r>
          </w:p>
        </w:tc>
        <w:tc>
          <w:tcPr>
            <w:tcW w:w="1134" w:type="dxa"/>
            <w:vAlign w:val="center"/>
          </w:tcPr>
          <w:p w14:paraId="1545A642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(4)</w:t>
            </w:r>
          </w:p>
        </w:tc>
        <w:tc>
          <w:tcPr>
            <w:tcW w:w="1134" w:type="dxa"/>
            <w:vAlign w:val="center"/>
          </w:tcPr>
          <w:p w14:paraId="2C07FD22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(5)</w:t>
            </w:r>
          </w:p>
        </w:tc>
        <w:tc>
          <w:tcPr>
            <w:tcW w:w="1134" w:type="dxa"/>
            <w:vAlign w:val="center"/>
          </w:tcPr>
          <w:p w14:paraId="4986BBF2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(6)</w:t>
            </w:r>
          </w:p>
        </w:tc>
        <w:tc>
          <w:tcPr>
            <w:tcW w:w="1134" w:type="dxa"/>
            <w:vAlign w:val="center"/>
          </w:tcPr>
          <w:p w14:paraId="50E50E67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(7)</w:t>
            </w:r>
          </w:p>
        </w:tc>
        <w:tc>
          <w:tcPr>
            <w:tcW w:w="1134" w:type="dxa"/>
            <w:vAlign w:val="center"/>
          </w:tcPr>
          <w:p w14:paraId="7E6656F0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(8)</w:t>
            </w:r>
          </w:p>
        </w:tc>
        <w:tc>
          <w:tcPr>
            <w:tcW w:w="1134" w:type="dxa"/>
            <w:vMerge/>
            <w:vAlign w:val="center"/>
          </w:tcPr>
          <w:p w14:paraId="37222701" w14:textId="77777777" w:rsidR="00E22C1D" w:rsidRPr="002C4E31" w:rsidRDefault="00E22C1D" w:rsidP="004021FF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E22C1D" w:rsidRPr="002C4E31" w14:paraId="04633427" w14:textId="77777777" w:rsidTr="004021FF">
        <w:tc>
          <w:tcPr>
            <w:tcW w:w="2891" w:type="dxa"/>
          </w:tcPr>
          <w:p w14:paraId="75EAC140" w14:textId="77777777" w:rsidR="00E22C1D" w:rsidRPr="002C4E31" w:rsidRDefault="00E22C1D" w:rsidP="004021FF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ATIVO</w:t>
            </w:r>
          </w:p>
        </w:tc>
        <w:tc>
          <w:tcPr>
            <w:tcW w:w="1134" w:type="dxa"/>
          </w:tcPr>
          <w:p w14:paraId="4A04A983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FE7EAC5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F265BC9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D9C0E27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6D7C9CE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F65C34C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E01FDD1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D733881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84B9730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6F3DC9C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E22C1D" w:rsidRPr="002C4E31" w14:paraId="4AB59E73" w14:textId="77777777" w:rsidTr="004021FF">
        <w:tc>
          <w:tcPr>
            <w:tcW w:w="2891" w:type="dxa"/>
          </w:tcPr>
          <w:p w14:paraId="6CD469CC" w14:textId="77777777" w:rsidR="00E22C1D" w:rsidRPr="002C4E31" w:rsidRDefault="00E22C1D" w:rsidP="004021FF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Ativo Circulante</w:t>
            </w:r>
          </w:p>
        </w:tc>
        <w:tc>
          <w:tcPr>
            <w:tcW w:w="1134" w:type="dxa"/>
          </w:tcPr>
          <w:p w14:paraId="2BEBA8B4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AB3C2F5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D4AE202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CCD38A0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8021A0E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3AE734F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68A90F1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CE72EF6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C018329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1119608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508.000</w:t>
            </w:r>
          </w:p>
        </w:tc>
      </w:tr>
      <w:tr w:rsidR="00E22C1D" w:rsidRPr="002C4E31" w14:paraId="1E5B0690" w14:textId="77777777" w:rsidTr="004021FF">
        <w:trPr>
          <w:trHeight w:val="340"/>
        </w:trPr>
        <w:tc>
          <w:tcPr>
            <w:tcW w:w="2891" w:type="dxa"/>
          </w:tcPr>
          <w:p w14:paraId="348C9132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Caixa</w:t>
            </w:r>
          </w:p>
        </w:tc>
        <w:tc>
          <w:tcPr>
            <w:tcW w:w="1134" w:type="dxa"/>
          </w:tcPr>
          <w:p w14:paraId="0FAB08D4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F7E6271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500.000</w:t>
            </w:r>
          </w:p>
        </w:tc>
        <w:tc>
          <w:tcPr>
            <w:tcW w:w="1134" w:type="dxa"/>
          </w:tcPr>
          <w:p w14:paraId="1E935016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(24.000)</w:t>
            </w:r>
          </w:p>
        </w:tc>
        <w:tc>
          <w:tcPr>
            <w:tcW w:w="1134" w:type="dxa"/>
          </w:tcPr>
          <w:p w14:paraId="147416F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4A1B355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(60.000)</w:t>
            </w:r>
          </w:p>
        </w:tc>
        <w:tc>
          <w:tcPr>
            <w:tcW w:w="1134" w:type="dxa"/>
          </w:tcPr>
          <w:p w14:paraId="0A69A72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23E9D3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722589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(156.800)</w:t>
            </w:r>
          </w:p>
        </w:tc>
        <w:tc>
          <w:tcPr>
            <w:tcW w:w="1134" w:type="dxa"/>
          </w:tcPr>
          <w:p w14:paraId="4BAC89B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(12.000)</w:t>
            </w:r>
          </w:p>
        </w:tc>
        <w:tc>
          <w:tcPr>
            <w:tcW w:w="1134" w:type="dxa"/>
          </w:tcPr>
          <w:p w14:paraId="352D1A6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247.200</w:t>
            </w:r>
          </w:p>
        </w:tc>
      </w:tr>
      <w:tr w:rsidR="00E22C1D" w:rsidRPr="002C4E31" w14:paraId="7032B17C" w14:textId="77777777" w:rsidTr="004021FF">
        <w:trPr>
          <w:trHeight w:val="340"/>
        </w:trPr>
        <w:tc>
          <w:tcPr>
            <w:tcW w:w="2891" w:type="dxa"/>
          </w:tcPr>
          <w:p w14:paraId="251782AE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Aluguel pago antecipado</w:t>
            </w:r>
          </w:p>
        </w:tc>
        <w:tc>
          <w:tcPr>
            <w:tcW w:w="1134" w:type="dxa"/>
          </w:tcPr>
          <w:p w14:paraId="11FD01D0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23B4FA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86C3B6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B30721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C954CE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60.000</w:t>
            </w:r>
          </w:p>
        </w:tc>
        <w:tc>
          <w:tcPr>
            <w:tcW w:w="1134" w:type="dxa"/>
          </w:tcPr>
          <w:p w14:paraId="36B4C38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FBE5BD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4D58D8F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FA493F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7CD75F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60.000</w:t>
            </w:r>
          </w:p>
        </w:tc>
      </w:tr>
      <w:tr w:rsidR="00E22C1D" w:rsidRPr="002C4E31" w14:paraId="14F4F95B" w14:textId="77777777" w:rsidTr="004021FF">
        <w:trPr>
          <w:trHeight w:val="340"/>
        </w:trPr>
        <w:tc>
          <w:tcPr>
            <w:tcW w:w="2891" w:type="dxa"/>
          </w:tcPr>
          <w:p w14:paraId="63CFC374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Estoques</w:t>
            </w:r>
          </w:p>
        </w:tc>
        <w:tc>
          <w:tcPr>
            <w:tcW w:w="1134" w:type="dxa"/>
          </w:tcPr>
          <w:p w14:paraId="348A1813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0CA7010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139E38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4DA004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A49FFB5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3E3A10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200.000</w:t>
            </w:r>
          </w:p>
        </w:tc>
        <w:tc>
          <w:tcPr>
            <w:tcW w:w="1134" w:type="dxa"/>
          </w:tcPr>
          <w:p w14:paraId="0EA4DD4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(8.000)</w:t>
            </w:r>
          </w:p>
        </w:tc>
        <w:tc>
          <w:tcPr>
            <w:tcW w:w="1134" w:type="dxa"/>
          </w:tcPr>
          <w:p w14:paraId="65C91FC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(3.200)</w:t>
            </w:r>
          </w:p>
        </w:tc>
        <w:tc>
          <w:tcPr>
            <w:tcW w:w="1134" w:type="dxa"/>
          </w:tcPr>
          <w:p w14:paraId="6FD48688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739F190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188.800</w:t>
            </w:r>
          </w:p>
        </w:tc>
      </w:tr>
      <w:tr w:rsidR="00E22C1D" w:rsidRPr="002C4E31" w14:paraId="0C346C8B" w14:textId="77777777" w:rsidTr="004021FF">
        <w:trPr>
          <w:trHeight w:val="340"/>
        </w:trPr>
        <w:tc>
          <w:tcPr>
            <w:tcW w:w="2891" w:type="dxa"/>
          </w:tcPr>
          <w:p w14:paraId="150EDBF2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Seguros pago antecipado</w:t>
            </w:r>
          </w:p>
        </w:tc>
        <w:tc>
          <w:tcPr>
            <w:tcW w:w="1134" w:type="dxa"/>
          </w:tcPr>
          <w:p w14:paraId="76189C1E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92A167F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EADD9A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E84D65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9203B5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4919A86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0E1F4A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7745D3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6284AE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12.000</w:t>
            </w:r>
          </w:p>
        </w:tc>
        <w:tc>
          <w:tcPr>
            <w:tcW w:w="1134" w:type="dxa"/>
          </w:tcPr>
          <w:p w14:paraId="62CDCCB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12.000</w:t>
            </w:r>
          </w:p>
        </w:tc>
      </w:tr>
      <w:tr w:rsidR="00E22C1D" w:rsidRPr="002C4E31" w14:paraId="7DC67AB8" w14:textId="77777777" w:rsidTr="004021FF">
        <w:trPr>
          <w:trHeight w:val="340"/>
        </w:trPr>
        <w:tc>
          <w:tcPr>
            <w:tcW w:w="2891" w:type="dxa"/>
          </w:tcPr>
          <w:p w14:paraId="5234C9F7" w14:textId="77777777" w:rsidR="00E22C1D" w:rsidRPr="002C4E31" w:rsidRDefault="00E22C1D" w:rsidP="004021FF">
            <w:pPr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E34EEC8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FB957A1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463A7AF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E24C980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453270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50D87E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32421A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C2CEBD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260C34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530D775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E22C1D" w:rsidRPr="002C4E31" w14:paraId="78B2AA98" w14:textId="77777777" w:rsidTr="004021FF">
        <w:trPr>
          <w:trHeight w:val="340"/>
        </w:trPr>
        <w:tc>
          <w:tcPr>
            <w:tcW w:w="2891" w:type="dxa"/>
          </w:tcPr>
          <w:p w14:paraId="425ECF2B" w14:textId="77777777" w:rsidR="00E22C1D" w:rsidRPr="002C4E31" w:rsidRDefault="00E22C1D" w:rsidP="004021FF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Ativo Não Circulante</w:t>
            </w:r>
          </w:p>
        </w:tc>
        <w:tc>
          <w:tcPr>
            <w:tcW w:w="1134" w:type="dxa"/>
          </w:tcPr>
          <w:p w14:paraId="4A3E74DE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916571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918038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94BC9F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B8F57C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5283C3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39B2DFF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34080E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C9EF68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963E771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24.000</w:t>
            </w:r>
          </w:p>
        </w:tc>
      </w:tr>
      <w:tr w:rsidR="00E22C1D" w:rsidRPr="002C4E31" w14:paraId="5DA01447" w14:textId="77777777" w:rsidTr="004021FF">
        <w:trPr>
          <w:trHeight w:val="340"/>
        </w:trPr>
        <w:tc>
          <w:tcPr>
            <w:tcW w:w="2891" w:type="dxa"/>
          </w:tcPr>
          <w:p w14:paraId="79479389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Patentes</w:t>
            </w:r>
          </w:p>
        </w:tc>
        <w:tc>
          <w:tcPr>
            <w:tcW w:w="1134" w:type="dxa"/>
          </w:tcPr>
          <w:p w14:paraId="49F3D499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A2FC5B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5C149B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24.000</w:t>
            </w:r>
          </w:p>
        </w:tc>
        <w:tc>
          <w:tcPr>
            <w:tcW w:w="1134" w:type="dxa"/>
          </w:tcPr>
          <w:p w14:paraId="633690F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F64C54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7F1E5D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60ABB1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4B89A0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8FADB1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AB49AB6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24.000</w:t>
            </w:r>
          </w:p>
        </w:tc>
      </w:tr>
      <w:tr w:rsidR="00E22C1D" w:rsidRPr="002C4E31" w14:paraId="7B99EFD0" w14:textId="77777777" w:rsidTr="004021FF">
        <w:trPr>
          <w:trHeight w:val="340"/>
        </w:trPr>
        <w:tc>
          <w:tcPr>
            <w:tcW w:w="2891" w:type="dxa"/>
          </w:tcPr>
          <w:p w14:paraId="6136D1AA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F1659DA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781B3A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5D69F2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5A49AE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6D81E0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C0511F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990052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521A440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6A6D5E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968268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E22C1D" w:rsidRPr="002C4E31" w14:paraId="03DAEF61" w14:textId="77777777" w:rsidTr="004021FF">
        <w:trPr>
          <w:trHeight w:val="340"/>
        </w:trPr>
        <w:tc>
          <w:tcPr>
            <w:tcW w:w="2891" w:type="dxa"/>
          </w:tcPr>
          <w:p w14:paraId="5B91ED4E" w14:textId="77777777" w:rsidR="00E22C1D" w:rsidRPr="002C4E31" w:rsidRDefault="00E22C1D" w:rsidP="004021FF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Total de ativos</w:t>
            </w:r>
          </w:p>
        </w:tc>
        <w:tc>
          <w:tcPr>
            <w:tcW w:w="1134" w:type="dxa"/>
          </w:tcPr>
          <w:p w14:paraId="0849B529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EB7A7F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500.000</w:t>
            </w:r>
          </w:p>
        </w:tc>
        <w:tc>
          <w:tcPr>
            <w:tcW w:w="1134" w:type="dxa"/>
          </w:tcPr>
          <w:p w14:paraId="36B429F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134" w:type="dxa"/>
          </w:tcPr>
          <w:p w14:paraId="38BAC425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134" w:type="dxa"/>
          </w:tcPr>
          <w:p w14:paraId="700389F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134" w:type="dxa"/>
          </w:tcPr>
          <w:p w14:paraId="52D1CB36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200.000</w:t>
            </w:r>
          </w:p>
        </w:tc>
        <w:tc>
          <w:tcPr>
            <w:tcW w:w="1134" w:type="dxa"/>
          </w:tcPr>
          <w:p w14:paraId="556DACD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(8.000)</w:t>
            </w:r>
          </w:p>
        </w:tc>
        <w:tc>
          <w:tcPr>
            <w:tcW w:w="1134" w:type="dxa"/>
          </w:tcPr>
          <w:p w14:paraId="6B8D506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(160.000)</w:t>
            </w:r>
          </w:p>
        </w:tc>
        <w:tc>
          <w:tcPr>
            <w:tcW w:w="1134" w:type="dxa"/>
          </w:tcPr>
          <w:p w14:paraId="27519EF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134" w:type="dxa"/>
          </w:tcPr>
          <w:p w14:paraId="014D0C3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532.000</w:t>
            </w:r>
          </w:p>
        </w:tc>
      </w:tr>
      <w:tr w:rsidR="00E22C1D" w:rsidRPr="002C4E31" w14:paraId="4CF9C4AC" w14:textId="77777777" w:rsidTr="004021FF">
        <w:trPr>
          <w:trHeight w:val="340"/>
        </w:trPr>
        <w:tc>
          <w:tcPr>
            <w:tcW w:w="2891" w:type="dxa"/>
          </w:tcPr>
          <w:p w14:paraId="011E1BB5" w14:textId="77777777" w:rsidR="00E22C1D" w:rsidRPr="002C4E31" w:rsidRDefault="00E22C1D" w:rsidP="004021FF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PASSIVO &amp; PL</w:t>
            </w:r>
          </w:p>
        </w:tc>
        <w:tc>
          <w:tcPr>
            <w:tcW w:w="1134" w:type="dxa"/>
          </w:tcPr>
          <w:p w14:paraId="7B19A7F4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24D3B3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7E5C5C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4E08B55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54DE5E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87A180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EF88C1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02386D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DF85480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ACE720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E22C1D" w:rsidRPr="002C4E31" w14:paraId="531C0A75" w14:textId="77777777" w:rsidTr="004021FF">
        <w:trPr>
          <w:trHeight w:val="340"/>
        </w:trPr>
        <w:tc>
          <w:tcPr>
            <w:tcW w:w="2891" w:type="dxa"/>
          </w:tcPr>
          <w:p w14:paraId="24FAC890" w14:textId="77777777" w:rsidR="00E22C1D" w:rsidRPr="002C4E31" w:rsidRDefault="00E22C1D" w:rsidP="004021FF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Passivo Circulante</w:t>
            </w:r>
          </w:p>
        </w:tc>
        <w:tc>
          <w:tcPr>
            <w:tcW w:w="1134" w:type="dxa"/>
          </w:tcPr>
          <w:p w14:paraId="43ECFA21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544983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390096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7C4F69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A35516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A80C5F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938787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6733DB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E142578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5EE5411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E22C1D" w:rsidRPr="002C4E31" w14:paraId="0C6E63AA" w14:textId="77777777" w:rsidTr="004021FF">
        <w:trPr>
          <w:trHeight w:val="340"/>
        </w:trPr>
        <w:tc>
          <w:tcPr>
            <w:tcW w:w="2891" w:type="dxa"/>
          </w:tcPr>
          <w:p w14:paraId="75CA1520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Fornecedores</w:t>
            </w:r>
          </w:p>
        </w:tc>
        <w:tc>
          <w:tcPr>
            <w:tcW w:w="1134" w:type="dxa"/>
          </w:tcPr>
          <w:p w14:paraId="649958AB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9EB95A0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DD7FE7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24A88F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075C5E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136C62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200.000</w:t>
            </w:r>
          </w:p>
        </w:tc>
        <w:tc>
          <w:tcPr>
            <w:tcW w:w="1134" w:type="dxa"/>
          </w:tcPr>
          <w:p w14:paraId="5D5D854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(8.000)</w:t>
            </w:r>
          </w:p>
        </w:tc>
        <w:tc>
          <w:tcPr>
            <w:tcW w:w="1134" w:type="dxa"/>
          </w:tcPr>
          <w:p w14:paraId="67CF32B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(160.000)</w:t>
            </w:r>
          </w:p>
        </w:tc>
        <w:tc>
          <w:tcPr>
            <w:tcW w:w="1134" w:type="dxa"/>
          </w:tcPr>
          <w:p w14:paraId="12DA41BF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A1901F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32.000</w:t>
            </w:r>
          </w:p>
        </w:tc>
      </w:tr>
      <w:tr w:rsidR="00E22C1D" w:rsidRPr="002C4E31" w14:paraId="7B9012AF" w14:textId="77777777" w:rsidTr="004021FF">
        <w:trPr>
          <w:trHeight w:val="340"/>
        </w:trPr>
        <w:tc>
          <w:tcPr>
            <w:tcW w:w="2891" w:type="dxa"/>
          </w:tcPr>
          <w:p w14:paraId="01F223F0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15963FC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D5DA46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C79A6F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2072281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6C3815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5467FB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C9F3CE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3F0D33F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8E4E37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FF816D0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E22C1D" w:rsidRPr="002C4E31" w14:paraId="7DB31993" w14:textId="77777777" w:rsidTr="004021FF">
        <w:trPr>
          <w:trHeight w:val="340"/>
        </w:trPr>
        <w:tc>
          <w:tcPr>
            <w:tcW w:w="2891" w:type="dxa"/>
          </w:tcPr>
          <w:p w14:paraId="6129BDB5" w14:textId="77777777" w:rsidR="00E22C1D" w:rsidRPr="002C4E31" w:rsidRDefault="00E22C1D" w:rsidP="004021FF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Passivo Não Circulante</w:t>
            </w:r>
          </w:p>
        </w:tc>
        <w:tc>
          <w:tcPr>
            <w:tcW w:w="1134" w:type="dxa"/>
          </w:tcPr>
          <w:p w14:paraId="195FA598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5606DB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F5DF9D8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346B0A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9F4DB8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1978FF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E7B6F45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06870C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1BC396F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CF4281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E22C1D" w:rsidRPr="002C4E31" w14:paraId="7D851DBB" w14:textId="77777777" w:rsidTr="004021FF">
        <w:trPr>
          <w:trHeight w:val="340"/>
        </w:trPr>
        <w:tc>
          <w:tcPr>
            <w:tcW w:w="2891" w:type="dxa"/>
          </w:tcPr>
          <w:p w14:paraId="5AE91C14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BE718E3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BB28C5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BBEB13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DA122A8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9BB702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6CA824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1F5A0A8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7214165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1D69CE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14E224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E22C1D" w:rsidRPr="002C4E31" w14:paraId="4015FC59" w14:textId="77777777" w:rsidTr="004021FF">
        <w:trPr>
          <w:trHeight w:val="340"/>
        </w:trPr>
        <w:tc>
          <w:tcPr>
            <w:tcW w:w="2891" w:type="dxa"/>
          </w:tcPr>
          <w:p w14:paraId="76D29461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7933A6A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6349AA6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B1D973E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93FDD3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2159F6F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29217C1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9A603F6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0F2AB5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8A4F510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B5A3E55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E22C1D" w:rsidRPr="002C4E31" w14:paraId="54125355" w14:textId="77777777" w:rsidTr="004021FF">
        <w:trPr>
          <w:trHeight w:val="340"/>
        </w:trPr>
        <w:tc>
          <w:tcPr>
            <w:tcW w:w="2891" w:type="dxa"/>
          </w:tcPr>
          <w:p w14:paraId="267EC863" w14:textId="77777777" w:rsidR="00E22C1D" w:rsidRPr="002C4E31" w:rsidRDefault="00E22C1D" w:rsidP="004021FF">
            <w:pPr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i/>
                <w:sz w:val="22"/>
                <w:szCs w:val="22"/>
                <w:lang w:val="en-US"/>
              </w:rPr>
              <w:t>Patrimônio Líquido</w:t>
            </w:r>
          </w:p>
        </w:tc>
        <w:tc>
          <w:tcPr>
            <w:tcW w:w="1134" w:type="dxa"/>
          </w:tcPr>
          <w:p w14:paraId="68DA4093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7EC339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B84598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F6AC3C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DE5137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82981C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B652B5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33CF708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4DDD7D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DAEC04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E22C1D" w:rsidRPr="002C4E31" w14:paraId="499C1568" w14:textId="77777777" w:rsidTr="004021FF">
        <w:trPr>
          <w:trHeight w:val="340"/>
        </w:trPr>
        <w:tc>
          <w:tcPr>
            <w:tcW w:w="2891" w:type="dxa"/>
          </w:tcPr>
          <w:p w14:paraId="5E13B5ED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Capital</w:t>
            </w:r>
          </w:p>
        </w:tc>
        <w:tc>
          <w:tcPr>
            <w:tcW w:w="1134" w:type="dxa"/>
          </w:tcPr>
          <w:p w14:paraId="35371AF7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E1255B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500.000</w:t>
            </w:r>
          </w:p>
        </w:tc>
        <w:tc>
          <w:tcPr>
            <w:tcW w:w="1134" w:type="dxa"/>
          </w:tcPr>
          <w:p w14:paraId="406F1B1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16FBB8C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67A8A14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60FFF28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EBC50F5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97AC66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6196F5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8D189B0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500.000</w:t>
            </w:r>
          </w:p>
        </w:tc>
      </w:tr>
      <w:tr w:rsidR="00E22C1D" w:rsidRPr="002C4E31" w14:paraId="61403645" w14:textId="77777777" w:rsidTr="004021FF">
        <w:trPr>
          <w:trHeight w:val="340"/>
        </w:trPr>
        <w:tc>
          <w:tcPr>
            <w:tcW w:w="2891" w:type="dxa"/>
          </w:tcPr>
          <w:p w14:paraId="03EE02EA" w14:textId="77777777" w:rsidR="00E22C1D" w:rsidRPr="002C4E31" w:rsidRDefault="00E22C1D" w:rsidP="004021F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CF26D19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B504AB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24F719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CC5E4F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EEE4853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6597B8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1E3FE85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2A81B6A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630AF4F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4C268E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E22C1D" w:rsidRPr="002C4E31" w14:paraId="4B430DB4" w14:textId="77777777" w:rsidTr="004021FF">
        <w:trPr>
          <w:trHeight w:val="340"/>
        </w:trPr>
        <w:tc>
          <w:tcPr>
            <w:tcW w:w="2891" w:type="dxa"/>
          </w:tcPr>
          <w:p w14:paraId="776EDDBD" w14:textId="77777777" w:rsidR="00E22C1D" w:rsidRPr="002C4E31" w:rsidRDefault="00E22C1D" w:rsidP="004021FF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sz w:val="22"/>
                <w:szCs w:val="22"/>
                <w:lang w:val="en-US"/>
              </w:rPr>
              <w:t>Total Passivo &amp; PL</w:t>
            </w:r>
          </w:p>
        </w:tc>
        <w:tc>
          <w:tcPr>
            <w:tcW w:w="1134" w:type="dxa"/>
          </w:tcPr>
          <w:p w14:paraId="733D9258" w14:textId="77777777" w:rsidR="00E22C1D" w:rsidRPr="002C4E31" w:rsidRDefault="00E22C1D" w:rsidP="004021FF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C242F62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500.000</w:t>
            </w:r>
          </w:p>
        </w:tc>
        <w:tc>
          <w:tcPr>
            <w:tcW w:w="1134" w:type="dxa"/>
          </w:tcPr>
          <w:p w14:paraId="333A8E5B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134" w:type="dxa"/>
          </w:tcPr>
          <w:p w14:paraId="6874050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134" w:type="dxa"/>
          </w:tcPr>
          <w:p w14:paraId="45F20B27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134" w:type="dxa"/>
          </w:tcPr>
          <w:p w14:paraId="71A2ABAF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200.000</w:t>
            </w:r>
          </w:p>
        </w:tc>
        <w:tc>
          <w:tcPr>
            <w:tcW w:w="1134" w:type="dxa"/>
          </w:tcPr>
          <w:p w14:paraId="08A15496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(8.000)</w:t>
            </w:r>
          </w:p>
        </w:tc>
        <w:tc>
          <w:tcPr>
            <w:tcW w:w="1134" w:type="dxa"/>
          </w:tcPr>
          <w:p w14:paraId="3036A349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(160.000)</w:t>
            </w:r>
          </w:p>
        </w:tc>
        <w:tc>
          <w:tcPr>
            <w:tcW w:w="1134" w:type="dxa"/>
          </w:tcPr>
          <w:p w14:paraId="3B22E21D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134" w:type="dxa"/>
          </w:tcPr>
          <w:p w14:paraId="44494E06" w14:textId="77777777" w:rsidR="00E22C1D" w:rsidRPr="002C4E31" w:rsidRDefault="00E22C1D" w:rsidP="004021FF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2C4E3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532.000</w:t>
            </w:r>
          </w:p>
        </w:tc>
      </w:tr>
    </w:tbl>
    <w:p w14:paraId="66717DD7" w14:textId="77777777" w:rsidR="00A521F6" w:rsidRPr="002C4E31" w:rsidRDefault="00A521F6" w:rsidP="00984AF8">
      <w:pPr>
        <w:rPr>
          <w:rFonts w:ascii="Arial" w:hAnsi="Arial" w:cs="Arial"/>
          <w:sz w:val="22"/>
          <w:szCs w:val="22"/>
        </w:rPr>
      </w:pPr>
    </w:p>
    <w:sectPr w:rsidR="00A521F6" w:rsidRPr="002C4E31" w:rsidSect="00E630E9">
      <w:headerReference w:type="default" r:id="rId100"/>
      <w:footerReference w:type="default" r:id="rId101"/>
      <w:headerReference w:type="first" r:id="rId102"/>
      <w:footerReference w:type="first" r:id="rId103"/>
      <w:footnotePr>
        <w:numFmt w:val="chicago"/>
        <w:numRestart w:val="eachPage"/>
      </w:footnotePr>
      <w:endnotePr>
        <w:numFmt w:val="decimal"/>
      </w:endnotePr>
      <w:pgSz w:w="16840" w:h="11907" w:orient="landscape" w:code="9"/>
      <w:pgMar w:top="992" w:right="902" w:bottom="1440" w:left="902" w:header="284" w:footer="28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44A37" w14:textId="77777777" w:rsidR="001F7586" w:rsidRDefault="001F7586">
      <w:r>
        <w:separator/>
      </w:r>
    </w:p>
  </w:endnote>
  <w:endnote w:type="continuationSeparator" w:id="0">
    <w:p w14:paraId="67CE6514" w14:textId="77777777" w:rsidR="001F7586" w:rsidRDefault="001F7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 Black">
    <w:altName w:val="Arial Black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5FFB" w14:textId="77777777" w:rsidR="004021FF" w:rsidRDefault="004021F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4F4FA40" w14:textId="77777777" w:rsidR="004021FF" w:rsidRDefault="004021FF">
    <w:pPr>
      <w:pStyle w:val="Rodap"/>
      <w:ind w:right="360"/>
    </w:pPr>
  </w:p>
  <w:p w14:paraId="65312976" w14:textId="77777777" w:rsidR="004021FF" w:rsidRDefault="004021F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110EC" w14:textId="77777777" w:rsidR="002C4E31" w:rsidRPr="00524F82" w:rsidRDefault="002C4E31" w:rsidP="002C4E31">
    <w:pPr>
      <w:pStyle w:val="Ttulo"/>
      <w:spacing w:after="120"/>
      <w:rPr>
        <w:sz w:val="24"/>
        <w:szCs w:val="24"/>
      </w:rPr>
    </w:pPr>
  </w:p>
  <w:p w14:paraId="7140934B" w14:textId="5FE0E8D4" w:rsidR="004021FF" w:rsidRDefault="002C4E31" w:rsidP="002C4E31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19742" w14:textId="191CB7D7" w:rsidR="002C4E31" w:rsidRPr="00524F82" w:rsidRDefault="002C4E31" w:rsidP="002C4E31">
    <w:pPr>
      <w:pStyle w:val="Ttulo"/>
      <w:spacing w:after="120"/>
      <w:rPr>
        <w:sz w:val="24"/>
        <w:szCs w:val="24"/>
      </w:rPr>
    </w:pPr>
  </w:p>
  <w:p w14:paraId="0F148F74" w14:textId="77777777" w:rsidR="002C4E31" w:rsidRDefault="002C4E31" w:rsidP="002C4E31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904FA" w14:textId="77777777" w:rsidR="002C4E31" w:rsidRDefault="002C4E31">
    <w:pPr>
      <w:pStyle w:val="Rodap"/>
      <w:framePr w:wrap="around" w:vAnchor="text" w:hAnchor="margin" w:xAlign="right" w:y="1"/>
      <w:rPr>
        <w:rStyle w:val="Nmerodepgina"/>
        <w:rFonts w:eastAsiaTheme="majorEastAsia"/>
      </w:rPr>
    </w:pPr>
    <w:r>
      <w:rPr>
        <w:rStyle w:val="Nmerodepgina"/>
        <w:rFonts w:eastAsiaTheme="majorEastAsia"/>
      </w:rPr>
      <w:fldChar w:fldCharType="begin"/>
    </w:r>
    <w:r>
      <w:rPr>
        <w:rStyle w:val="Nmerodepgina"/>
        <w:rFonts w:eastAsiaTheme="majorEastAsia"/>
      </w:rPr>
      <w:instrText xml:space="preserve">PAGE  </w:instrText>
    </w:r>
    <w:r>
      <w:rPr>
        <w:rStyle w:val="Nmerodepgina"/>
        <w:rFonts w:eastAsiaTheme="majorEastAsia"/>
      </w:rPr>
      <w:fldChar w:fldCharType="end"/>
    </w:r>
  </w:p>
  <w:p w14:paraId="0B70CCAE" w14:textId="77777777" w:rsidR="002C4E31" w:rsidRDefault="002C4E31">
    <w:pPr>
      <w:pStyle w:val="Rodap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4FCDE" w14:textId="77777777" w:rsidR="002C4E31" w:rsidRPr="00524F82" w:rsidRDefault="002C4E31" w:rsidP="002C4E31">
    <w:pPr>
      <w:pStyle w:val="Ttulo"/>
      <w:spacing w:after="120"/>
      <w:rPr>
        <w:sz w:val="24"/>
        <w:szCs w:val="24"/>
      </w:rPr>
    </w:pPr>
  </w:p>
  <w:p w14:paraId="0D35A09A" w14:textId="77777777" w:rsidR="002C4E31" w:rsidRPr="002C4E31" w:rsidRDefault="002C4E31" w:rsidP="002C4E31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color w:val="auto"/>
        <w:spacing w:val="-5"/>
        <w:kern w:val="0"/>
        <w:sz w:val="20"/>
        <w:szCs w:val="20"/>
      </w:rPr>
      <w:id w:val="1089577051"/>
      <w:docPartObj>
        <w:docPartGallery w:val="Page Numbers (Bottom of Page)"/>
        <w:docPartUnique/>
      </w:docPartObj>
    </w:sdtPr>
    <w:sdtEndPr/>
    <w:sdtContent>
      <w:p w14:paraId="7B0E6F29" w14:textId="77777777" w:rsidR="002C4E31" w:rsidRPr="00C77E3C" w:rsidRDefault="002C4E31" w:rsidP="00AA28C9">
        <w:pPr>
          <w:pStyle w:val="Ttulo"/>
          <w:tabs>
            <w:tab w:val="clear" w:pos="6521"/>
            <w:tab w:val="left" w:pos="3654"/>
          </w:tabs>
          <w:rPr>
            <w:sz w:val="18"/>
            <w:szCs w:val="18"/>
          </w:rPr>
        </w:pPr>
      </w:p>
      <w:p w14:paraId="73CB704D" w14:textId="77777777" w:rsidR="002C4E31" w:rsidRDefault="002C4E31">
        <w:pPr>
          <w:pStyle w:val="Rodap"/>
        </w:pPr>
        <w:r>
          <w:t>PROFESSORA: DIANA ALMEIDA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B583" w14:textId="77777777" w:rsidR="00ED0017" w:rsidRDefault="00ED0017">
    <w:pPr>
      <w:pStyle w:val="Rodap"/>
      <w:framePr w:wrap="around" w:vAnchor="text" w:hAnchor="margin" w:xAlign="right" w:y="1"/>
      <w:rPr>
        <w:rStyle w:val="Nmerodepgina"/>
        <w:rFonts w:eastAsiaTheme="majorEastAsia"/>
      </w:rPr>
    </w:pPr>
    <w:r>
      <w:rPr>
        <w:rStyle w:val="Nmerodepgina"/>
        <w:rFonts w:eastAsiaTheme="majorEastAsia"/>
      </w:rPr>
      <w:fldChar w:fldCharType="begin"/>
    </w:r>
    <w:r>
      <w:rPr>
        <w:rStyle w:val="Nmerodepgina"/>
        <w:rFonts w:eastAsiaTheme="majorEastAsia"/>
      </w:rPr>
      <w:instrText xml:space="preserve">PAGE  </w:instrText>
    </w:r>
    <w:r>
      <w:rPr>
        <w:rStyle w:val="Nmerodepgina"/>
        <w:rFonts w:eastAsiaTheme="majorEastAsia"/>
      </w:rPr>
      <w:fldChar w:fldCharType="end"/>
    </w:r>
  </w:p>
  <w:p w14:paraId="65CE305D" w14:textId="77777777" w:rsidR="00ED0017" w:rsidRDefault="00ED0017">
    <w:pPr>
      <w:pStyle w:val="Rodap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89CD8" w14:textId="77777777" w:rsidR="00ED0017" w:rsidRPr="00524F82" w:rsidRDefault="00ED0017" w:rsidP="002C4E31">
    <w:pPr>
      <w:pStyle w:val="Ttulo"/>
      <w:spacing w:after="120"/>
      <w:rPr>
        <w:sz w:val="24"/>
        <w:szCs w:val="24"/>
      </w:rPr>
    </w:pPr>
  </w:p>
  <w:p w14:paraId="5615E91A" w14:textId="59918B00" w:rsidR="00ED0017" w:rsidRPr="002C4E31" w:rsidRDefault="00ED0017" w:rsidP="002C4E31">
    <w:pPr>
      <w:pStyle w:val="Rodap"/>
      <w:spacing w:after="120"/>
    </w:pPr>
    <w:r>
      <w:t>CONTABILIDADE FINANCEIRA</w:t>
    </w:r>
    <w:r w:rsidRPr="00524F82">
      <w:tab/>
    </w:r>
    <w:r>
      <w:tab/>
    </w:r>
    <w:r w:rsidR="008B1296"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color w:val="auto"/>
        <w:spacing w:val="-5"/>
        <w:kern w:val="0"/>
        <w:sz w:val="20"/>
        <w:szCs w:val="20"/>
      </w:rPr>
      <w:id w:val="-554468206"/>
      <w:docPartObj>
        <w:docPartGallery w:val="Page Numbers (Bottom of Page)"/>
        <w:docPartUnique/>
      </w:docPartObj>
    </w:sdtPr>
    <w:sdtEndPr/>
    <w:sdtContent>
      <w:p w14:paraId="798D1026" w14:textId="77777777" w:rsidR="00ED0017" w:rsidRPr="00C77E3C" w:rsidRDefault="00ED0017" w:rsidP="004021FF">
        <w:pPr>
          <w:pStyle w:val="Ttulo"/>
          <w:tabs>
            <w:tab w:val="clear" w:pos="6521"/>
            <w:tab w:val="left" w:pos="3654"/>
          </w:tabs>
          <w:rPr>
            <w:sz w:val="18"/>
            <w:szCs w:val="18"/>
          </w:rPr>
        </w:pPr>
      </w:p>
      <w:p w14:paraId="33B18DFF" w14:textId="77777777" w:rsidR="00ED0017" w:rsidRDefault="00ED0017">
        <w:pPr>
          <w:pStyle w:val="Rodap"/>
        </w:pPr>
        <w:r>
          <w:t>PROFESSORA: DIANA ALMEIDA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72</w:t>
        </w:r>
        <w:r>
          <w:rPr>
            <w:noProof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A91C6" w14:textId="77777777" w:rsidR="002C4E31" w:rsidRPr="00524F82" w:rsidRDefault="002C4E31" w:rsidP="002C4E31">
    <w:pPr>
      <w:pStyle w:val="Ttulo"/>
      <w:spacing w:after="120"/>
      <w:rPr>
        <w:sz w:val="24"/>
        <w:szCs w:val="24"/>
      </w:rPr>
    </w:pPr>
  </w:p>
  <w:p w14:paraId="0DE66E56" w14:textId="7CB82830" w:rsidR="004021FF" w:rsidRPr="002C4E31" w:rsidRDefault="002C4E31" w:rsidP="002C4E31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color w:val="auto"/>
        <w:spacing w:val="-5"/>
        <w:kern w:val="0"/>
        <w:sz w:val="20"/>
        <w:szCs w:val="20"/>
      </w:rPr>
      <w:id w:val="-1376542318"/>
      <w:docPartObj>
        <w:docPartGallery w:val="Page Numbers (Bottom of Page)"/>
        <w:docPartUnique/>
      </w:docPartObj>
    </w:sdtPr>
    <w:sdtEndPr/>
    <w:sdtContent>
      <w:p w14:paraId="1E50A699" w14:textId="77777777" w:rsidR="004021FF" w:rsidRDefault="004021FF" w:rsidP="00FC4CFF">
        <w:pPr>
          <w:pStyle w:val="Ttulo"/>
        </w:pPr>
      </w:p>
      <w:p w14:paraId="17140131" w14:textId="77777777" w:rsidR="004021FF" w:rsidRDefault="004021FF">
        <w:pPr>
          <w:pStyle w:val="Rodap"/>
        </w:pPr>
        <w:r>
          <w:t>PROFESSORA: DIANA ALMEIDA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F8FA5" w14:textId="77777777" w:rsidR="001F7586" w:rsidRDefault="001F7586">
      <w:r>
        <w:separator/>
      </w:r>
    </w:p>
  </w:footnote>
  <w:footnote w:type="continuationSeparator" w:id="0">
    <w:p w14:paraId="2188394B" w14:textId="77777777" w:rsidR="001F7586" w:rsidRDefault="001F7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FEE97" w14:textId="77777777" w:rsidR="004021FF" w:rsidRPr="003D0F22" w:rsidRDefault="004021FF" w:rsidP="00D42B52">
    <w:pPr>
      <w:pStyle w:val="Cabealho"/>
    </w:pPr>
  </w:p>
  <w:p w14:paraId="52D0FABC" w14:textId="77777777" w:rsidR="004021FF" w:rsidRDefault="004021F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1925C" w14:textId="77777777" w:rsidR="002C4E31" w:rsidRPr="002C4E31" w:rsidRDefault="002C4E31" w:rsidP="002C4E31">
    <w:pPr>
      <w:pStyle w:val="Cabealho"/>
      <w:rPr>
        <w:rFonts w:eastAsiaTheme="major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-1277012382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D83549A" w14:textId="2460B406" w:rsidR="002C4E31" w:rsidRDefault="002C4E31" w:rsidP="00AA28C9">
        <w:pPr>
          <w:pStyle w:val="Cabealho"/>
          <w:pBdr>
            <w:bottom w:val="thickThinSmallGap" w:sz="24" w:space="1" w:color="3F3F3F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CONTABILIDADE FINANCEIRA – Lista de Exercícios</w:t>
        </w:r>
      </w:p>
    </w:sdtContent>
  </w:sdt>
  <w:p w14:paraId="52515B88" w14:textId="77777777" w:rsidR="002C4E31" w:rsidRPr="003D0F22" w:rsidRDefault="002C4E31" w:rsidP="00AA28C9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42846" w14:textId="77777777" w:rsidR="00ED0017" w:rsidRPr="002C4E31" w:rsidRDefault="00ED0017" w:rsidP="002C4E31">
    <w:pPr>
      <w:pStyle w:val="Cabealho"/>
      <w:rPr>
        <w:rFonts w:eastAsiaTheme="major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-690618439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A1E9AE8" w14:textId="62599D9E" w:rsidR="00ED0017" w:rsidRDefault="00ED0017" w:rsidP="004021FF">
        <w:pPr>
          <w:pStyle w:val="Cabealho"/>
          <w:pBdr>
            <w:bottom w:val="thickThinSmallGap" w:sz="24" w:space="1" w:color="3F3F3F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CONTABILIDADE FINANCEIRA – Lista de Exercícios</w:t>
        </w:r>
      </w:p>
    </w:sdtContent>
  </w:sdt>
  <w:p w14:paraId="5329761F" w14:textId="77777777" w:rsidR="00ED0017" w:rsidRPr="003D0F22" w:rsidRDefault="00ED0017" w:rsidP="004021FF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9FBFA" w14:textId="77777777" w:rsidR="004021FF" w:rsidRPr="002C4E31" w:rsidRDefault="004021FF" w:rsidP="002C4E31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973EA" w14:textId="77777777" w:rsidR="004021FF" w:rsidRDefault="004021FF" w:rsidP="004D3C55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2B6864B" wp14:editId="4F4AB965">
              <wp:simplePos x="0" y="0"/>
              <wp:positionH relativeFrom="column">
                <wp:posOffset>-73025</wp:posOffset>
              </wp:positionH>
              <wp:positionV relativeFrom="paragraph">
                <wp:posOffset>50800</wp:posOffset>
              </wp:positionV>
              <wp:extent cx="2286000" cy="473710"/>
              <wp:effectExtent l="0" t="0" r="0" b="254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6000" cy="473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872AA12" w14:textId="77777777" w:rsidR="004021FF" w:rsidRDefault="004021FF" w:rsidP="004D3C55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B6864B" id="Rectangle 2" o:spid="_x0000_s1036" style="position:absolute;left:0;text-align:left;margin-left:-5.75pt;margin-top:4pt;width:180pt;height:37.3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" filled="f" stroked="f">
              <v:textbox style="mso-fit-shape-to-text:t" inset="1pt,1pt,1pt,1pt">
                <w:txbxContent>
                  <w:p w14:paraId="1872AA12" w14:textId="77777777" w:rsidR="004021FF" w:rsidRDefault="004021FF" w:rsidP="004D3C55"/>
                </w:txbxContent>
              </v:textbox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1410958892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AC061AE" w14:textId="77777777" w:rsidR="004021FF" w:rsidRDefault="004021FF" w:rsidP="00FC4CFF">
        <w:pPr>
          <w:pStyle w:val="Cabealho"/>
          <w:pBdr>
            <w:bottom w:val="thickThinSmallGap" w:sz="24" w:space="1" w:color="3F3F3F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CONTABILIDADE FINANCEIRA – Lista de Exercícios</w:t>
        </w:r>
      </w:p>
    </w:sdtContent>
  </w:sdt>
  <w:p w14:paraId="21702854" w14:textId="77777777" w:rsidR="004021FF" w:rsidRDefault="004021FF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B742D8" wp14:editId="118C0235">
              <wp:simplePos x="0" y="0"/>
              <wp:positionH relativeFrom="column">
                <wp:posOffset>-73025</wp:posOffset>
              </wp:positionH>
              <wp:positionV relativeFrom="paragraph">
                <wp:posOffset>50800</wp:posOffset>
              </wp:positionV>
              <wp:extent cx="2286000" cy="473710"/>
              <wp:effectExtent l="0" t="0" r="0" b="2540"/>
              <wp:wrapNone/>
              <wp:docPr id="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6000" cy="473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CD0BF64" w14:textId="77777777" w:rsidR="004021FF" w:rsidRDefault="004021FF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B742D8" id="_x0000_s1037" style="position:absolute;left:0;text-align:left;margin-left:-5.75pt;margin-top:4pt;width:180pt;height:37.3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" filled="f" stroked="f">
              <v:textbox style="mso-fit-shape-to-text:t" inset="1pt,1pt,1pt,1pt">
                <w:txbxContent>
                  <w:p w14:paraId="6CD0BF64" w14:textId="77777777" w:rsidR="004021FF" w:rsidRDefault="004021FF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7D53"/>
    <w:multiLevelType w:val="multilevel"/>
    <w:tmpl w:val="4E905992"/>
    <w:lvl w:ilvl="0">
      <w:start w:val="1"/>
      <w:numFmt w:val="decimal"/>
      <w:lvlText w:val="5.%1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7847DCA"/>
    <w:multiLevelType w:val="multilevel"/>
    <w:tmpl w:val="1A1E5CAC"/>
    <w:lvl w:ilvl="0">
      <w:start w:val="1"/>
      <w:numFmt w:val="decimal"/>
      <w:lvlText w:val="13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8D27F14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0816716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29B7F05"/>
    <w:multiLevelType w:val="multilevel"/>
    <w:tmpl w:val="A998B112"/>
    <w:lvl w:ilvl="0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5D37621"/>
    <w:multiLevelType w:val="hybridMultilevel"/>
    <w:tmpl w:val="771C12FA"/>
    <w:lvl w:ilvl="0" w:tplc="6472E65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754EB70A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4992E9E2">
      <w:start w:val="1"/>
      <w:numFmt w:val="decimal"/>
      <w:lvlText w:val="(%3)"/>
      <w:lvlJc w:val="left"/>
      <w:pPr>
        <w:ind w:left="2340" w:hanging="360"/>
      </w:pPr>
      <w:rPr>
        <w:rFonts w:hint="default"/>
        <w:b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2518D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FE84627"/>
    <w:multiLevelType w:val="hybridMultilevel"/>
    <w:tmpl w:val="93C69E7C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5D10F3A"/>
    <w:multiLevelType w:val="hybridMultilevel"/>
    <w:tmpl w:val="82D6CB9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1F068C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9C2374B"/>
    <w:multiLevelType w:val="multilevel"/>
    <w:tmpl w:val="F5E87D18"/>
    <w:lvl w:ilvl="0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F190787"/>
    <w:multiLevelType w:val="multilevel"/>
    <w:tmpl w:val="4E905992"/>
    <w:lvl w:ilvl="0">
      <w:start w:val="1"/>
      <w:numFmt w:val="decimal"/>
      <w:lvlText w:val="5.%1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F4077D0"/>
    <w:multiLevelType w:val="multilevel"/>
    <w:tmpl w:val="F5E87D18"/>
    <w:lvl w:ilvl="0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4931C44"/>
    <w:multiLevelType w:val="multilevel"/>
    <w:tmpl w:val="507AAF26"/>
    <w:lvl w:ilvl="0">
      <w:start w:val="1"/>
      <w:numFmt w:val="decimal"/>
      <w:lvlText w:val="15.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5925EC4"/>
    <w:multiLevelType w:val="multilevel"/>
    <w:tmpl w:val="4E905992"/>
    <w:lvl w:ilvl="0">
      <w:start w:val="1"/>
      <w:numFmt w:val="decimal"/>
      <w:lvlText w:val="5.%1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72A7FE9"/>
    <w:multiLevelType w:val="hybridMultilevel"/>
    <w:tmpl w:val="C5468C28"/>
    <w:lvl w:ilvl="0" w:tplc="34527A96">
      <w:start w:val="1"/>
      <w:numFmt w:val="bullet"/>
      <w:lvlText w:val="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B5849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FD22218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14C47DD"/>
    <w:multiLevelType w:val="singleLevel"/>
    <w:tmpl w:val="5EFEB1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423A6753"/>
    <w:multiLevelType w:val="multilevel"/>
    <w:tmpl w:val="02BC43B4"/>
    <w:lvl w:ilvl="0">
      <w:start w:val="15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49C5977"/>
    <w:multiLevelType w:val="hybridMultilevel"/>
    <w:tmpl w:val="0922C5AA"/>
    <w:lvl w:ilvl="0" w:tplc="754EB70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DD7B07"/>
    <w:multiLevelType w:val="hybridMultilevel"/>
    <w:tmpl w:val="060E96AA"/>
    <w:lvl w:ilvl="0" w:tplc="754EB70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9296E"/>
    <w:multiLevelType w:val="multilevel"/>
    <w:tmpl w:val="21F66598"/>
    <w:lvl w:ilvl="0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7AC42A2"/>
    <w:multiLevelType w:val="singleLevel"/>
    <w:tmpl w:val="FDF085E0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4" w15:restartNumberingAfterBreak="0">
    <w:nsid w:val="49B27A49"/>
    <w:multiLevelType w:val="hybridMultilevel"/>
    <w:tmpl w:val="737E0CCA"/>
    <w:lvl w:ilvl="0" w:tplc="0416000F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8684A33"/>
    <w:multiLevelType w:val="multilevel"/>
    <w:tmpl w:val="F5E87D18"/>
    <w:lvl w:ilvl="0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A9C5400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B965B51"/>
    <w:multiLevelType w:val="hybridMultilevel"/>
    <w:tmpl w:val="25768566"/>
    <w:lvl w:ilvl="0" w:tplc="AF82B86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16"/>
        <w:szCs w:val="16"/>
      </w:rPr>
    </w:lvl>
    <w:lvl w:ilvl="1" w:tplc="52285004">
      <w:start w:val="1"/>
      <w:numFmt w:val="bullet"/>
      <w:pStyle w:val="combol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5570E2"/>
    <w:multiLevelType w:val="multilevel"/>
    <w:tmpl w:val="F5E87D18"/>
    <w:lvl w:ilvl="0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71B33554"/>
    <w:multiLevelType w:val="multilevel"/>
    <w:tmpl w:val="F65014CA"/>
    <w:lvl w:ilvl="0">
      <w:start w:val="1"/>
      <w:numFmt w:val="decimal"/>
      <w:lvlText w:val="5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1CD111D"/>
    <w:multiLevelType w:val="multilevel"/>
    <w:tmpl w:val="CE121EC8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2CF5221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72D64B3E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743E38E8"/>
    <w:multiLevelType w:val="multilevel"/>
    <w:tmpl w:val="F5E87D18"/>
    <w:lvl w:ilvl="0">
      <w:start w:val="1"/>
      <w:numFmt w:val="decimal"/>
      <w:lvlText w:val="6.%1"/>
      <w:lvlJc w:val="left"/>
      <w:pPr>
        <w:ind w:left="720" w:hanging="36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CCA2B93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7"/>
  </w:num>
  <w:num w:numId="2">
    <w:abstractNumId w:val="7"/>
  </w:num>
  <w:num w:numId="3">
    <w:abstractNumId w:val="30"/>
  </w:num>
  <w:num w:numId="4">
    <w:abstractNumId w:val="19"/>
  </w:num>
  <w:num w:numId="5">
    <w:abstractNumId w:val="2"/>
  </w:num>
  <w:num w:numId="6">
    <w:abstractNumId w:val="3"/>
  </w:num>
  <w:num w:numId="7">
    <w:abstractNumId w:val="16"/>
  </w:num>
  <w:num w:numId="8">
    <w:abstractNumId w:val="9"/>
  </w:num>
  <w:num w:numId="9">
    <w:abstractNumId w:val="26"/>
  </w:num>
  <w:num w:numId="10">
    <w:abstractNumId w:val="17"/>
  </w:num>
  <w:num w:numId="11">
    <w:abstractNumId w:val="32"/>
  </w:num>
  <w:num w:numId="12">
    <w:abstractNumId w:val="23"/>
  </w:num>
  <w:num w:numId="13">
    <w:abstractNumId w:val="18"/>
  </w:num>
  <w:num w:numId="14">
    <w:abstractNumId w:val="1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  <w:rPr>
          <w:b w:val="0"/>
        </w:rPr>
      </w:lvl>
    </w:lvlOverride>
  </w:num>
  <w:num w:numId="15">
    <w:abstractNumId w:val="24"/>
  </w:num>
  <w:num w:numId="16">
    <w:abstractNumId w:val="8"/>
  </w:num>
  <w:num w:numId="17">
    <w:abstractNumId w:val="6"/>
  </w:num>
  <w:num w:numId="18">
    <w:abstractNumId w:val="4"/>
  </w:num>
  <w:num w:numId="19">
    <w:abstractNumId w:val="0"/>
  </w:num>
  <w:num w:numId="20">
    <w:abstractNumId w:val="11"/>
  </w:num>
  <w:num w:numId="21">
    <w:abstractNumId w:val="20"/>
  </w:num>
  <w:num w:numId="22">
    <w:abstractNumId w:val="5"/>
  </w:num>
  <w:num w:numId="23">
    <w:abstractNumId w:val="21"/>
  </w:num>
  <w:num w:numId="24">
    <w:abstractNumId w:val="14"/>
  </w:num>
  <w:num w:numId="25">
    <w:abstractNumId w:val="22"/>
  </w:num>
  <w:num w:numId="26">
    <w:abstractNumId w:val="34"/>
  </w:num>
  <w:num w:numId="27">
    <w:abstractNumId w:val="28"/>
  </w:num>
  <w:num w:numId="28">
    <w:abstractNumId w:val="13"/>
  </w:num>
  <w:num w:numId="29">
    <w:abstractNumId w:val="29"/>
  </w:num>
  <w:num w:numId="30">
    <w:abstractNumId w:val="31"/>
  </w:num>
  <w:num w:numId="31">
    <w:abstractNumId w:val="15"/>
  </w:num>
  <w:num w:numId="32">
    <w:abstractNumId w:val="1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  <w:rPr>
          <w:b w:val="0"/>
        </w:rPr>
      </w:lvl>
    </w:lvlOverride>
  </w:num>
  <w:num w:numId="33">
    <w:abstractNumId w:val="1"/>
  </w:num>
  <w:num w:numId="34">
    <w:abstractNumId w:val="25"/>
  </w:num>
  <w:num w:numId="35">
    <w:abstractNumId w:val="12"/>
  </w:num>
  <w:num w:numId="36">
    <w:abstractNumId w:val="10"/>
  </w:num>
  <w:num w:numId="37">
    <w:abstractNumId w:val="3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95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8"/>
  </w:hdrShapeDefaults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01E6"/>
    <w:rsid w:val="0000019E"/>
    <w:rsid w:val="00000410"/>
    <w:rsid w:val="00020B25"/>
    <w:rsid w:val="000241A2"/>
    <w:rsid w:val="000279E3"/>
    <w:rsid w:val="000317E6"/>
    <w:rsid w:val="00032A72"/>
    <w:rsid w:val="00034270"/>
    <w:rsid w:val="00040955"/>
    <w:rsid w:val="000458AB"/>
    <w:rsid w:val="0005146C"/>
    <w:rsid w:val="000523C0"/>
    <w:rsid w:val="00053A7C"/>
    <w:rsid w:val="000557BE"/>
    <w:rsid w:val="00060289"/>
    <w:rsid w:val="000603BC"/>
    <w:rsid w:val="00062984"/>
    <w:rsid w:val="00064BD0"/>
    <w:rsid w:val="00066488"/>
    <w:rsid w:val="00071480"/>
    <w:rsid w:val="00072156"/>
    <w:rsid w:val="00077C4B"/>
    <w:rsid w:val="00081F38"/>
    <w:rsid w:val="0009023A"/>
    <w:rsid w:val="00090C77"/>
    <w:rsid w:val="00094E12"/>
    <w:rsid w:val="00097EB5"/>
    <w:rsid w:val="000A343A"/>
    <w:rsid w:val="000A4733"/>
    <w:rsid w:val="000A61F1"/>
    <w:rsid w:val="000B2B92"/>
    <w:rsid w:val="000B333D"/>
    <w:rsid w:val="000B48DF"/>
    <w:rsid w:val="000B5EA1"/>
    <w:rsid w:val="000B74BD"/>
    <w:rsid w:val="000C252B"/>
    <w:rsid w:val="000D3B94"/>
    <w:rsid w:val="000D54C5"/>
    <w:rsid w:val="000D62C0"/>
    <w:rsid w:val="000E0ABA"/>
    <w:rsid w:val="000E20A2"/>
    <w:rsid w:val="000E3F0F"/>
    <w:rsid w:val="000E453B"/>
    <w:rsid w:val="000E5215"/>
    <w:rsid w:val="000F353C"/>
    <w:rsid w:val="001002CC"/>
    <w:rsid w:val="00102A3A"/>
    <w:rsid w:val="001116CA"/>
    <w:rsid w:val="00112017"/>
    <w:rsid w:val="00114DCB"/>
    <w:rsid w:val="00116594"/>
    <w:rsid w:val="00121276"/>
    <w:rsid w:val="00124A18"/>
    <w:rsid w:val="0012535A"/>
    <w:rsid w:val="00125ECD"/>
    <w:rsid w:val="0013169B"/>
    <w:rsid w:val="00141BB0"/>
    <w:rsid w:val="0014442F"/>
    <w:rsid w:val="00150037"/>
    <w:rsid w:val="0015235C"/>
    <w:rsid w:val="00152796"/>
    <w:rsid w:val="0015493C"/>
    <w:rsid w:val="00155C26"/>
    <w:rsid w:val="001625C8"/>
    <w:rsid w:val="00172D2B"/>
    <w:rsid w:val="001756F3"/>
    <w:rsid w:val="00177B76"/>
    <w:rsid w:val="00177DC4"/>
    <w:rsid w:val="00180A8A"/>
    <w:rsid w:val="001874B6"/>
    <w:rsid w:val="001878F5"/>
    <w:rsid w:val="00187B59"/>
    <w:rsid w:val="001941FB"/>
    <w:rsid w:val="001944D4"/>
    <w:rsid w:val="001945C6"/>
    <w:rsid w:val="001A095E"/>
    <w:rsid w:val="001A0D90"/>
    <w:rsid w:val="001A1800"/>
    <w:rsid w:val="001A7235"/>
    <w:rsid w:val="001B13FE"/>
    <w:rsid w:val="001B283E"/>
    <w:rsid w:val="001C6C10"/>
    <w:rsid w:val="001C76E5"/>
    <w:rsid w:val="001D0BC5"/>
    <w:rsid w:val="001D15CE"/>
    <w:rsid w:val="001D33AD"/>
    <w:rsid w:val="001E4CE5"/>
    <w:rsid w:val="001E5686"/>
    <w:rsid w:val="001F16C6"/>
    <w:rsid w:val="001F1AA2"/>
    <w:rsid w:val="001F2321"/>
    <w:rsid w:val="001F739E"/>
    <w:rsid w:val="001F7586"/>
    <w:rsid w:val="00204B25"/>
    <w:rsid w:val="00205A71"/>
    <w:rsid w:val="00207234"/>
    <w:rsid w:val="00212452"/>
    <w:rsid w:val="002136C0"/>
    <w:rsid w:val="00221D82"/>
    <w:rsid w:val="0022475F"/>
    <w:rsid w:val="0023320B"/>
    <w:rsid w:val="00234A38"/>
    <w:rsid w:val="00235AA9"/>
    <w:rsid w:val="00241913"/>
    <w:rsid w:val="00241B7D"/>
    <w:rsid w:val="00245F3B"/>
    <w:rsid w:val="00245F4E"/>
    <w:rsid w:val="00254816"/>
    <w:rsid w:val="002550A6"/>
    <w:rsid w:val="002606D3"/>
    <w:rsid w:val="002615B7"/>
    <w:rsid w:val="00271760"/>
    <w:rsid w:val="00275A76"/>
    <w:rsid w:val="00281F0A"/>
    <w:rsid w:val="00287463"/>
    <w:rsid w:val="00292FBA"/>
    <w:rsid w:val="0029552D"/>
    <w:rsid w:val="00295B37"/>
    <w:rsid w:val="002A4778"/>
    <w:rsid w:val="002B42AB"/>
    <w:rsid w:val="002B476E"/>
    <w:rsid w:val="002B6BB1"/>
    <w:rsid w:val="002C4E31"/>
    <w:rsid w:val="002C59E4"/>
    <w:rsid w:val="002C6C39"/>
    <w:rsid w:val="002F11CF"/>
    <w:rsid w:val="002F15D6"/>
    <w:rsid w:val="002F3A5A"/>
    <w:rsid w:val="002F5B75"/>
    <w:rsid w:val="003015C1"/>
    <w:rsid w:val="003042AB"/>
    <w:rsid w:val="0030755A"/>
    <w:rsid w:val="00307C59"/>
    <w:rsid w:val="00313271"/>
    <w:rsid w:val="00316EA0"/>
    <w:rsid w:val="00321798"/>
    <w:rsid w:val="00323508"/>
    <w:rsid w:val="003239C6"/>
    <w:rsid w:val="00325EA9"/>
    <w:rsid w:val="00330C58"/>
    <w:rsid w:val="003329A7"/>
    <w:rsid w:val="00334C45"/>
    <w:rsid w:val="00340B67"/>
    <w:rsid w:val="00341AE8"/>
    <w:rsid w:val="00350C81"/>
    <w:rsid w:val="003551C8"/>
    <w:rsid w:val="00363026"/>
    <w:rsid w:val="0036525F"/>
    <w:rsid w:val="0038030C"/>
    <w:rsid w:val="00383056"/>
    <w:rsid w:val="00385719"/>
    <w:rsid w:val="0038622E"/>
    <w:rsid w:val="00397FA6"/>
    <w:rsid w:val="003B01E0"/>
    <w:rsid w:val="003B0348"/>
    <w:rsid w:val="003B397B"/>
    <w:rsid w:val="003B3CDB"/>
    <w:rsid w:val="003B55CB"/>
    <w:rsid w:val="003B59C1"/>
    <w:rsid w:val="003B7E77"/>
    <w:rsid w:val="003C6331"/>
    <w:rsid w:val="003D0D66"/>
    <w:rsid w:val="003D0E87"/>
    <w:rsid w:val="003D4F86"/>
    <w:rsid w:val="003D6CD0"/>
    <w:rsid w:val="003D6D88"/>
    <w:rsid w:val="003E7595"/>
    <w:rsid w:val="003F0D7D"/>
    <w:rsid w:val="003F2031"/>
    <w:rsid w:val="003F3258"/>
    <w:rsid w:val="003F6F5D"/>
    <w:rsid w:val="003F704A"/>
    <w:rsid w:val="00400CD5"/>
    <w:rsid w:val="0040188E"/>
    <w:rsid w:val="004021FF"/>
    <w:rsid w:val="00406C4A"/>
    <w:rsid w:val="00407E4F"/>
    <w:rsid w:val="00412613"/>
    <w:rsid w:val="00421319"/>
    <w:rsid w:val="004261D4"/>
    <w:rsid w:val="00431E98"/>
    <w:rsid w:val="0044749D"/>
    <w:rsid w:val="00447E87"/>
    <w:rsid w:val="0045248E"/>
    <w:rsid w:val="004539B0"/>
    <w:rsid w:val="004621B3"/>
    <w:rsid w:val="00464977"/>
    <w:rsid w:val="00467477"/>
    <w:rsid w:val="00467938"/>
    <w:rsid w:val="004853AD"/>
    <w:rsid w:val="00485C8E"/>
    <w:rsid w:val="004879BE"/>
    <w:rsid w:val="00487F44"/>
    <w:rsid w:val="00490FE7"/>
    <w:rsid w:val="00495230"/>
    <w:rsid w:val="004960CB"/>
    <w:rsid w:val="004A04FF"/>
    <w:rsid w:val="004A333C"/>
    <w:rsid w:val="004B0892"/>
    <w:rsid w:val="004B0DB0"/>
    <w:rsid w:val="004B4802"/>
    <w:rsid w:val="004C015E"/>
    <w:rsid w:val="004C5250"/>
    <w:rsid w:val="004C7C0D"/>
    <w:rsid w:val="004D3C55"/>
    <w:rsid w:val="004D578D"/>
    <w:rsid w:val="004E2E56"/>
    <w:rsid w:val="004F3334"/>
    <w:rsid w:val="004F3A46"/>
    <w:rsid w:val="004F6F27"/>
    <w:rsid w:val="005035BC"/>
    <w:rsid w:val="00506301"/>
    <w:rsid w:val="00510B12"/>
    <w:rsid w:val="005110B9"/>
    <w:rsid w:val="00513661"/>
    <w:rsid w:val="005139B3"/>
    <w:rsid w:val="005201AA"/>
    <w:rsid w:val="00520921"/>
    <w:rsid w:val="00524DEF"/>
    <w:rsid w:val="00524F82"/>
    <w:rsid w:val="00531942"/>
    <w:rsid w:val="00532EE9"/>
    <w:rsid w:val="00536786"/>
    <w:rsid w:val="00537D00"/>
    <w:rsid w:val="00540CE4"/>
    <w:rsid w:val="00541AA9"/>
    <w:rsid w:val="00544A85"/>
    <w:rsid w:val="00547F9E"/>
    <w:rsid w:val="00551064"/>
    <w:rsid w:val="00551446"/>
    <w:rsid w:val="005565EC"/>
    <w:rsid w:val="00556C3E"/>
    <w:rsid w:val="00556D09"/>
    <w:rsid w:val="00557111"/>
    <w:rsid w:val="00557FDD"/>
    <w:rsid w:val="005673A7"/>
    <w:rsid w:val="00567AAE"/>
    <w:rsid w:val="005765AD"/>
    <w:rsid w:val="00585DC0"/>
    <w:rsid w:val="0058768A"/>
    <w:rsid w:val="00590156"/>
    <w:rsid w:val="0059213C"/>
    <w:rsid w:val="005947EE"/>
    <w:rsid w:val="00597854"/>
    <w:rsid w:val="005A0D78"/>
    <w:rsid w:val="005A2358"/>
    <w:rsid w:val="005A3806"/>
    <w:rsid w:val="005A4FB6"/>
    <w:rsid w:val="005A5104"/>
    <w:rsid w:val="005B49FE"/>
    <w:rsid w:val="005B4F01"/>
    <w:rsid w:val="005C1E52"/>
    <w:rsid w:val="005C47C3"/>
    <w:rsid w:val="005C7B2E"/>
    <w:rsid w:val="005D355B"/>
    <w:rsid w:val="005F0524"/>
    <w:rsid w:val="005F0576"/>
    <w:rsid w:val="005F3008"/>
    <w:rsid w:val="005F5913"/>
    <w:rsid w:val="00602608"/>
    <w:rsid w:val="0060283C"/>
    <w:rsid w:val="00606B2F"/>
    <w:rsid w:val="00617014"/>
    <w:rsid w:val="00617399"/>
    <w:rsid w:val="0062143E"/>
    <w:rsid w:val="006216BC"/>
    <w:rsid w:val="00621CA0"/>
    <w:rsid w:val="00621DF7"/>
    <w:rsid w:val="00622AEB"/>
    <w:rsid w:val="00622B4D"/>
    <w:rsid w:val="00626258"/>
    <w:rsid w:val="00636D7D"/>
    <w:rsid w:val="006421EE"/>
    <w:rsid w:val="00647384"/>
    <w:rsid w:val="006501A2"/>
    <w:rsid w:val="00665CCA"/>
    <w:rsid w:val="00666809"/>
    <w:rsid w:val="006756F1"/>
    <w:rsid w:val="0067626C"/>
    <w:rsid w:val="00680039"/>
    <w:rsid w:val="00682814"/>
    <w:rsid w:val="00682B74"/>
    <w:rsid w:val="00683547"/>
    <w:rsid w:val="00685117"/>
    <w:rsid w:val="006857E3"/>
    <w:rsid w:val="00691A9B"/>
    <w:rsid w:val="006A3F3A"/>
    <w:rsid w:val="006A6CC8"/>
    <w:rsid w:val="006A7089"/>
    <w:rsid w:val="006B22C3"/>
    <w:rsid w:val="006B6563"/>
    <w:rsid w:val="006C4088"/>
    <w:rsid w:val="006C45A5"/>
    <w:rsid w:val="006D02DF"/>
    <w:rsid w:val="006D1B72"/>
    <w:rsid w:val="006D4EF3"/>
    <w:rsid w:val="006E18CB"/>
    <w:rsid w:val="006E27B8"/>
    <w:rsid w:val="006E4192"/>
    <w:rsid w:val="006E458E"/>
    <w:rsid w:val="006F12AF"/>
    <w:rsid w:val="006F784A"/>
    <w:rsid w:val="007032DC"/>
    <w:rsid w:val="00705DE8"/>
    <w:rsid w:val="007143B9"/>
    <w:rsid w:val="0071596D"/>
    <w:rsid w:val="00717AC3"/>
    <w:rsid w:val="00717D54"/>
    <w:rsid w:val="007216EB"/>
    <w:rsid w:val="00722128"/>
    <w:rsid w:val="00723768"/>
    <w:rsid w:val="0072491B"/>
    <w:rsid w:val="00727749"/>
    <w:rsid w:val="007303ED"/>
    <w:rsid w:val="00732215"/>
    <w:rsid w:val="00732F72"/>
    <w:rsid w:val="007331BE"/>
    <w:rsid w:val="00741108"/>
    <w:rsid w:val="007429AE"/>
    <w:rsid w:val="00745575"/>
    <w:rsid w:val="00747EDF"/>
    <w:rsid w:val="00750172"/>
    <w:rsid w:val="0075168F"/>
    <w:rsid w:val="00754539"/>
    <w:rsid w:val="00755FA9"/>
    <w:rsid w:val="00757E59"/>
    <w:rsid w:val="007607A5"/>
    <w:rsid w:val="00763B1D"/>
    <w:rsid w:val="00763FD5"/>
    <w:rsid w:val="00765306"/>
    <w:rsid w:val="0076592A"/>
    <w:rsid w:val="007729DE"/>
    <w:rsid w:val="00773D68"/>
    <w:rsid w:val="0078136C"/>
    <w:rsid w:val="00781A46"/>
    <w:rsid w:val="00785988"/>
    <w:rsid w:val="00785B20"/>
    <w:rsid w:val="0079726E"/>
    <w:rsid w:val="007A14D7"/>
    <w:rsid w:val="007A3CB2"/>
    <w:rsid w:val="007B1234"/>
    <w:rsid w:val="007B698D"/>
    <w:rsid w:val="007C2674"/>
    <w:rsid w:val="007C3A97"/>
    <w:rsid w:val="007C6A5D"/>
    <w:rsid w:val="007D300F"/>
    <w:rsid w:val="007E01DA"/>
    <w:rsid w:val="007E7F8A"/>
    <w:rsid w:val="007F17F5"/>
    <w:rsid w:val="007F322A"/>
    <w:rsid w:val="007F358F"/>
    <w:rsid w:val="007F437F"/>
    <w:rsid w:val="008019FE"/>
    <w:rsid w:val="00802230"/>
    <w:rsid w:val="0081109D"/>
    <w:rsid w:val="008133D1"/>
    <w:rsid w:val="00813685"/>
    <w:rsid w:val="00813D31"/>
    <w:rsid w:val="008161A8"/>
    <w:rsid w:val="00824F58"/>
    <w:rsid w:val="00830FF1"/>
    <w:rsid w:val="0083526D"/>
    <w:rsid w:val="00841B7B"/>
    <w:rsid w:val="00847C75"/>
    <w:rsid w:val="00850443"/>
    <w:rsid w:val="00850FE3"/>
    <w:rsid w:val="0085226B"/>
    <w:rsid w:val="00853BA1"/>
    <w:rsid w:val="008624D8"/>
    <w:rsid w:val="008626B8"/>
    <w:rsid w:val="00872660"/>
    <w:rsid w:val="00876C38"/>
    <w:rsid w:val="00880743"/>
    <w:rsid w:val="00881975"/>
    <w:rsid w:val="008913DB"/>
    <w:rsid w:val="0089432A"/>
    <w:rsid w:val="00896648"/>
    <w:rsid w:val="008A1014"/>
    <w:rsid w:val="008A32DF"/>
    <w:rsid w:val="008B1296"/>
    <w:rsid w:val="008B486E"/>
    <w:rsid w:val="008B5037"/>
    <w:rsid w:val="008B5AEC"/>
    <w:rsid w:val="008B67CA"/>
    <w:rsid w:val="008C09B7"/>
    <w:rsid w:val="008C14CC"/>
    <w:rsid w:val="008C5331"/>
    <w:rsid w:val="008C779C"/>
    <w:rsid w:val="008D524C"/>
    <w:rsid w:val="008D5460"/>
    <w:rsid w:val="008D61C4"/>
    <w:rsid w:val="008D629C"/>
    <w:rsid w:val="008D7ED4"/>
    <w:rsid w:val="008E1A78"/>
    <w:rsid w:val="008E1A79"/>
    <w:rsid w:val="008E1F4E"/>
    <w:rsid w:val="008E3E3F"/>
    <w:rsid w:val="008E4750"/>
    <w:rsid w:val="008E5F19"/>
    <w:rsid w:val="008F351E"/>
    <w:rsid w:val="008F3B46"/>
    <w:rsid w:val="008F591E"/>
    <w:rsid w:val="008F5FF4"/>
    <w:rsid w:val="009048B1"/>
    <w:rsid w:val="00914027"/>
    <w:rsid w:val="009259A7"/>
    <w:rsid w:val="009310A2"/>
    <w:rsid w:val="009361DD"/>
    <w:rsid w:val="009379A9"/>
    <w:rsid w:val="00941EF6"/>
    <w:rsid w:val="00946A42"/>
    <w:rsid w:val="00950D24"/>
    <w:rsid w:val="009520B4"/>
    <w:rsid w:val="00953066"/>
    <w:rsid w:val="0095606A"/>
    <w:rsid w:val="00956CD0"/>
    <w:rsid w:val="00957613"/>
    <w:rsid w:val="00962031"/>
    <w:rsid w:val="0096396E"/>
    <w:rsid w:val="0096674F"/>
    <w:rsid w:val="0097521E"/>
    <w:rsid w:val="00976D95"/>
    <w:rsid w:val="00982C63"/>
    <w:rsid w:val="00983427"/>
    <w:rsid w:val="00984AF8"/>
    <w:rsid w:val="00984F22"/>
    <w:rsid w:val="009854B9"/>
    <w:rsid w:val="00987D3A"/>
    <w:rsid w:val="00991AC8"/>
    <w:rsid w:val="0099647C"/>
    <w:rsid w:val="009A1E32"/>
    <w:rsid w:val="009A3A1A"/>
    <w:rsid w:val="009A4BCA"/>
    <w:rsid w:val="009A60FF"/>
    <w:rsid w:val="009B1771"/>
    <w:rsid w:val="009B417E"/>
    <w:rsid w:val="009B5768"/>
    <w:rsid w:val="009B750B"/>
    <w:rsid w:val="009B77CD"/>
    <w:rsid w:val="009C0222"/>
    <w:rsid w:val="009C2AEF"/>
    <w:rsid w:val="009D0AF6"/>
    <w:rsid w:val="009D173D"/>
    <w:rsid w:val="009D37FC"/>
    <w:rsid w:val="009D52AD"/>
    <w:rsid w:val="009D6700"/>
    <w:rsid w:val="009F1432"/>
    <w:rsid w:val="009F2C19"/>
    <w:rsid w:val="009F3180"/>
    <w:rsid w:val="009F3E85"/>
    <w:rsid w:val="00A039B7"/>
    <w:rsid w:val="00A03F0B"/>
    <w:rsid w:val="00A05793"/>
    <w:rsid w:val="00A06CEB"/>
    <w:rsid w:val="00A06D69"/>
    <w:rsid w:val="00A118FE"/>
    <w:rsid w:val="00A226C8"/>
    <w:rsid w:val="00A23DBB"/>
    <w:rsid w:val="00A25656"/>
    <w:rsid w:val="00A33D6D"/>
    <w:rsid w:val="00A3480B"/>
    <w:rsid w:val="00A353BD"/>
    <w:rsid w:val="00A451DB"/>
    <w:rsid w:val="00A46F55"/>
    <w:rsid w:val="00A51C51"/>
    <w:rsid w:val="00A521F6"/>
    <w:rsid w:val="00A5597A"/>
    <w:rsid w:val="00A664DB"/>
    <w:rsid w:val="00A66906"/>
    <w:rsid w:val="00A673EB"/>
    <w:rsid w:val="00A71171"/>
    <w:rsid w:val="00A72B26"/>
    <w:rsid w:val="00A77AE4"/>
    <w:rsid w:val="00A80748"/>
    <w:rsid w:val="00A8110D"/>
    <w:rsid w:val="00A81244"/>
    <w:rsid w:val="00A839A2"/>
    <w:rsid w:val="00A8473A"/>
    <w:rsid w:val="00A8510E"/>
    <w:rsid w:val="00A8679D"/>
    <w:rsid w:val="00A901BE"/>
    <w:rsid w:val="00A90EC7"/>
    <w:rsid w:val="00A90F73"/>
    <w:rsid w:val="00AA1382"/>
    <w:rsid w:val="00AA28C9"/>
    <w:rsid w:val="00AA3E12"/>
    <w:rsid w:val="00AA6998"/>
    <w:rsid w:val="00AB092A"/>
    <w:rsid w:val="00AB1A79"/>
    <w:rsid w:val="00AB231A"/>
    <w:rsid w:val="00AB6BC8"/>
    <w:rsid w:val="00AB6DB0"/>
    <w:rsid w:val="00AC00D0"/>
    <w:rsid w:val="00AC174B"/>
    <w:rsid w:val="00AD17A7"/>
    <w:rsid w:val="00AD30EE"/>
    <w:rsid w:val="00AD54BE"/>
    <w:rsid w:val="00AE0755"/>
    <w:rsid w:val="00AE3F32"/>
    <w:rsid w:val="00AF4257"/>
    <w:rsid w:val="00B021EE"/>
    <w:rsid w:val="00B03F9B"/>
    <w:rsid w:val="00B07D56"/>
    <w:rsid w:val="00B106B4"/>
    <w:rsid w:val="00B20F5A"/>
    <w:rsid w:val="00B230A6"/>
    <w:rsid w:val="00B267D4"/>
    <w:rsid w:val="00B407ED"/>
    <w:rsid w:val="00B514FB"/>
    <w:rsid w:val="00B5216D"/>
    <w:rsid w:val="00B52276"/>
    <w:rsid w:val="00B52915"/>
    <w:rsid w:val="00B5707C"/>
    <w:rsid w:val="00B60677"/>
    <w:rsid w:val="00B636E0"/>
    <w:rsid w:val="00B66136"/>
    <w:rsid w:val="00B67260"/>
    <w:rsid w:val="00B71327"/>
    <w:rsid w:val="00B76649"/>
    <w:rsid w:val="00B769D1"/>
    <w:rsid w:val="00B84E8E"/>
    <w:rsid w:val="00B8505C"/>
    <w:rsid w:val="00B85BC3"/>
    <w:rsid w:val="00B86703"/>
    <w:rsid w:val="00B86C8B"/>
    <w:rsid w:val="00B90B11"/>
    <w:rsid w:val="00B94350"/>
    <w:rsid w:val="00BA1F9E"/>
    <w:rsid w:val="00BA43B1"/>
    <w:rsid w:val="00BA5EDE"/>
    <w:rsid w:val="00BB71A4"/>
    <w:rsid w:val="00BC2D94"/>
    <w:rsid w:val="00BC3429"/>
    <w:rsid w:val="00BC4476"/>
    <w:rsid w:val="00BC4684"/>
    <w:rsid w:val="00BE4FF0"/>
    <w:rsid w:val="00BE53A0"/>
    <w:rsid w:val="00BE73AF"/>
    <w:rsid w:val="00BF2AC6"/>
    <w:rsid w:val="00BF417D"/>
    <w:rsid w:val="00BF50C1"/>
    <w:rsid w:val="00BF6543"/>
    <w:rsid w:val="00C0245F"/>
    <w:rsid w:val="00C03F0F"/>
    <w:rsid w:val="00C04604"/>
    <w:rsid w:val="00C0622C"/>
    <w:rsid w:val="00C107B8"/>
    <w:rsid w:val="00C11B84"/>
    <w:rsid w:val="00C14D80"/>
    <w:rsid w:val="00C20F63"/>
    <w:rsid w:val="00C236F8"/>
    <w:rsid w:val="00C267F1"/>
    <w:rsid w:val="00C32DAC"/>
    <w:rsid w:val="00C411BE"/>
    <w:rsid w:val="00C52A6C"/>
    <w:rsid w:val="00C5433D"/>
    <w:rsid w:val="00C630FF"/>
    <w:rsid w:val="00C63AC4"/>
    <w:rsid w:val="00C644A4"/>
    <w:rsid w:val="00C67C86"/>
    <w:rsid w:val="00C73497"/>
    <w:rsid w:val="00CA504E"/>
    <w:rsid w:val="00CA6545"/>
    <w:rsid w:val="00CB48AC"/>
    <w:rsid w:val="00CB5146"/>
    <w:rsid w:val="00CB6376"/>
    <w:rsid w:val="00CB7862"/>
    <w:rsid w:val="00CC42C0"/>
    <w:rsid w:val="00CC613F"/>
    <w:rsid w:val="00CD0738"/>
    <w:rsid w:val="00CD087E"/>
    <w:rsid w:val="00CD3589"/>
    <w:rsid w:val="00CD571C"/>
    <w:rsid w:val="00CE288F"/>
    <w:rsid w:val="00CE57D9"/>
    <w:rsid w:val="00CE5AC7"/>
    <w:rsid w:val="00CE6857"/>
    <w:rsid w:val="00CF3745"/>
    <w:rsid w:val="00CF7184"/>
    <w:rsid w:val="00D01AD4"/>
    <w:rsid w:val="00D025E9"/>
    <w:rsid w:val="00D03BBF"/>
    <w:rsid w:val="00D07E6A"/>
    <w:rsid w:val="00D25508"/>
    <w:rsid w:val="00D26FB9"/>
    <w:rsid w:val="00D27659"/>
    <w:rsid w:val="00D32425"/>
    <w:rsid w:val="00D32CA2"/>
    <w:rsid w:val="00D4166A"/>
    <w:rsid w:val="00D41D9D"/>
    <w:rsid w:val="00D4294E"/>
    <w:rsid w:val="00D42B52"/>
    <w:rsid w:val="00D551BC"/>
    <w:rsid w:val="00D63AEF"/>
    <w:rsid w:val="00D6471C"/>
    <w:rsid w:val="00D65A92"/>
    <w:rsid w:val="00D6636A"/>
    <w:rsid w:val="00D670D5"/>
    <w:rsid w:val="00D70C3B"/>
    <w:rsid w:val="00D71166"/>
    <w:rsid w:val="00D72135"/>
    <w:rsid w:val="00D759BE"/>
    <w:rsid w:val="00D77F87"/>
    <w:rsid w:val="00D85CC4"/>
    <w:rsid w:val="00D8693B"/>
    <w:rsid w:val="00D86D6C"/>
    <w:rsid w:val="00D87A61"/>
    <w:rsid w:val="00D91528"/>
    <w:rsid w:val="00D957F1"/>
    <w:rsid w:val="00D95B43"/>
    <w:rsid w:val="00D96D5E"/>
    <w:rsid w:val="00DA0624"/>
    <w:rsid w:val="00DA28AE"/>
    <w:rsid w:val="00DA68AC"/>
    <w:rsid w:val="00DB0684"/>
    <w:rsid w:val="00DB16FF"/>
    <w:rsid w:val="00DB306A"/>
    <w:rsid w:val="00DB3BF6"/>
    <w:rsid w:val="00DC01DC"/>
    <w:rsid w:val="00DC71B3"/>
    <w:rsid w:val="00DD0A82"/>
    <w:rsid w:val="00DD2C9A"/>
    <w:rsid w:val="00DD2D4C"/>
    <w:rsid w:val="00DD6797"/>
    <w:rsid w:val="00DE546D"/>
    <w:rsid w:val="00DF59BB"/>
    <w:rsid w:val="00E00390"/>
    <w:rsid w:val="00E07209"/>
    <w:rsid w:val="00E073DE"/>
    <w:rsid w:val="00E11528"/>
    <w:rsid w:val="00E12103"/>
    <w:rsid w:val="00E1423C"/>
    <w:rsid w:val="00E1645E"/>
    <w:rsid w:val="00E2061C"/>
    <w:rsid w:val="00E20779"/>
    <w:rsid w:val="00E22C1D"/>
    <w:rsid w:val="00E24651"/>
    <w:rsid w:val="00E2635F"/>
    <w:rsid w:val="00E301E6"/>
    <w:rsid w:val="00E358B6"/>
    <w:rsid w:val="00E36797"/>
    <w:rsid w:val="00E37FFD"/>
    <w:rsid w:val="00E404A1"/>
    <w:rsid w:val="00E43334"/>
    <w:rsid w:val="00E434C2"/>
    <w:rsid w:val="00E505CA"/>
    <w:rsid w:val="00E548C6"/>
    <w:rsid w:val="00E54BEF"/>
    <w:rsid w:val="00E57A6E"/>
    <w:rsid w:val="00E630E9"/>
    <w:rsid w:val="00E70250"/>
    <w:rsid w:val="00E72517"/>
    <w:rsid w:val="00E82A18"/>
    <w:rsid w:val="00E86564"/>
    <w:rsid w:val="00E87552"/>
    <w:rsid w:val="00E91125"/>
    <w:rsid w:val="00E91A32"/>
    <w:rsid w:val="00EA57A8"/>
    <w:rsid w:val="00EB0274"/>
    <w:rsid w:val="00EB5496"/>
    <w:rsid w:val="00EC0B52"/>
    <w:rsid w:val="00EC1E9C"/>
    <w:rsid w:val="00EC2C79"/>
    <w:rsid w:val="00EC2CB0"/>
    <w:rsid w:val="00EC6133"/>
    <w:rsid w:val="00ED0017"/>
    <w:rsid w:val="00ED04A8"/>
    <w:rsid w:val="00ED235F"/>
    <w:rsid w:val="00ED3CA4"/>
    <w:rsid w:val="00EE078F"/>
    <w:rsid w:val="00EE173C"/>
    <w:rsid w:val="00EE5851"/>
    <w:rsid w:val="00EE7909"/>
    <w:rsid w:val="00EF0411"/>
    <w:rsid w:val="00EF591C"/>
    <w:rsid w:val="00F013A0"/>
    <w:rsid w:val="00F0210E"/>
    <w:rsid w:val="00F04169"/>
    <w:rsid w:val="00F0486D"/>
    <w:rsid w:val="00F120DB"/>
    <w:rsid w:val="00F13BF5"/>
    <w:rsid w:val="00F15A2C"/>
    <w:rsid w:val="00F20680"/>
    <w:rsid w:val="00F31D0E"/>
    <w:rsid w:val="00F3445E"/>
    <w:rsid w:val="00F359CD"/>
    <w:rsid w:val="00F37BAB"/>
    <w:rsid w:val="00F37EC2"/>
    <w:rsid w:val="00F50330"/>
    <w:rsid w:val="00F56E12"/>
    <w:rsid w:val="00F65181"/>
    <w:rsid w:val="00F65E7A"/>
    <w:rsid w:val="00F70A0A"/>
    <w:rsid w:val="00F717A3"/>
    <w:rsid w:val="00F7202B"/>
    <w:rsid w:val="00F728EF"/>
    <w:rsid w:val="00F74D30"/>
    <w:rsid w:val="00F75ADE"/>
    <w:rsid w:val="00F833A7"/>
    <w:rsid w:val="00F85BF5"/>
    <w:rsid w:val="00F87BFE"/>
    <w:rsid w:val="00F95FF2"/>
    <w:rsid w:val="00F960C5"/>
    <w:rsid w:val="00FA0295"/>
    <w:rsid w:val="00FA1E61"/>
    <w:rsid w:val="00FA25FB"/>
    <w:rsid w:val="00FA261C"/>
    <w:rsid w:val="00FA2E1C"/>
    <w:rsid w:val="00FA42E4"/>
    <w:rsid w:val="00FA4A52"/>
    <w:rsid w:val="00FA6B6B"/>
    <w:rsid w:val="00FB316E"/>
    <w:rsid w:val="00FB4C38"/>
    <w:rsid w:val="00FB7E86"/>
    <w:rsid w:val="00FC3A9A"/>
    <w:rsid w:val="00FC4832"/>
    <w:rsid w:val="00FC4CFF"/>
    <w:rsid w:val="00FC703C"/>
    <w:rsid w:val="00FD19A9"/>
    <w:rsid w:val="00FE20DA"/>
    <w:rsid w:val="00FE3F14"/>
    <w:rsid w:val="00FE5362"/>
    <w:rsid w:val="00FF26A5"/>
    <w:rsid w:val="00FF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,"/>
  <w:listSeparator w:val=";"/>
  <w14:docId w14:val="51CC77B8"/>
  <w15:docId w15:val="{34A8E24F-78E0-4435-8AB6-D7C4B97C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6488"/>
    <w:pPr>
      <w:tabs>
        <w:tab w:val="left" w:pos="6521"/>
      </w:tabs>
      <w:jc w:val="both"/>
    </w:pPr>
    <w:rPr>
      <w:spacing w:val="-5"/>
    </w:rPr>
  </w:style>
  <w:style w:type="paragraph" w:styleId="Ttulo1">
    <w:name w:val="heading 1"/>
    <w:basedOn w:val="Normal"/>
    <w:next w:val="Normal"/>
    <w:link w:val="Ttulo1Char"/>
    <w:qFormat/>
    <w:rsid w:val="00066488"/>
    <w:pPr>
      <w:keepNext/>
      <w:keepLines/>
      <w:spacing w:after="220" w:line="220" w:lineRule="atLeast"/>
      <w:outlineLvl w:val="0"/>
    </w:pPr>
    <w:rPr>
      <w:rFonts w:ascii="Arial MT Black" w:hAnsi="Arial MT Black"/>
      <w:spacing w:val="-10"/>
      <w:kern w:val="20"/>
    </w:rPr>
  </w:style>
  <w:style w:type="paragraph" w:styleId="Ttulo2">
    <w:name w:val="heading 2"/>
    <w:basedOn w:val="Normal"/>
    <w:next w:val="Normal"/>
    <w:link w:val="Ttulo2Char"/>
    <w:qFormat/>
    <w:rsid w:val="00066488"/>
    <w:pPr>
      <w:keepNext/>
      <w:keepLines/>
      <w:spacing w:line="220" w:lineRule="atLeast"/>
      <w:jc w:val="left"/>
      <w:outlineLvl w:val="1"/>
    </w:pPr>
    <w:rPr>
      <w:rFonts w:ascii="Arial MT Black" w:hAnsi="Arial MT Black"/>
      <w:spacing w:val="-10"/>
      <w:kern w:val="20"/>
      <w:sz w:val="18"/>
    </w:rPr>
  </w:style>
  <w:style w:type="paragraph" w:styleId="Ttulo3">
    <w:name w:val="heading 3"/>
    <w:basedOn w:val="Normal"/>
    <w:next w:val="Normal"/>
    <w:link w:val="Ttulo3Char"/>
    <w:qFormat/>
    <w:rsid w:val="00066488"/>
    <w:pPr>
      <w:keepNext/>
      <w:keepLines/>
      <w:spacing w:after="220" w:line="220" w:lineRule="atLeast"/>
      <w:jc w:val="left"/>
      <w:outlineLvl w:val="2"/>
    </w:pPr>
    <w:rPr>
      <w:rFonts w:ascii="Arial" w:hAnsi="Arial"/>
      <w:spacing w:val="-10"/>
      <w:kern w:val="20"/>
      <w:sz w:val="22"/>
    </w:rPr>
  </w:style>
  <w:style w:type="paragraph" w:styleId="Ttulo4">
    <w:name w:val="heading 4"/>
    <w:basedOn w:val="Normal"/>
    <w:next w:val="Normal"/>
    <w:link w:val="Ttulo4Char"/>
    <w:qFormat/>
    <w:rsid w:val="00066488"/>
    <w:pPr>
      <w:keepNext/>
      <w:keepLines/>
      <w:spacing w:line="220" w:lineRule="atLeast"/>
      <w:ind w:left="360"/>
      <w:outlineLvl w:val="3"/>
    </w:pPr>
    <w:rPr>
      <w:rFonts w:ascii="Arial MT Black" w:hAnsi="Arial MT Black"/>
      <w:kern w:val="20"/>
      <w:sz w:val="18"/>
    </w:rPr>
  </w:style>
  <w:style w:type="paragraph" w:styleId="Ttulo5">
    <w:name w:val="heading 5"/>
    <w:basedOn w:val="Normal"/>
    <w:next w:val="Normal"/>
    <w:link w:val="Ttulo5Char"/>
    <w:qFormat/>
    <w:rsid w:val="00066488"/>
    <w:pPr>
      <w:keepNext/>
      <w:keepLines/>
      <w:spacing w:line="220" w:lineRule="atLeast"/>
      <w:ind w:left="720"/>
      <w:outlineLvl w:val="4"/>
    </w:pPr>
    <w:rPr>
      <w:rFonts w:ascii="Arial MT Black" w:hAnsi="Arial MT Black"/>
      <w:kern w:val="20"/>
      <w:sz w:val="18"/>
    </w:rPr>
  </w:style>
  <w:style w:type="paragraph" w:styleId="Ttulo6">
    <w:name w:val="heading 6"/>
    <w:basedOn w:val="Normal"/>
    <w:next w:val="Normal"/>
    <w:link w:val="Ttulo6Char"/>
    <w:qFormat/>
    <w:rsid w:val="00066488"/>
    <w:pPr>
      <w:keepNext/>
      <w:keepLines/>
      <w:spacing w:line="220" w:lineRule="atLeast"/>
      <w:ind w:left="1080"/>
      <w:outlineLvl w:val="5"/>
    </w:pPr>
    <w:rPr>
      <w:rFonts w:ascii="Arial MT Black" w:hAnsi="Arial MT Black"/>
      <w:kern w:val="20"/>
      <w:sz w:val="18"/>
    </w:rPr>
  </w:style>
  <w:style w:type="paragraph" w:styleId="Ttulo7">
    <w:name w:val="heading 7"/>
    <w:basedOn w:val="Normal"/>
    <w:next w:val="Normal"/>
    <w:link w:val="Ttulo7Char"/>
    <w:qFormat/>
    <w:rsid w:val="00066488"/>
    <w:pPr>
      <w:keepNext/>
      <w:keepLines/>
      <w:spacing w:line="220" w:lineRule="atLeast"/>
      <w:ind w:left="1440"/>
      <w:outlineLvl w:val="6"/>
    </w:pPr>
    <w:rPr>
      <w:rFonts w:ascii="Arial MT Black" w:hAnsi="Arial MT Black"/>
      <w:kern w:val="20"/>
      <w:sz w:val="18"/>
    </w:rPr>
  </w:style>
  <w:style w:type="paragraph" w:styleId="Ttulo8">
    <w:name w:val="heading 8"/>
    <w:basedOn w:val="Normal"/>
    <w:next w:val="Normal"/>
    <w:link w:val="Ttulo8Char"/>
    <w:qFormat/>
    <w:rsid w:val="00066488"/>
    <w:pPr>
      <w:keepNext/>
      <w:keepLines/>
      <w:spacing w:line="220" w:lineRule="atLeast"/>
      <w:ind w:left="1800"/>
      <w:outlineLvl w:val="7"/>
    </w:pPr>
    <w:rPr>
      <w:rFonts w:ascii="Arial MT Black" w:hAnsi="Arial MT Black"/>
      <w:kern w:val="20"/>
      <w:sz w:val="18"/>
    </w:rPr>
  </w:style>
  <w:style w:type="paragraph" w:styleId="Ttulo9">
    <w:name w:val="heading 9"/>
    <w:basedOn w:val="Normal"/>
    <w:next w:val="Normal"/>
    <w:link w:val="Ttulo9Char"/>
    <w:qFormat/>
    <w:rsid w:val="00066488"/>
    <w:pPr>
      <w:keepNext/>
      <w:keepLines/>
      <w:spacing w:line="220" w:lineRule="atLeast"/>
      <w:ind w:left="2160"/>
      <w:outlineLvl w:val="8"/>
    </w:pPr>
    <w:rPr>
      <w:rFonts w:ascii="Arial MT Black" w:hAnsi="Arial MT Black"/>
      <w:kern w:val="20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0210E"/>
    <w:rPr>
      <w:rFonts w:ascii="Arial MT Black" w:hAnsi="Arial MT Black"/>
      <w:spacing w:val="-10"/>
      <w:kern w:val="20"/>
    </w:rPr>
  </w:style>
  <w:style w:type="character" w:customStyle="1" w:styleId="Ttulo2Char">
    <w:name w:val="Título 2 Char"/>
    <w:basedOn w:val="Fontepargpadro"/>
    <w:link w:val="Ttulo2"/>
    <w:rsid w:val="00A8679D"/>
    <w:rPr>
      <w:rFonts w:ascii="Arial MT Black" w:hAnsi="Arial MT Black"/>
      <w:spacing w:val="-10"/>
      <w:kern w:val="20"/>
      <w:sz w:val="18"/>
    </w:rPr>
  </w:style>
  <w:style w:type="character" w:customStyle="1" w:styleId="Ttulo3Char">
    <w:name w:val="Título 3 Char"/>
    <w:basedOn w:val="Fontepargpadro"/>
    <w:link w:val="Ttulo3"/>
    <w:rsid w:val="00A8679D"/>
    <w:rPr>
      <w:rFonts w:ascii="Arial" w:hAnsi="Arial"/>
      <w:spacing w:val="-10"/>
      <w:kern w:val="20"/>
      <w:sz w:val="22"/>
    </w:rPr>
  </w:style>
  <w:style w:type="character" w:customStyle="1" w:styleId="Ttulo4Char">
    <w:name w:val="Título 4 Char"/>
    <w:basedOn w:val="Fontepargpadro"/>
    <w:link w:val="Ttulo4"/>
    <w:rsid w:val="00A8679D"/>
    <w:rPr>
      <w:rFonts w:ascii="Arial MT Black" w:hAnsi="Arial MT Black"/>
      <w:spacing w:val="-5"/>
      <w:kern w:val="20"/>
      <w:sz w:val="18"/>
    </w:rPr>
  </w:style>
  <w:style w:type="character" w:customStyle="1" w:styleId="Ttulo5Char">
    <w:name w:val="Título 5 Char"/>
    <w:basedOn w:val="Fontepargpadro"/>
    <w:link w:val="Ttulo5"/>
    <w:rsid w:val="00A8679D"/>
    <w:rPr>
      <w:rFonts w:ascii="Arial MT Black" w:hAnsi="Arial MT Black"/>
      <w:spacing w:val="-5"/>
      <w:kern w:val="20"/>
      <w:sz w:val="18"/>
    </w:rPr>
  </w:style>
  <w:style w:type="character" w:customStyle="1" w:styleId="Ttulo6Char">
    <w:name w:val="Título 6 Char"/>
    <w:basedOn w:val="Fontepargpadro"/>
    <w:link w:val="Ttulo6"/>
    <w:rsid w:val="00A8679D"/>
    <w:rPr>
      <w:rFonts w:ascii="Arial MT Black" w:hAnsi="Arial MT Black"/>
      <w:spacing w:val="-5"/>
      <w:kern w:val="20"/>
      <w:sz w:val="18"/>
    </w:rPr>
  </w:style>
  <w:style w:type="character" w:customStyle="1" w:styleId="Ttulo7Char">
    <w:name w:val="Título 7 Char"/>
    <w:basedOn w:val="Fontepargpadro"/>
    <w:link w:val="Ttulo7"/>
    <w:rsid w:val="00A8679D"/>
    <w:rPr>
      <w:rFonts w:ascii="Arial MT Black" w:hAnsi="Arial MT Black"/>
      <w:spacing w:val="-5"/>
      <w:kern w:val="20"/>
      <w:sz w:val="18"/>
    </w:rPr>
  </w:style>
  <w:style w:type="character" w:customStyle="1" w:styleId="Ttulo8Char">
    <w:name w:val="Título 8 Char"/>
    <w:basedOn w:val="Fontepargpadro"/>
    <w:link w:val="Ttulo8"/>
    <w:rsid w:val="00A8679D"/>
    <w:rPr>
      <w:rFonts w:ascii="Arial MT Black" w:hAnsi="Arial MT Black"/>
      <w:spacing w:val="-5"/>
      <w:kern w:val="20"/>
      <w:sz w:val="18"/>
    </w:rPr>
  </w:style>
  <w:style w:type="character" w:customStyle="1" w:styleId="Ttulo9Char">
    <w:name w:val="Título 9 Char"/>
    <w:basedOn w:val="Fontepargpadro"/>
    <w:link w:val="Ttulo9"/>
    <w:rsid w:val="00A8679D"/>
    <w:rPr>
      <w:rFonts w:ascii="Arial MT Black" w:hAnsi="Arial MT Black"/>
      <w:spacing w:val="-5"/>
      <w:kern w:val="20"/>
      <w:sz w:val="18"/>
    </w:rPr>
  </w:style>
  <w:style w:type="paragraph" w:customStyle="1" w:styleId="TEXTO">
    <w:name w:val="TEXTO"/>
    <w:basedOn w:val="Normal"/>
    <w:rsid w:val="00066488"/>
    <w:pPr>
      <w:tabs>
        <w:tab w:val="clear" w:pos="6521"/>
      </w:tabs>
      <w:ind w:firstLine="340"/>
    </w:pPr>
    <w:rPr>
      <w:spacing w:val="0"/>
    </w:rPr>
  </w:style>
  <w:style w:type="paragraph" w:styleId="Cabealho">
    <w:name w:val="header"/>
    <w:basedOn w:val="Normal"/>
    <w:link w:val="CabealhoChar"/>
    <w:rsid w:val="00066488"/>
    <w:pPr>
      <w:tabs>
        <w:tab w:val="clear" w:pos="6521"/>
        <w:tab w:val="center" w:pos="4419"/>
        <w:tab w:val="right" w:pos="8838"/>
      </w:tabs>
    </w:pPr>
    <w:rPr>
      <w:sz w:val="18"/>
    </w:rPr>
  </w:style>
  <w:style w:type="character" w:customStyle="1" w:styleId="CabealhoChar">
    <w:name w:val="Cabeçalho Char"/>
    <w:basedOn w:val="Fontepargpadro"/>
    <w:link w:val="Cabealho"/>
    <w:rsid w:val="00AF4257"/>
    <w:rPr>
      <w:spacing w:val="-5"/>
      <w:sz w:val="18"/>
    </w:rPr>
  </w:style>
  <w:style w:type="paragraph" w:styleId="Rodap">
    <w:name w:val="footer"/>
    <w:basedOn w:val="Normal"/>
    <w:link w:val="RodapChar"/>
    <w:uiPriority w:val="99"/>
    <w:rsid w:val="00066488"/>
    <w:pPr>
      <w:tabs>
        <w:tab w:val="clear" w:pos="6521"/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rsid w:val="007143B9"/>
    <w:rPr>
      <w:spacing w:val="-5"/>
    </w:rPr>
  </w:style>
  <w:style w:type="paragraph" w:customStyle="1" w:styleId="AVALIAO">
    <w:name w:val="AVALIAÇÃO"/>
    <w:rsid w:val="00066488"/>
    <w:pPr>
      <w:tabs>
        <w:tab w:val="left" w:leader="dot" w:pos="7201"/>
      </w:tabs>
      <w:ind w:left="340"/>
    </w:pPr>
    <w:rPr>
      <w:noProof/>
    </w:rPr>
  </w:style>
  <w:style w:type="paragraph" w:customStyle="1" w:styleId="NIVEL1">
    <w:name w:val="NIVEL1"/>
    <w:next w:val="Normal"/>
    <w:rsid w:val="00066488"/>
    <w:pPr>
      <w:ind w:left="624" w:hanging="284"/>
    </w:pPr>
  </w:style>
  <w:style w:type="paragraph" w:customStyle="1" w:styleId="NIVEL2">
    <w:name w:val="NIVEL2"/>
    <w:basedOn w:val="NIVEL1"/>
    <w:next w:val="Normal"/>
    <w:rsid w:val="00066488"/>
    <w:pPr>
      <w:ind w:left="908"/>
    </w:pPr>
  </w:style>
  <w:style w:type="paragraph" w:customStyle="1" w:styleId="NIVEL3">
    <w:name w:val="NIVEL3"/>
    <w:basedOn w:val="NIVEL1"/>
    <w:next w:val="Normal"/>
    <w:rsid w:val="00066488"/>
    <w:pPr>
      <w:ind w:left="1191"/>
    </w:pPr>
  </w:style>
  <w:style w:type="paragraph" w:customStyle="1" w:styleId="ENTRELINHA">
    <w:name w:val="ENTRELINHA"/>
    <w:next w:val="Normal"/>
    <w:rsid w:val="00066488"/>
    <w:rPr>
      <w:sz w:val="16"/>
    </w:rPr>
  </w:style>
  <w:style w:type="paragraph" w:customStyle="1" w:styleId="TITULO01">
    <w:name w:val="TITULO01"/>
    <w:next w:val="Normal"/>
    <w:rsid w:val="00066488"/>
    <w:pPr>
      <w:tabs>
        <w:tab w:val="left" w:pos="227"/>
      </w:tabs>
      <w:spacing w:before="120" w:after="60"/>
    </w:pPr>
    <w:rPr>
      <w:u w:val="single"/>
    </w:rPr>
  </w:style>
  <w:style w:type="paragraph" w:customStyle="1" w:styleId="TITULO02">
    <w:name w:val="TITULO02"/>
    <w:basedOn w:val="TITULO01"/>
    <w:next w:val="Normal"/>
    <w:rsid w:val="00066488"/>
    <w:pPr>
      <w:ind w:left="340"/>
    </w:pPr>
  </w:style>
  <w:style w:type="paragraph" w:customStyle="1" w:styleId="BIBLIOGRAFIA">
    <w:name w:val="BIBLIOGRAFIA"/>
    <w:next w:val="Normal"/>
    <w:rsid w:val="00066488"/>
    <w:pPr>
      <w:ind w:left="680" w:hanging="340"/>
    </w:pPr>
  </w:style>
  <w:style w:type="paragraph" w:customStyle="1" w:styleId="TARJA">
    <w:name w:val="TARJA"/>
    <w:next w:val="TEXTO"/>
    <w:rsid w:val="00066488"/>
    <w:pPr>
      <w:shd w:val="pct10" w:color="auto" w:fill="auto"/>
      <w:spacing w:before="240" w:after="120"/>
      <w:ind w:firstLine="340"/>
    </w:pPr>
    <w:rPr>
      <w:b/>
      <w:caps/>
      <w:noProof/>
      <w:sz w:val="18"/>
    </w:rPr>
  </w:style>
  <w:style w:type="paragraph" w:customStyle="1" w:styleId="CURSO">
    <w:name w:val="CURSO"/>
    <w:rsid w:val="00066488"/>
    <w:pPr>
      <w:tabs>
        <w:tab w:val="left" w:leader="dot" w:pos="1701"/>
        <w:tab w:val="left" w:pos="1843"/>
      </w:tabs>
      <w:ind w:right="-18"/>
    </w:pPr>
    <w:rPr>
      <w:b/>
      <w:caps/>
      <w:spacing w:val="-5"/>
      <w:sz w:val="18"/>
    </w:rPr>
  </w:style>
  <w:style w:type="paragraph" w:customStyle="1" w:styleId="SUBTIT">
    <w:name w:val="SUB_TIT"/>
    <w:next w:val="Normal"/>
    <w:rsid w:val="00066488"/>
    <w:pPr>
      <w:tabs>
        <w:tab w:val="left" w:leader="dot" w:pos="1701"/>
        <w:tab w:val="left" w:pos="1843"/>
      </w:tabs>
      <w:ind w:right="-17" w:firstLine="340"/>
    </w:pPr>
    <w:rPr>
      <w:b/>
      <w:noProof/>
    </w:rPr>
  </w:style>
  <w:style w:type="paragraph" w:customStyle="1" w:styleId="ITEM">
    <w:name w:val="ITEM"/>
    <w:basedOn w:val="NIVEL1"/>
    <w:next w:val="Normal"/>
    <w:rsid w:val="00066488"/>
    <w:pPr>
      <w:tabs>
        <w:tab w:val="left" w:leader="dot" w:pos="1701"/>
        <w:tab w:val="left" w:pos="1843"/>
      </w:tabs>
      <w:ind w:left="623" w:right="-18" w:hanging="283"/>
    </w:pPr>
    <w:rPr>
      <w:b/>
      <w:sz w:val="18"/>
    </w:rPr>
  </w:style>
  <w:style w:type="paragraph" w:styleId="Recuodecorpodetexto">
    <w:name w:val="Body Text Indent"/>
    <w:basedOn w:val="Normal"/>
    <w:link w:val="RecuodecorpodetextoChar"/>
    <w:rsid w:val="00066488"/>
    <w:pPr>
      <w:tabs>
        <w:tab w:val="clear" w:pos="6521"/>
      </w:tabs>
      <w:ind w:left="851" w:hanging="851"/>
    </w:pPr>
    <w:rPr>
      <w:spacing w:val="0"/>
      <w:sz w:val="22"/>
    </w:rPr>
  </w:style>
  <w:style w:type="character" w:customStyle="1" w:styleId="RecuodecorpodetextoChar">
    <w:name w:val="Recuo de corpo de texto Char"/>
    <w:basedOn w:val="Fontepargpadro"/>
    <w:link w:val="Recuodecorpodetexto"/>
    <w:rsid w:val="00A8679D"/>
    <w:rPr>
      <w:sz w:val="22"/>
    </w:rPr>
  </w:style>
  <w:style w:type="paragraph" w:customStyle="1" w:styleId="1DEPTOS">
    <w:name w:val="1DEPTOS"/>
    <w:basedOn w:val="Normal"/>
    <w:rsid w:val="00066488"/>
    <w:rPr>
      <w:b/>
      <w:sz w:val="18"/>
    </w:rPr>
  </w:style>
  <w:style w:type="paragraph" w:customStyle="1" w:styleId="2CURSO">
    <w:name w:val="2CURSO"/>
    <w:basedOn w:val="Normal"/>
    <w:rsid w:val="00066488"/>
    <w:rPr>
      <w:b/>
      <w:sz w:val="18"/>
      <w:lang w:val="pt-PT"/>
    </w:rPr>
  </w:style>
  <w:style w:type="paragraph" w:customStyle="1" w:styleId="3PERIODO">
    <w:name w:val="3PERIODO"/>
    <w:basedOn w:val="Normal"/>
    <w:rsid w:val="00066488"/>
    <w:rPr>
      <w:b/>
      <w:sz w:val="18"/>
      <w:lang w:val="pt-PT"/>
    </w:rPr>
  </w:style>
  <w:style w:type="paragraph" w:styleId="Recuodecorpodetexto2">
    <w:name w:val="Body Text Indent 2"/>
    <w:basedOn w:val="Normal"/>
    <w:link w:val="Recuodecorpodetexto2Char"/>
    <w:rsid w:val="00066488"/>
    <w:pPr>
      <w:ind w:left="709" w:hanging="425"/>
    </w:pPr>
  </w:style>
  <w:style w:type="character" w:customStyle="1" w:styleId="Recuodecorpodetexto2Char">
    <w:name w:val="Recuo de corpo de texto 2 Char"/>
    <w:basedOn w:val="Fontepargpadro"/>
    <w:link w:val="Recuodecorpodetexto2"/>
    <w:rsid w:val="00A8679D"/>
    <w:rPr>
      <w:spacing w:val="-5"/>
    </w:rPr>
  </w:style>
  <w:style w:type="paragraph" w:styleId="Corpodetexto3">
    <w:name w:val="Body Text 3"/>
    <w:basedOn w:val="Normal"/>
    <w:link w:val="Corpodetexto3Char"/>
    <w:rsid w:val="00E301E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A8679D"/>
    <w:rPr>
      <w:spacing w:val="-5"/>
      <w:sz w:val="16"/>
      <w:szCs w:val="16"/>
    </w:rPr>
  </w:style>
  <w:style w:type="paragraph" w:styleId="Corpodetexto">
    <w:name w:val="Body Text"/>
    <w:basedOn w:val="Normal"/>
    <w:link w:val="CorpodetextoChar"/>
    <w:rsid w:val="00E301E6"/>
    <w:pPr>
      <w:tabs>
        <w:tab w:val="clear" w:pos="6521"/>
      </w:tabs>
      <w:spacing w:after="120"/>
      <w:jc w:val="left"/>
    </w:pPr>
    <w:rPr>
      <w:spacing w:val="0"/>
    </w:rPr>
  </w:style>
  <w:style w:type="character" w:customStyle="1" w:styleId="CorpodetextoChar">
    <w:name w:val="Corpo de texto Char"/>
    <w:basedOn w:val="Fontepargpadro"/>
    <w:link w:val="Corpodetexto"/>
    <w:rsid w:val="00A8679D"/>
  </w:style>
  <w:style w:type="character" w:styleId="Hyperlink">
    <w:name w:val="Hyperlink"/>
    <w:uiPriority w:val="99"/>
    <w:rsid w:val="00E301E6"/>
    <w:rPr>
      <w:color w:val="0000FF"/>
      <w:u w:val="single"/>
    </w:rPr>
  </w:style>
  <w:style w:type="paragraph" w:styleId="Textodebalo">
    <w:name w:val="Balloon Text"/>
    <w:basedOn w:val="Normal"/>
    <w:link w:val="TextodebaloChar"/>
    <w:semiHidden/>
    <w:rsid w:val="00547F9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A8679D"/>
    <w:rPr>
      <w:rFonts w:ascii="Tahoma" w:hAnsi="Tahoma" w:cs="Tahoma"/>
      <w:spacing w:val="-5"/>
      <w:sz w:val="16"/>
      <w:szCs w:val="16"/>
    </w:rPr>
  </w:style>
  <w:style w:type="table" w:styleId="Tabelacomgrade">
    <w:name w:val="Table Grid"/>
    <w:basedOn w:val="Tabelanormal"/>
    <w:rsid w:val="00F70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partamento">
    <w:name w:val="Departamento"/>
    <w:rsid w:val="007F358F"/>
    <w:pPr>
      <w:tabs>
        <w:tab w:val="left" w:leader="dot" w:pos="1701"/>
        <w:tab w:val="left" w:pos="1843"/>
      </w:tabs>
      <w:ind w:right="-18"/>
    </w:pPr>
    <w:rPr>
      <w:b/>
      <w:caps/>
      <w:noProof/>
      <w:spacing w:val="-5"/>
      <w:sz w:val="18"/>
    </w:rPr>
  </w:style>
  <w:style w:type="paragraph" w:customStyle="1" w:styleId="combola">
    <w:name w:val="com bola"/>
    <w:basedOn w:val="Normal"/>
    <w:rsid w:val="004F3334"/>
    <w:pPr>
      <w:numPr>
        <w:ilvl w:val="1"/>
        <w:numId w:val="1"/>
      </w:numPr>
      <w:tabs>
        <w:tab w:val="clear" w:pos="6521"/>
      </w:tabs>
      <w:jc w:val="left"/>
    </w:pPr>
    <w:rPr>
      <w:spacing w:val="0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42AB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42AB"/>
    <w:rPr>
      <w:b/>
      <w:bCs/>
      <w:i/>
      <w:iCs/>
      <w:color w:val="000000" w:themeColor="accent1"/>
      <w:spacing w:val="-5"/>
    </w:rPr>
  </w:style>
  <w:style w:type="paragraph" w:styleId="Ttulo">
    <w:name w:val="Title"/>
    <w:basedOn w:val="Normal"/>
    <w:next w:val="Normal"/>
    <w:link w:val="TtuloChar"/>
    <w:qFormat/>
    <w:rsid w:val="002B42AB"/>
    <w:pPr>
      <w:pBdr>
        <w:bottom w:val="single" w:sz="8" w:space="4" w:color="000000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2B42AB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PargrafodaLista">
    <w:name w:val="List Paragraph"/>
    <w:basedOn w:val="Normal"/>
    <w:uiPriority w:val="34"/>
    <w:qFormat/>
    <w:rsid w:val="00F120D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CA504E"/>
    <w:pPr>
      <w:tabs>
        <w:tab w:val="clear" w:pos="6521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pacing w:val="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A504E"/>
    <w:rPr>
      <w:rFonts w:ascii="Courier New" w:hAnsi="Courier New" w:cs="Courier New"/>
    </w:rPr>
  </w:style>
  <w:style w:type="table" w:styleId="Tabelaclssica1">
    <w:name w:val="Table Classic 1"/>
    <w:basedOn w:val="Tabelanormal"/>
    <w:rsid w:val="00665CCA"/>
    <w:pPr>
      <w:tabs>
        <w:tab w:val="left" w:pos="6521"/>
      </w:tabs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rsid w:val="00665CCA"/>
    <w:pPr>
      <w:tabs>
        <w:tab w:val="left" w:pos="6521"/>
      </w:tabs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1">
    <w:name w:val="Table Subtle 1"/>
    <w:basedOn w:val="Tabelanormal"/>
    <w:rsid w:val="00665CCA"/>
    <w:pPr>
      <w:tabs>
        <w:tab w:val="left" w:pos="6521"/>
      </w:tabs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F75ADE"/>
    <w:pPr>
      <w:tabs>
        <w:tab w:val="clear" w:pos="6521"/>
      </w:tabs>
      <w:spacing w:before="100" w:beforeAutospacing="1" w:after="100" w:afterAutospacing="1"/>
      <w:jc w:val="left"/>
    </w:pPr>
    <w:rPr>
      <w:spacing w:val="0"/>
      <w:sz w:val="24"/>
      <w:szCs w:val="24"/>
    </w:rPr>
  </w:style>
  <w:style w:type="paragraph" w:customStyle="1" w:styleId="Bullet2">
    <w:name w:val="Bullet2"/>
    <w:link w:val="Bullet2Char"/>
    <w:qFormat/>
    <w:rsid w:val="00F0210E"/>
    <w:pPr>
      <w:autoSpaceDE w:val="0"/>
      <w:autoSpaceDN w:val="0"/>
      <w:adjustRightInd w:val="0"/>
      <w:spacing w:before="20"/>
      <w:ind w:left="907" w:right="953" w:hanging="227"/>
    </w:pPr>
    <w:rPr>
      <w:rFonts w:ascii="Trebuchet MS" w:hAnsi="Trebuchet MS"/>
      <w:sz w:val="18"/>
    </w:rPr>
  </w:style>
  <w:style w:type="character" w:customStyle="1" w:styleId="Bullet2Char">
    <w:name w:val="Bullet2 Char"/>
    <w:link w:val="Bullet2"/>
    <w:rsid w:val="00F0210E"/>
    <w:rPr>
      <w:rFonts w:ascii="Trebuchet MS" w:hAnsi="Trebuchet MS"/>
      <w:sz w:val="18"/>
    </w:rPr>
  </w:style>
  <w:style w:type="table" w:styleId="SombreamentoClaro-nfase5">
    <w:name w:val="Light Shading Accent 5"/>
    <w:basedOn w:val="Tabelanormal"/>
    <w:uiPriority w:val="60"/>
    <w:rsid w:val="00FE5362"/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paragraph" w:styleId="Textodenotaderodap">
    <w:name w:val="footnote text"/>
    <w:basedOn w:val="Normal"/>
    <w:link w:val="TextodenotaderodapChar"/>
    <w:semiHidden/>
    <w:rsid w:val="00BF6543"/>
    <w:pPr>
      <w:tabs>
        <w:tab w:val="clear" w:pos="6521"/>
      </w:tabs>
    </w:pPr>
    <w:rPr>
      <w:rFonts w:ascii="Arial Narrow" w:hAnsi="Arial Narrow"/>
      <w:spacing w:val="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BF6543"/>
    <w:rPr>
      <w:rFonts w:ascii="Arial Narrow" w:hAnsi="Arial Narrow"/>
    </w:rPr>
  </w:style>
  <w:style w:type="character" w:styleId="Nmerodepgina">
    <w:name w:val="page number"/>
    <w:basedOn w:val="Fontepargpadro"/>
    <w:rsid w:val="00A8679D"/>
  </w:style>
  <w:style w:type="paragraph" w:customStyle="1" w:styleId="ItemNumero1">
    <w:name w:val="Item_Numero_1"/>
    <w:basedOn w:val="Normal"/>
    <w:rsid w:val="00A8679D"/>
    <w:pPr>
      <w:tabs>
        <w:tab w:val="clear" w:pos="6521"/>
      </w:tabs>
      <w:ind w:left="283" w:hanging="283"/>
    </w:pPr>
    <w:rPr>
      <w:rFonts w:ascii="Arial" w:hAnsi="Arial"/>
      <w:spacing w:val="0"/>
      <w:sz w:val="24"/>
    </w:rPr>
  </w:style>
  <w:style w:type="character" w:styleId="nfase">
    <w:name w:val="Emphasis"/>
    <w:basedOn w:val="Fontepargpadro"/>
    <w:qFormat/>
    <w:rsid w:val="00A23DBB"/>
    <w:rPr>
      <w:i/>
      <w:iCs/>
    </w:rPr>
  </w:style>
  <w:style w:type="paragraph" w:customStyle="1" w:styleId="Estilo2">
    <w:name w:val="Estilo2"/>
    <w:basedOn w:val="Normal"/>
    <w:qFormat/>
    <w:rsid w:val="002C4E31"/>
    <w:pPr>
      <w:keepNext/>
      <w:keepLines/>
      <w:spacing w:line="220" w:lineRule="atLeast"/>
      <w:jc w:val="left"/>
      <w:outlineLvl w:val="1"/>
    </w:pPr>
    <w:rPr>
      <w:rFonts w:ascii="Arial MT Black" w:hAnsi="Arial MT Black"/>
      <w:color w:val="0070C0"/>
      <w:spacing w:val="-10"/>
      <w:kern w:val="2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598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0946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043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340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1230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273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4057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626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6144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5221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8891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057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233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8759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3775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171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5.xml"/><Relationship Id="rId21" Type="http://schemas.openxmlformats.org/officeDocument/2006/relationships/image" Target="media/image5.png"/><Relationship Id="rId42" Type="http://schemas.openxmlformats.org/officeDocument/2006/relationships/customXml" Target="ink/ink13.xml"/><Relationship Id="rId47" Type="http://schemas.openxmlformats.org/officeDocument/2006/relationships/image" Target="media/image18.png"/><Relationship Id="rId63" Type="http://schemas.openxmlformats.org/officeDocument/2006/relationships/image" Target="media/image26.png"/><Relationship Id="rId68" Type="http://schemas.openxmlformats.org/officeDocument/2006/relationships/customXml" Target="ink/ink26.xml"/><Relationship Id="rId84" Type="http://schemas.openxmlformats.org/officeDocument/2006/relationships/image" Target="media/image35.emf"/><Relationship Id="rId89" Type="http://schemas.openxmlformats.org/officeDocument/2006/relationships/footer" Target="footer7.xml"/><Relationship Id="rId16" Type="http://schemas.openxmlformats.org/officeDocument/2006/relationships/image" Target="media/image3.emf"/><Relationship Id="rId11" Type="http://schemas.openxmlformats.org/officeDocument/2006/relationships/package" Target="embeddings/Microsoft_Excel_Worksheet1.xlsx"/><Relationship Id="rId32" Type="http://schemas.openxmlformats.org/officeDocument/2006/relationships/customXml" Target="ink/ink8.xml"/><Relationship Id="rId37" Type="http://schemas.openxmlformats.org/officeDocument/2006/relationships/image" Target="media/image13.png"/><Relationship Id="rId53" Type="http://schemas.openxmlformats.org/officeDocument/2006/relationships/image" Target="media/image21.png"/><Relationship Id="rId58" Type="http://schemas.openxmlformats.org/officeDocument/2006/relationships/customXml" Target="ink/ink21.xml"/><Relationship Id="rId74" Type="http://schemas.openxmlformats.org/officeDocument/2006/relationships/customXml" Target="ink/ink29.xml"/><Relationship Id="rId79" Type="http://schemas.openxmlformats.org/officeDocument/2006/relationships/footer" Target="footer5.xml"/><Relationship Id="rId102" Type="http://schemas.openxmlformats.org/officeDocument/2006/relationships/header" Target="header8.xml"/><Relationship Id="rId5" Type="http://schemas.openxmlformats.org/officeDocument/2006/relationships/webSettings" Target="webSettings.xml"/><Relationship Id="rId90" Type="http://schemas.openxmlformats.org/officeDocument/2006/relationships/footer" Target="footer8.xml"/><Relationship Id="rId95" Type="http://schemas.openxmlformats.org/officeDocument/2006/relationships/image" Target="media/image39.emf"/><Relationship Id="rId22" Type="http://schemas.openxmlformats.org/officeDocument/2006/relationships/customXml" Target="ink/ink3.xml"/><Relationship Id="rId27" Type="http://schemas.openxmlformats.org/officeDocument/2006/relationships/image" Target="media/image8.png"/><Relationship Id="rId43" Type="http://schemas.openxmlformats.org/officeDocument/2006/relationships/image" Target="media/image16.png"/><Relationship Id="rId48" Type="http://schemas.openxmlformats.org/officeDocument/2006/relationships/customXml" Target="ink/ink16.xml"/><Relationship Id="rId64" Type="http://schemas.openxmlformats.org/officeDocument/2006/relationships/customXml" Target="ink/ink24.xml"/><Relationship Id="rId69" Type="http://schemas.openxmlformats.org/officeDocument/2006/relationships/image" Target="media/image29.png"/><Relationship Id="rId80" Type="http://schemas.openxmlformats.org/officeDocument/2006/relationships/header" Target="header3.xml"/><Relationship Id="rId85" Type="http://schemas.openxmlformats.org/officeDocument/2006/relationships/package" Target="embeddings/Microsoft_Excel_Worksheet4.xlsx"/><Relationship Id="rId12" Type="http://schemas.openxmlformats.org/officeDocument/2006/relationships/header" Target="header1.xml"/><Relationship Id="rId17" Type="http://schemas.openxmlformats.org/officeDocument/2006/relationships/package" Target="embeddings/Microsoft_Excel_Worksheet2.xlsx"/><Relationship Id="rId33" Type="http://schemas.openxmlformats.org/officeDocument/2006/relationships/image" Target="media/image11.png"/><Relationship Id="rId38" Type="http://schemas.openxmlformats.org/officeDocument/2006/relationships/customXml" Target="ink/ink11.xml"/><Relationship Id="rId59" Type="http://schemas.openxmlformats.org/officeDocument/2006/relationships/image" Target="media/image24.png"/><Relationship Id="rId103" Type="http://schemas.openxmlformats.org/officeDocument/2006/relationships/footer" Target="footer11.xml"/><Relationship Id="rId20" Type="http://schemas.openxmlformats.org/officeDocument/2006/relationships/customXml" Target="ink/ink2.xml"/><Relationship Id="rId41" Type="http://schemas.openxmlformats.org/officeDocument/2006/relationships/image" Target="media/image15.png"/><Relationship Id="rId54" Type="http://schemas.openxmlformats.org/officeDocument/2006/relationships/customXml" Target="ink/ink19.xml"/><Relationship Id="rId62" Type="http://schemas.openxmlformats.org/officeDocument/2006/relationships/customXml" Target="ink/ink23.xml"/><Relationship Id="rId70" Type="http://schemas.openxmlformats.org/officeDocument/2006/relationships/customXml" Target="ink/ink27.xml"/><Relationship Id="rId75" Type="http://schemas.openxmlformats.org/officeDocument/2006/relationships/image" Target="media/image32.png"/><Relationship Id="rId83" Type="http://schemas.openxmlformats.org/officeDocument/2006/relationships/package" Target="embeddings/Microsoft_Excel_Worksheet3.xlsx"/><Relationship Id="rId88" Type="http://schemas.openxmlformats.org/officeDocument/2006/relationships/header" Target="header4.xml"/><Relationship Id="rId91" Type="http://schemas.openxmlformats.org/officeDocument/2006/relationships/header" Target="header5.xml"/><Relationship Id="rId96" Type="http://schemas.openxmlformats.org/officeDocument/2006/relationships/package" Target="embeddings/Microsoft_Excel_Worksheet6.xls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6.png"/><Relationship Id="rId28" Type="http://schemas.openxmlformats.org/officeDocument/2006/relationships/customXml" Target="ink/ink6.xml"/><Relationship Id="rId36" Type="http://schemas.openxmlformats.org/officeDocument/2006/relationships/customXml" Target="ink/ink10.xml"/><Relationship Id="rId49" Type="http://schemas.openxmlformats.org/officeDocument/2006/relationships/image" Target="media/image19.png"/><Relationship Id="rId57" Type="http://schemas.openxmlformats.org/officeDocument/2006/relationships/image" Target="media/image23.png"/><Relationship Id="rId10" Type="http://schemas.openxmlformats.org/officeDocument/2006/relationships/image" Target="media/image2.emf"/><Relationship Id="rId31" Type="http://schemas.openxmlformats.org/officeDocument/2006/relationships/image" Target="media/image10.png"/><Relationship Id="rId44" Type="http://schemas.openxmlformats.org/officeDocument/2006/relationships/customXml" Target="ink/ink14.xml"/><Relationship Id="rId52" Type="http://schemas.openxmlformats.org/officeDocument/2006/relationships/customXml" Target="ink/ink18.xml"/><Relationship Id="rId60" Type="http://schemas.openxmlformats.org/officeDocument/2006/relationships/customXml" Target="ink/ink22.xml"/><Relationship Id="rId65" Type="http://schemas.openxmlformats.org/officeDocument/2006/relationships/image" Target="media/image27.png"/><Relationship Id="rId73" Type="http://schemas.openxmlformats.org/officeDocument/2006/relationships/image" Target="media/image31.png"/><Relationship Id="rId78" Type="http://schemas.openxmlformats.org/officeDocument/2006/relationships/footer" Target="footer4.xml"/><Relationship Id="rId81" Type="http://schemas.openxmlformats.org/officeDocument/2006/relationships/footer" Target="footer6.xml"/><Relationship Id="rId86" Type="http://schemas.openxmlformats.org/officeDocument/2006/relationships/image" Target="media/image36.png"/><Relationship Id="rId94" Type="http://schemas.openxmlformats.org/officeDocument/2006/relationships/package" Target="embeddings/Microsoft_Excel_Worksheet5.xlsx"/><Relationship Id="rId99" Type="http://schemas.openxmlformats.org/officeDocument/2006/relationships/header" Target="header6.xml"/><Relationship Id="rId101" Type="http://schemas.openxmlformats.org/officeDocument/2006/relationships/footer" Target="footer10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3" Type="http://schemas.openxmlformats.org/officeDocument/2006/relationships/footer" Target="footer1.xml"/><Relationship Id="rId18" Type="http://schemas.openxmlformats.org/officeDocument/2006/relationships/customXml" Target="ink/ink1.xml"/><Relationship Id="rId39" Type="http://schemas.openxmlformats.org/officeDocument/2006/relationships/image" Target="media/image14.png"/><Relationship Id="rId34" Type="http://schemas.openxmlformats.org/officeDocument/2006/relationships/customXml" Target="ink/ink9.xml"/><Relationship Id="rId50" Type="http://schemas.openxmlformats.org/officeDocument/2006/relationships/customXml" Target="ink/ink17.xml"/><Relationship Id="rId55" Type="http://schemas.openxmlformats.org/officeDocument/2006/relationships/image" Target="media/image22.png"/><Relationship Id="rId76" Type="http://schemas.openxmlformats.org/officeDocument/2006/relationships/image" Target="media/image33.png"/><Relationship Id="rId97" Type="http://schemas.openxmlformats.org/officeDocument/2006/relationships/image" Target="media/image40.emf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0.png"/><Relationship Id="rId92" Type="http://schemas.openxmlformats.org/officeDocument/2006/relationships/footer" Target="footer9.xml"/><Relationship Id="rId2" Type="http://schemas.openxmlformats.org/officeDocument/2006/relationships/numbering" Target="numbering.xml"/><Relationship Id="rId29" Type="http://schemas.openxmlformats.org/officeDocument/2006/relationships/image" Target="media/image9.png"/><Relationship Id="rId24" Type="http://schemas.openxmlformats.org/officeDocument/2006/relationships/customXml" Target="ink/ink4.xml"/><Relationship Id="rId40" Type="http://schemas.openxmlformats.org/officeDocument/2006/relationships/customXml" Target="ink/ink12.xml"/><Relationship Id="rId45" Type="http://schemas.openxmlformats.org/officeDocument/2006/relationships/image" Target="media/image17.png"/><Relationship Id="rId66" Type="http://schemas.openxmlformats.org/officeDocument/2006/relationships/customXml" Target="ink/ink25.xml"/><Relationship Id="rId87" Type="http://schemas.openxmlformats.org/officeDocument/2006/relationships/image" Target="media/image37.png"/><Relationship Id="rId61" Type="http://schemas.openxmlformats.org/officeDocument/2006/relationships/image" Target="media/image25.png"/><Relationship Id="rId82" Type="http://schemas.openxmlformats.org/officeDocument/2006/relationships/image" Target="media/image34.emf"/><Relationship Id="rId19" Type="http://schemas.openxmlformats.org/officeDocument/2006/relationships/image" Target="media/image4.png"/><Relationship Id="rId14" Type="http://schemas.openxmlformats.org/officeDocument/2006/relationships/footer" Target="footer2.xml"/><Relationship Id="rId30" Type="http://schemas.openxmlformats.org/officeDocument/2006/relationships/customXml" Target="ink/ink7.xml"/><Relationship Id="rId35" Type="http://schemas.openxmlformats.org/officeDocument/2006/relationships/image" Target="media/image12.png"/><Relationship Id="rId56" Type="http://schemas.openxmlformats.org/officeDocument/2006/relationships/customXml" Target="ink/ink20.xml"/><Relationship Id="rId77" Type="http://schemas.openxmlformats.org/officeDocument/2006/relationships/header" Target="header2.xml"/><Relationship Id="rId100" Type="http://schemas.openxmlformats.org/officeDocument/2006/relationships/header" Target="header7.xml"/><Relationship Id="rId105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20.png"/><Relationship Id="rId72" Type="http://schemas.openxmlformats.org/officeDocument/2006/relationships/customXml" Target="ink/ink28.xml"/><Relationship Id="rId93" Type="http://schemas.openxmlformats.org/officeDocument/2006/relationships/image" Target="media/image38.emf"/><Relationship Id="rId98" Type="http://schemas.openxmlformats.org/officeDocument/2006/relationships/package" Target="embeddings/Microsoft_Excel_Worksheet7.xlsx"/><Relationship Id="rId3" Type="http://schemas.openxmlformats.org/officeDocument/2006/relationships/styles" Target="styles.xml"/><Relationship Id="rId25" Type="http://schemas.openxmlformats.org/officeDocument/2006/relationships/image" Target="media/image7.png"/><Relationship Id="rId46" Type="http://schemas.openxmlformats.org/officeDocument/2006/relationships/customXml" Target="ink/ink15.xml"/><Relationship Id="rId67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PROGRAMA.DO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38:40.00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1 166,'15'-1,"0"0,19-5,3 0,283-53,68-6,-312 55,-43 5,42-1,223 6,-266-3,-22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54:57.070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39,'0'-1,"0"1,0-1,1 1,-1-1,0 0,0 1,1 0,-1-1,1 1,-1-1,0 1,1-1,-1 1,1 0,-1-1,0 1,1 0,-1-1,1 1,0 0,-1 0,1-1,-1 1,1 0,-1 0,1 0,-1 0,2 0,19-3,-18 3,53-3,58-7,-62 6,-37 4,-1-1,21-3,-22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54:27.226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1868 283,'-1'-2,"1"0,-1 1,1-1,-1 0,1 1,-1-1,0 1,0-1,0 1,0-1,0 1,0-1,0 1,-1 0,1 0,0 0,-1 0,1 0,-1 0,1 0,-1 0,1 0,-1 1,-3-2,0-1,-107-48,-2 4,-158-42,92 44,145 39,0 1,0 3,-44 1,3 3,27-2,-96 15,8-1,106-11,20-2,-1 1,0 0,1 1,0 1,-21 8,-53 34,48-25,-12 4,15-7,-42 27,65-37,0 0,1 1,0 0,1 1,0 0,0 1,-10 17,10-15,-5 10,-15 34,25-48,0 1,1 0,1-1,-1 2,2-1,-2 20,2-16,1 1,0-1,1 0,0 0,1 0,1 0,0 0,1-1,1 1,7 16,3-4,0-1,2-1,1 0,31 32,-8-17,64 50,-70-66,0-1,1-2,40 16,-43-21,-8-5,0-2,1-1,1-1,36 3,-59-8,32 3,0-1,1-1,-1-2,1-2,-1-1,0-2,62-16,-73 13,84-28,-50 13,29-12,-78 30,-1 0,1-1,-1-1,0 1,0-1,11-12,47-61,27-27,0 13,-57 60,-25 24,0-1,-1 0,0-1,15-22,-19 23,1 1,15-15,-18 20,0-1,0 1,0-1,0 0,-1 0,0-1,0 1,-1-1,1 0,-2 0,3-8,0-10,-1-1,-1-1,-1-26,-2 41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3T14:51:40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0 2881,'0'6'10343,"-2"9"-9731,-23 14-437,5-6-137,-26 37 0,45-59-47,1 0 0,-1 0 1,0 0-1,0 1 0,1-1 0,-1 0 0,0 1 0,1-1 1,-1 0-1,1 1 0,0-1 0,0 1 0,-1-1 1,1 0-1,0 1 0,0-1 0,0 1 0,0-1 1,1 1-1,-1-1 0,0 2 0,1-2-3,0 0 0,0 0 0,0 0 0,-1 0 0,1 0 0,0 0 0,0 0 0,0-1 0,0 1 0,0 0 0,1-1 0,-1 1 0,0 0 0,0-1 1,0 0-1,1 1 0,-1-1 0,2 1 0,5 0-51,-1 0 0,1-1 1,0 0-1,0 0 0,13-2 1,-10-1 46,0 1 0,0-2 0,11-4 0,-13 4 2,-1 1 0,0 0 0,1 1-1,0-1 1,-1 2 0,15-2 0,-23 3-80,0 3 127,0-1 0,-1 1 0,1-1 0,-1 0 0,0 1-1,0-1 1,0 1 0,0-1 0,0 0 0,-3 4 0,4-6-34,-13 18 37,0-1 1,0 0 0,-2-1-1,-22 20 1,16-17-27,-34 44-1,52-61-9,1 1 0,0 0-1,0 1 1,0-1 0,0 0-1,0 1 1,1-1 0,-1 1-1,1-1 1,0 1 0,0 0 0,0 3-1,1-6-5,19-1-329,-6-1 353,0-1 0,1-1 0,-1 1-1,0-2 1,0 0 0,15-7 0,39-11 29,-38 18-55,-28 3 60,-1 0-164,0 0 0,0 0 0,1 0-1,-1 0 1,0 0 0,0 0 0,0 0 0,0 0 0,0 0 0,-1 0 0,1 0-1,0 0 1,-1-2 0,-5-8-1919,1 0-1922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3T14:50:03.2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272 13 1776,'0'0'3049,"-22"-12"-2873,15 12-72,-1 7-104,-3 3-80,4-2-144,-1 7 40,1-5-312,-1 0-1080</inkml:trace>
  <inkml:trace contextRef="#ctx0" brushRef="#br0" timeOffset="1539.88">46 161 1776,'0'0'5639,"0"0"-5463,1-3-166,0 1 0,0 0-1,0 0 1,1 0 0,-1 0 0,1 0 0,-1 0 0,1 0 0,0 0-1,0 1 1,0-1 0,-1 0 0,2 1 0,-1 0 0,0-1-1,3 0 1,13-11-238,-1-3-14,-10 10-275,0 0 0,0-1 0,-1 0 0,0 0 0,0 0 0,0-1 0,-1 0 0,0 0 0,4-10 0,-7 12 839,3-5 8335,-6 13-8609,0-1 0,0 1-1,0-1 1,0 1 0,-1-1 0,1 1 0,0-1-1,-1 0 1,1 0 0,-1 1 0,-1 0 0,-6 5 56,-13 12 0,14-12-58,1 0-1,-1 0 0,-6 10 0,-71 86 100,84-103-149,1 1-1,0-1 1,0 0-1,-1 1 0,1-1 1,0 0-1,0 1 1,0-1-1,0 0 1,-1 1-1,1-1 0,0 0 1,0 1-1,0-1 1,0 1-1,0-1 1,0 0-1,0 1 1,0-1-1,0 0 0,0 1 1,0-1-1,0 1 1,0-1-1,1 0 1,-1 1-1,0-1 0,0 0 1,0 1-1,0-1 1,1 0-1,-1 1 1,1-1-1,14 9-42,28-1 37,-38-7-12,0 0 18,28 4-18,1-2-1,41 0 1,-74-3 91,-3 8 110,-15 8-123,-28 23 1,-6 5-29,46-39-31,-56 59 48,55-57-53,1 0 0,0 1 0,1-1 0,-1 1 0,1-1 0,1 1 0,-6 16 0,8 10-118,1-20 122,1-14 2,-1 1-1,0-1 1,0 0-1,0 0 1,0 1-1,0-1 1,1 0-1,-1 1 0,0-1 1,0 0-1,0 0 1,1 1-1,-1-1 1,0 0-1,1 0 1,-1 0-1,0 1 1,0-1-1,1 0 1,-1 0-1,0 0 1,1 0-1,-1 0 0,0 0 1,1 0-1,-1 1 1,0-1-1,1 0 1,-1 0-1,0 0 1,1-1-1,14 1-11,-12 0 4,24-1 117,-1-1-1,0-1 1,1-2 0,-1 0-1,45-17 1,-57 18-2165,-20 4 166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49.283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12,'0'-2,"5"-2,7 1,6 0,8 7,6 1,4 1,-1-1,0-1,-1-2,-4 0,-5-2,-4 0,-3 0,-4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47.525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1751 404,'-1'-1,"1"0,0 1,0-1,0 1,-1-1,1 0,0 1,-1-1,1 1,0-1,-1 1,1-1,-1 1,1-1,-1 1,1 0,-1-1,1 1,-1 0,0-1,0 1,-1-2,-20-10,0 0,-1 1,-1 1,-34-10,22 9,-451-136,-7 23,448 112,16 4,-1 0,1 2,-2 2,-47-2,75 7,-1-1,0 1,0 0,1 0,-1 1,0-1,1 1,-1 0,1 1,0-1,0 1,-6 4,-3 4,0 1,-12 16,0-2,3-3,0 1,2 1,1 0,1 1,-16 34,25-44,2 0,0 0,1 0,1 1,1 0,0 0,1 0,1 1,0-1,1 1,2 17,1-25,0 0,1 0,0 0,1-1,0 1,0-1,1 0,0 0,1 0,0-1,0 0,14 14,4 1,0-2,48 33,-30-27,0-2,2-2,1-2,86 27,-53-25,2-4,92 9,-101-22,-1-3,1-3,0-3,0-3,-1-4,-1-2,109-34,-156 38,-1 0,0-1,-1-1,0-1,0-1,-1-1,33-28,-23 14,-2-2,-1 0,38-57,-27 45,-37 43,0 1,1 0,0 0,0 0,-1-1,2 1,-1 0,2 3,16 19,5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45.112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13,'0'-3,"0"-3,5 2,7 4,6 2,5 4,1-1,2 1,1 3,-2 0,1-1,-2-2,-1-2,-1 1,-1-1,-6 2,-4-1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43.603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754 237,'1'-2,"0"1,0-1,0 0,0 1,0-1,0 0,0 0,-1 1,1-1,-1 0,1 0,-1 0,0 0,0 0,0 0,0 0,0 0,0 0,0 1,-1-1,1 0,-1 0,1 0,-1 0,0 1,0-1,-1-3,-2-2,-1 0,1 0,-1 0,-12-11,6 7,-2 0,1 1,-2 1,1 0,-1 1,0 1,-1 0,0 0,0 2,0 0,-1 0,0 2,-29-4,10 5,1 1,-1 2,0 1,1 1,-49 12,77-13,-17 2,0 2,-43 17,59-20,0 1,0-1,0 2,1-1,0 1,0 0,0 1,0-1,1 1,0 0,0 0,-7 13,7-9,0 1,0 0,1 0,0 1,1-1,0 1,-1 22,3-26,1 0,0-1,0 1,1 0,0-1,0 1,1 0,0-1,0 0,1 1,0-1,0 0,6 8,23 27,2-3,66 61,-83-85,1-1,1 0,0-2,0 0,1-1,0-1,1-1,1 0,-1-2,1-1,0 0,38 3,-37-6,11 3,0-3,0 0,61-5,-85 1,0-1,-1 0,1 0,0-1,-1 0,1-1,-1 0,0 0,0-1,-1 0,1-1,-1 0,0 0,-1-1,1 0,-1 0,8-12,-3 0,-1 0,0 0,-2-1,8-24,-6 15,18-33,-20 47,-1-1,0 0,-2-1,0 0,-1 0,0 0,-2 0,0-1,-1 0,0 0,-2-18,0-16,-4-68,4 119,1 0,-1 1,0-1,0 0,-1 1,1-1,0 0,0 1,0-1,0 0,-1 1,1-1,0 0,0 1,-1-1,1 1,-1-1,1 1,0-1,-1 1,1-1,-1 1,1-1,-1 1,0-1,1 1,-1 0,0-1,0 1,0 0,-1 0,1 0,0 0,0 0,0 1,-1-1,1 0,0 1,0-1,0 1,0-1,0 1,-2 0,-5 5,0 0,1 0,-8 8,14-12,-21 21,4-2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41.031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31,'0'-1,"0"0,1-1,-1 1,0 0,1 0,-1-1,0 1,1 0,0 0,-1 0,1 0,0 0,-1 0,1 0,0 0,0 0,0 0,0 0,0 0,0 1,0-1,0 0,0 1,0-1,0 1,0-1,1 1,-1-1,0 1,0 0,2 0,5-2,1 1,0 0,13 1,-11 0,29 1,1 2,-1 1,0 3,53 14,-74-14,-5-1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39.194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1472 314,'-1'-1,"1"-1,0 1,0 0,-1 0,1 0,-1 0,1-1,-1 1,1 0,-1 0,0 0,0 0,1 0,-1 0,0 1,0-1,0 0,0 0,0 1,-2-2,-27-13,20 10,-414-192,415 193,-106-45,100 44,-1 0,1 2,-1 0,0 0,-28 1,-179 7,209-4,-1 1,0 1,1 1,0 0,-1 1,2 0,-1 1,1 1,-1 0,2 1,-24 18,-3 7,1 3,-36 44,27-29,25-27,0 1,-22 33,38-48,0 0,0 1,1 0,0 0,1 1,0-1,1 1,1 0,-2 17,3-20,0 1,1 0,0 0,0 0,2 0,-1-1,1 1,0 0,1-1,0 0,1 1,0-1,0 0,1-1,0 1,0-1,1 0,0 0,10 9,16 18,1-1,1-1,2-3,2 0,0-2,51 26,-57-39,1-1,1-2,0-2,0-1,1-2,0-1,0-1,56-1,-4-6,-1-3,116-23,-162 21,-1-2,0-2,70-28,-92 31,1-1,-1-1,0 0,-1-1,0-1,-1-1,0 0,-1-1,0 0,11-17,-19 20,0 1,0-2,-1 1,0 0,-1-1,0 0,-1 0,-1 0,1 0,-2-1,0 1,0 0,-2-1,1 1,-5-23,1 11,-2 0,-1 0,0 1,-2 0,-1 0,0 1,-15-22,23 41,0 0,1 0,-2 0,1 1,0-1,0 0,-1 1,0 0,1 0,-1-1,0 2,0-1,0 0,0 0,-1 1,1 0,0 0,-6-1,5 1,0 1,0 0,0 1,0-1,0 1,0 0,0 0,0 0,0 0,0 1,0-1,1 1,-1 0,1 0,-1 1,-3 2,-18 17,0 1,2 1,-26 33,18-20,-35 40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34.317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0,'3'0,"5"0,9 3,7 2,4 2,3 1,0 0,1 0,-4 0,-3-2,-3-3,-4 0,-4-2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27.050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15,'0'-3,"3"0,5 0,7 1,3 0,4 1,0 0,-1 1,-2 0,-1 0,-1 0,-4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25.194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1456 23,'0'-1,"0"0,0 0,0 0,0 0,-1 0,1 1,0-1,0 0,-1 0,1 1,0-1,-1 0,1 0,-1 1,1-1,-1 0,1 1,-1-1,1 0,-1 1,0-1,1 1,-1-1,0 1,0 0,1-1,-1 1,0 0,0-1,1 1,-2 0,-30-2,24 2,-306 18,-49 1,297-20,1 2,-106 17,126-11,34-7,0 1,0 1,0 0,0 1,1 0,-1 1,1 0,-16 8,-84 51,62-37,42-22,0 0,1 0,-1 1,1 0,0 0,1 0,-1 1,1-1,0 1,0 0,1 1,0-1,0 1,0-1,-2 10,-2 12,0 1,-3 39,9-54,0-10,-3 21,2 0,0 0,1 0,6 48,-3-66,0 1,1-1,-1 1,2-1,-1 0,1 0,0 0,1-1,-1 1,10 9,7 4,36 29,-28-24,-6-5,1-1,0-1,1-2,1 0,0-1,1-2,1-1,32 10,26 1,1-3,1-5,156 8,-234-23,0 0,-1-1,1 0,0 0,-1-1,0 0,1-1,12-6,-10 3,0 0,-1-2,0 1,0-2,14-13,215-212,-186 181,4-10,-39 40,2 1,35-30,55-44,17-13,-104 92,-2 0,0-1,-1-2,0 0,-2-1,26-36,-42 53,-1 0,0-1,0 1,0 0,0-1,-1 0,1-4,-1 8,-1 0,0 0,0 0,0-1,0 1,0 0,0 0,0 0,0 0,0 0,-1 0,1 0,0 0,-1 0,1 0,-1 0,1 0,-1 0,1 0,-1 0,0 0,1 0,-1 0,0 1,0-1,0 0,0 0,1 1,-1-1,0 1,0-1,0 1,0-1,-1 1,0-1,-13-1,0-1,-1 2,1 0,-1 1,1 1,0 0,-26 5,28-2,-1 1,1 0,0 1,0 0,-12 9,-3 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21.049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16,'1'0,"-1"-1,0 0,0 1,1-1,-1 1,0-1,1 0,-1 1,1-1,-1 1,1-1,-1 1,1-1,-1 1,1-1,0 1,-1 0,1-1,-1 1,1 0,0 0,-1-1,1 1,0 0,0 0,-1 0,2 0,22-3,-21 3,137-1,-72 1,-41 3,-18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19.249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1325 137,'0'-4,"-1"0,0 0,0 1,0-1,-1 0,1 0,-1 0,0 1,0-1,0 1,-1 0,1 0,-1-1,0 2,0-1,0 0,0 0,0 1,0 0,-5-3,-7-4,0 1,-1 0,-21-8,19 11,-1-1,1 2,-1 1,0 0,-23 0,-96 7,104 1,1 2,0 1,1 2,-61 26,63-24,-174 86,85-38,102-50,0-1,0 2,1 0,0 1,1 1,1 1,-22 24,-6 9,1 3,-42 68,78-110,1 1,1-1,-1 1,1 0,1-1,0 1,0 0,1 1,0-1,0 0,1 0,1 0,-1 1,1-1,1 0,0 0,4 13,0-5,0-1,2 1,0-1,0-1,2 1,0-1,24 26,-16-21,1-1,1-1,1 0,0-2,1 0,1-2,0-1,30 13,-6-7,2-2,0-3,0-1,2-3,-1-2,1-2,89-2,-115-4,1-2,32-6,-45 5,0 0,0-1,-1-1,0 0,0-1,15-9,0-3,-2-1,46-43,37-55,-10 10,-83 92,-1 0,-1-2,0 1,-1-2,11-22,-17 27,0 1,-1-2,0 1,-1-1,-1 1,0-1,-1 0,1-24,-3 8,-2-84,1 97,-1 1,-1-1,0 0,-10-25,10 33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10.201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1327 133,'0'-2,"0"1,0 0,0 0,0 0,-1 0,1 0,0 0,-1-1,1 1,-1 0,0 0,1 0,-1 0,1 0,-1 1,0-1,0 0,0 0,0 0,1 1,-1-1,0 0,0 1,0-1,-1 1,1-1,0 1,0-1,-1 1,-5-2,-1 1,1-1,-13 1,2 0,-51-11,-95-28,103 26,-1 1,-1 4,0 2,-111 3,143 4,-1 2,1 2,0 0,0 2,-49 17,56-14,0 1,1 1,0 1,1 1,1 1,0 1,-25 23,30-21,1 0,1 1,1 0,0 1,2 1,0 0,1 1,1-1,-12 44,16-41,0 1,2-1,1 1,1-1,0 1,2 0,6 34,-4-44,1 1,1 0,0-1,1 1,0-2,1 1,1-1,0 0,1 0,11 11,18 18,57 50,-83-81,69 68,19 17,-80-78,1-2,1-1,29 16,-3-7,0-2,2-2,0-2,1-3,0-2,2-2,-1-2,80 3,-118-12,1-1,-1 0,0-1,0-1,1 0,-2-1,1 0,0-1,-1-1,0 0,0 0,-1-2,0 0,0 0,0-1,-1 0,18-20,17-17,75-80,-98 98,0-1,33-55,-45 64,0 0,-1 0,-1-1,-1 0,-1 0,0-1,-2 0,-1 0,3-45,-6 53,-2-1,0 1,0 0,-1-1,-6-21,5 28,-1 0,1 0,-1 1,-1-1,1 1,-1-1,0 2,-1-1,0 0,-10-8,-23-16,-1 1,-2 2,-1 2,-52-24,81 43,-1 1,-1 0,1 1,-20-4,28 8,0 0,-1 0,1 1,-1-1,1 2,0-1,-1 1,1 0,0 1,-1 0,-12 4,-13 11,-2 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9:00.847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1,'5'5,"7"6,6 5,5 1,4 1,-1-1,1 0,-2-3,0-5,0-2,-1-4,-2-2,-3-1,-1 0,-3-1,-2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8:58.565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46,'0'-1,"0"-1,0 0,0 1,0-1,0 0,0 1,1-1,-1 0,1 1,-1-1,1 1,0-1,-1 1,1-1,0 1,0-1,0 1,0 0,0-1,0 1,3-2,-1 2,0-1,1 1,-1 0,0 0,1 0,-1 0,1 0,0 1,5-1,62 0,128 15,-154-10,-33-2,-3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8:27.325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1,'647'0,"-559"4,105 19,-132-15,348 60,-294-47,106 19,-185-34,1-3,0 0,39-4,45 3,-53 4,49 3,-100-9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8:25.277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15,'0'-3,"4"0,23 0,26 0,34 1,32 1,31 5,20 8,13 3,6 0,-5 4,-10 5,-21 0,-28-4,-31-2,-29-5,-25-5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8:23.701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72,'0'-1,"0"0,1 1,-1-1,1 1,-1-1,1 1,-1-1,1 1,-1-1,1 1,0 0,-1-1,1 1,0 0,-1-1,1 1,0 0,-1 0,1 0,0 0,0 0,3-2,39-9,-1 2,48-4,95-2,-158 13,272-9,578 53,-770-30,34 5,174-2,335-2,-644-12,-3-1,0 0,0 0,0 0,1 0,-1 1,0-1,0 1,0 0,0 0,0 0,0 1,0-1,0 1,0-1,-1 1,5 3,-2 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8:22.412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14,'0'0,"0"-1,1 1,-1-1,1 1,-1 0,1-1,-1 1,1-1,-1 1,1 0,-1 0,1-1,-1 1,1 0,-1 0,1 0,0 0,-1-1,1 1,-1 0,1 0,0 0,0 1,2-2,52-4,0 2,1 3,89 11,165 41,148 53,137 25,-530-122,0-3,115-6,-59-1,-66 2,-42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8:20.927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0 119,'0'0,"1"-1,-1 1,0 0,0-1,0 1,1 0,-1-1,0 1,1 0,-1-1,0 1,1 0,-1 0,0-1,1 1,-1 0,1 0,-1 0,0 0,1 0,-1-1,1 1,-1 0,1 0,-1 0,0 0,1 0,-1 0,1 0,0 1,-1-1,403-35,1 29,-372 7,-9 0,1-2,0 0,-1-1,1-1,24-7,22-7,0 2,0 4,1 3,81 1,62 9,-172 3,0 2,56 17,-51-12,77 19,-95-25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8:18.995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61,'6'0,"-1"-1,0 0,1-1,-1 1,8-4,7-2,39-7,0 3,0 2,107-1,183 23,-249-7,235 18,369 10,-460-35,-225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48:16.128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8,'1'0,"-1"-1,0 1,1-1,-1 1,1-1,-1 1,1-1,-1 1,1 0,-1-1,1 1,0-1,-1 1,1 0,-1 0,1-1,0 1,-1 0,1 0,0 0,-1 0,1 0,0 0,0 0,-1 0,1 0,0 0,-1 0,1 0,0 1,0-1,3 1,342 33,-1 23,-109-17,315 46,-309-66,-46-5,-108-3,-20-2,100 1,67-12,-222 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39:06.63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0,'2'1,"0"-1,0 1,0 0,0-1,0 1,0 0,-1 0,1 1,0-1,2 2,4 2,6 4,0-2,1 0,0 0,0-1,1-1,0-1,-1 0,1-1,30 2,33 2,-53-3,27 0,-49-4,39 1,-1-2,63-10,-63 6,0 1,79 5,-44 0,-62-1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3T14:37:17.4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1269 843 776,'0'0'2565,"-7"-1"-2319,-52-2 4181,58 3-4209,7-56 3833,17-37-3837,-4 20-42,-14 41-130,-1 0-1,-2 0 1,-3-46-1,1 30-17,-1 40-22,1 0 1,-1 0 0,-1 0 0,1 1-1,-1-1 1,0 0 0,-1 1-1,0 0 1,0 0 0,-1 0-1,0 0 1,0 0 0,-1 1-1,-5-8 1,-8-5 20,-1 0-1,-39-30 1,11 10-3,34 28-39,0 0 1,-15-9 0,23 17 9,0 1 0,1-1 0,-1 1 0,0-1 1,-1 2-1,1-1 0,0 0 0,0 1 0,-1 0 1,-5 0-1,-5 0 23,-1 0 0,1-2 0,0 0 0,1 0 1,-1-1-1,0-1 0,1-1 0,0 0 0,1-1 1,-26-16-1,31 18-22,-1 1 0,1 0 0,-1 1 0,1 0 0,-1 1 0,0 0 0,0 0 0,0 1 1,0 1-1,-1-1 0,1 2 0,0-1 0,-17 4 0,3 1 23,1 0 1,0 2-1,1 0 1,-38 19-1,16-7 60,-82 24 0,73-27 37,46-13-116,-1 0-1,1 1 1,0 0 0,0 0 0,0 1-1,1-1 1,-1 1 0,1 1 0,-10 11 0,-3 6 12,-22 34 0,27-35 43,11-17-46,0 1 0,0 0 1,1 1-1,-3 11 0,-5 11 8,2-7 114,0 0 1,-5 31 0,-3 11 121,13-51-231,1 0 0,0 0 0,2 0 0,-1 0 0,3 21 0,-1 1-25,0-28 9,-1-1-1,1 0 0,1 0 0,-1 0 1,1 0-1,0 0 0,5 10 1,26 42 27,-24-43-26,-2-5-9,-1-1-1,2 0 1,-1-1 0,1 0-1,1 0 1,0 0 0,0-1-1,0-1 1,0 1 0,1-1-1,11 4 1,4 1-13,1 0 0,0-2 0,39 8 0,-41-13 31,0-1-1,1-2 1,45-2 0,-57-1 3,0 0 0,0-1 0,0 0 0,17-8 0,16-4 12,191-36 135,-221 46-169,0 0 1,0 0 0,-1-2-1,1 0 1,-1 0 0,-1-2-1,26-18 1,-37 25 5,1 0 0,0 1 0,-1 0 0,1 0 0,0 0 0,0 0 0,-1 1-1,1-1 1,0 1 0,0 0 0,0 0 0,0 0 0,6 2 0,-5-1 10,0-1 0,0 1 0,-1-1 0,1 0 0,0 0 0,0-1 1,-1 0-1,9-2 0,45-15-216,-49 15-5,-8 2 41,0 1 1,0 0-1,0 0 1,0-1-1,0 1 1,0-1-1,1 1 1,-1-1 0,0 0-1,0 1 1,-1-1-1,1 0 1,0 1-1,0-1 1,0 0-1,0 0 1,-1 0-1,1 0 1,0 0-1,-1 0 1,1 0 0,-1 0-1,1 0 1,-1 0-1,1 0 1,-1 0-1,0-1 1,0 1-1,1 0 1,-1 0-1,0 0 1,0 0-1,0-2 1,0-5-5504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23T14:37:09.20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9,'0'0,"0"-1,1 1,-1-1,0 0,1 1,-1-1,1 1,-1 0,1-1,-1 1,1-1,-1 1,1 0,0-1,-1 1,1 0,-1-1,1 1,0 0,-1 0,1 0,0 0,-1 0,1 0,0 0,-1 0,1 0,0 0,-1 0,1 0,0 0,0 1,28 3,-26-4,15 5,0 0,-1 2,21 9,8 4,7-1,0-2,95 18,-97-28,74 14,-110-17</inkml:trace>
</inkml:ink>
</file>

<file path=word/theme/theme1.xml><?xml version="1.0" encoding="utf-8"?>
<a:theme xmlns:a="http://schemas.openxmlformats.org/drawingml/2006/main" name="Tema do Office">
  <a:themeElements>
    <a:clrScheme name="Personalizada 3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0000"/>
      </a:accent1>
      <a:accent2>
        <a:srgbClr val="7F7F7F"/>
      </a:accent2>
      <a:accent3>
        <a:srgbClr val="99CCFF"/>
      </a:accent3>
      <a:accent4>
        <a:srgbClr val="003399"/>
      </a:accent4>
      <a:accent5>
        <a:srgbClr val="FFFFFF"/>
      </a:accent5>
      <a:accent6>
        <a:srgbClr val="000000"/>
      </a:accent6>
      <a:hlink>
        <a:srgbClr val="CCECFF"/>
      </a:hlink>
      <a:folHlink>
        <a:srgbClr val="00206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9E3536-2572-4062-A318-DAC179964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PROGRAMA.DOT</Template>
  <TotalTime>513</TotalTime>
  <Pages>17</Pages>
  <Words>2979</Words>
  <Characters>16087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CONTABILIDADE FINANCEIRA – Lista de Exercícios</vt:lpstr>
    </vt:vector>
  </TitlesOfParts>
  <Company>-</Company>
  <LinksUpToDate>false</LinksUpToDate>
  <CharactersWithSpaces>19028</CharactersWithSpaces>
  <SharedDoc>false</SharedDoc>
  <HLinks>
    <vt:vector size="6" baseType="variant">
      <vt:variant>
        <vt:i4>6750230</vt:i4>
      </vt:variant>
      <vt:variant>
        <vt:i4>0</vt:i4>
      </vt:variant>
      <vt:variant>
        <vt:i4>0</vt:i4>
      </vt:variant>
      <vt:variant>
        <vt:i4>5</vt:i4>
      </vt:variant>
      <vt:variant>
        <vt:lpwstr>mailto:edilene.santos@fgv.br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CONTABILIDADE FINANCEIRA – Lista de Exercícios</dc:title>
  <dc:creator>DFH</dc:creator>
  <cp:lastModifiedBy>Edilene Santana Santos</cp:lastModifiedBy>
  <cp:revision>50</cp:revision>
  <cp:lastPrinted>2017-02-01T21:15:00Z</cp:lastPrinted>
  <dcterms:created xsi:type="dcterms:W3CDTF">2017-02-20T13:50:00Z</dcterms:created>
  <dcterms:modified xsi:type="dcterms:W3CDTF">2024-09-23T15:32:00Z</dcterms:modified>
</cp:coreProperties>
</file>